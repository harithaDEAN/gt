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10553567"/>
        <w:docPartObj>
          <w:docPartGallery w:val="Cover Pages"/>
          <w:docPartUnique/>
        </w:docPartObj>
      </w:sdtPr>
      <w:sdtEndPr/>
      <w:sdtContent>
        <w:p w:rsidR="006A1B10" w:rsidRDefault="006A1B10">
          <w:r>
            <w:rPr>
              <w:noProof/>
              <w:lang w:eastAsia="en-US"/>
            </w:rPr>
            <mc:AlternateContent>
              <mc:Choice Requires="wpg">
                <w:drawing>
                  <wp:anchor distT="0" distB="0" distL="114300" distR="114300" simplePos="0" relativeHeight="251658240" behindDoc="0" locked="0" layoutInCell="1" allowOverlap="1" wp14:anchorId="7E331AB3" wp14:editId="0994308E">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4B8D29D" id="Group 149" o:spid="_x0000_s1026" style="position:absolute;margin-left:0;margin-top:0;width:8in;height:95.7pt;z-index:25165824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f07f09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1" o:title="" recolor="t" rotate="t" type="frame"/>
                    </v:rect>
                    <w10:wrap anchorx="page" anchory="page"/>
                  </v:group>
                </w:pict>
              </mc:Fallback>
            </mc:AlternateContent>
          </w:r>
          <w:r>
            <w:rPr>
              <w:noProof/>
              <w:lang w:eastAsia="en-US"/>
            </w:rPr>
            <mc:AlternateContent>
              <mc:Choice Requires="wps">
                <w:drawing>
                  <wp:anchor distT="0" distB="0" distL="114300" distR="114300" simplePos="0" relativeHeight="251656192" behindDoc="0" locked="0" layoutInCell="1" allowOverlap="1" wp14:anchorId="15175DE1" wp14:editId="3C792D3F">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1740785256"/>
                                  <w:dataBinding w:prefixMappings="xmlns:ns0='http://purl.org/dc/elements/1.1/' xmlns:ns1='http://schemas.openxmlformats.org/package/2006/metadata/core-properties' " w:xpath="/ns1:coreProperties[1]/ns0:creator[1]" w:storeItemID="{6C3C8BC8-F283-45AE-878A-BAB7291924A1}"/>
                                  <w:text/>
                                </w:sdtPr>
                                <w:sdtEndPr/>
                                <w:sdtContent>
                                  <w:p w:rsidR="00636AC6" w:rsidRDefault="00636AC6">
                                    <w:pPr>
                                      <w:pStyle w:val="NoSpacing"/>
                                      <w:jc w:val="right"/>
                                      <w:rPr>
                                        <w:color w:val="595959" w:themeColor="text1" w:themeTint="A6"/>
                                        <w:sz w:val="28"/>
                                        <w:szCs w:val="28"/>
                                      </w:rPr>
                                    </w:pPr>
                                    <w:r>
                                      <w:rPr>
                                        <w:color w:val="595959" w:themeColor="text1" w:themeTint="A6"/>
                                        <w:sz w:val="28"/>
                                        <w:szCs w:val="28"/>
                                      </w:rPr>
                                      <w:t>Elevated Learning Solutions</w:t>
                                    </w:r>
                                  </w:p>
                                </w:sdtContent>
                              </w:sdt>
                              <w:p w:rsidR="00636AC6" w:rsidRDefault="00E81DE7">
                                <w:pPr>
                                  <w:pStyle w:val="NoSpacing"/>
                                  <w:jc w:val="right"/>
                                  <w:rPr>
                                    <w:color w:val="595959" w:themeColor="text1" w:themeTint="A6"/>
                                    <w:sz w:val="18"/>
                                    <w:szCs w:val="18"/>
                                  </w:rPr>
                                </w:pPr>
                                <w:sdt>
                                  <w:sdtPr>
                                    <w:rPr>
                                      <w:rFonts w:ascii="Arial" w:hAnsi="Arial" w:cs="Arial"/>
                                      <w:color w:val="333333"/>
                                      <w:sz w:val="19"/>
                                      <w:szCs w:val="19"/>
                                    </w:rPr>
                                    <w:alias w:val="Email"/>
                                    <w:tag w:val="Email"/>
                                    <w:id w:val="1633984262"/>
                                    <w:dataBinding w:prefixMappings="xmlns:ns0='http://schemas.microsoft.com/office/2006/coverPageProps' " w:xpath="/ns0:CoverPageProperties[1]/ns0:CompanyEmail[1]" w:storeItemID="{55AF091B-3C7A-41E3-B477-F2FDAA23CFDA}"/>
                                    <w:text/>
                                  </w:sdtPr>
                                  <w:sdtEndPr/>
                                  <w:sdtContent>
                                    <w:r w:rsidR="00636AC6" w:rsidRPr="003E3914">
                                      <w:rPr>
                                        <w:rFonts w:ascii="Arial" w:hAnsi="Arial" w:cs="Arial"/>
                                        <w:color w:val="333333"/>
                                        <w:sz w:val="19"/>
                                        <w:szCs w:val="19"/>
                                      </w:rPr>
                                      <w:t>info@elevatedlearning.com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5175DE1" id="_x0000_t202" coordsize="21600,21600" o:spt="202" path="m,l,21600r21600,l21600,xe">
                    <v:stroke joinstyle="miter"/>
                    <v:path gradientshapeok="t" o:connecttype="rect"/>
                  </v:shapetype>
                  <v:shape id="Text Box 152" o:spid="_x0000_s1026" type="#_x0000_t202" style="position:absolute;margin-left:0;margin-top:0;width:8in;height:1in;z-index:25165619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1740785256"/>
                            <w:dataBinding w:prefixMappings="xmlns:ns0='http://purl.org/dc/elements/1.1/' xmlns:ns1='http://schemas.openxmlformats.org/package/2006/metadata/core-properties' " w:xpath="/ns1:coreProperties[1]/ns0:creator[1]" w:storeItemID="{6C3C8BC8-F283-45AE-878A-BAB7291924A1}"/>
                            <w:text/>
                          </w:sdtPr>
                          <w:sdtContent>
                            <w:p w:rsidR="00636AC6" w:rsidRDefault="00636AC6">
                              <w:pPr>
                                <w:pStyle w:val="NoSpacing"/>
                                <w:jc w:val="right"/>
                                <w:rPr>
                                  <w:color w:val="595959" w:themeColor="text1" w:themeTint="A6"/>
                                  <w:sz w:val="28"/>
                                  <w:szCs w:val="28"/>
                                </w:rPr>
                              </w:pPr>
                              <w:r>
                                <w:rPr>
                                  <w:color w:val="595959" w:themeColor="text1" w:themeTint="A6"/>
                                  <w:sz w:val="28"/>
                                  <w:szCs w:val="28"/>
                                </w:rPr>
                                <w:t>Elevated Learning Solutions</w:t>
                              </w:r>
                            </w:p>
                          </w:sdtContent>
                        </w:sdt>
                        <w:p w:rsidR="00636AC6" w:rsidRDefault="00636AC6">
                          <w:pPr>
                            <w:pStyle w:val="NoSpacing"/>
                            <w:jc w:val="right"/>
                            <w:rPr>
                              <w:color w:val="595959" w:themeColor="text1" w:themeTint="A6"/>
                              <w:sz w:val="18"/>
                              <w:szCs w:val="18"/>
                            </w:rPr>
                          </w:pPr>
                          <w:sdt>
                            <w:sdtPr>
                              <w:rPr>
                                <w:rFonts w:ascii="Arial" w:hAnsi="Arial" w:cs="Arial"/>
                                <w:color w:val="333333"/>
                                <w:sz w:val="19"/>
                                <w:szCs w:val="19"/>
                              </w:rPr>
                              <w:alias w:val="Email"/>
                              <w:tag w:val="Email"/>
                              <w:id w:val="1633984262"/>
                              <w:dataBinding w:prefixMappings="xmlns:ns0='http://schemas.microsoft.com/office/2006/coverPageProps' " w:xpath="/ns0:CoverPageProperties[1]/ns0:CompanyEmail[1]" w:storeItemID="{55AF091B-3C7A-41E3-B477-F2FDAA23CFDA}"/>
                              <w:text/>
                            </w:sdtPr>
                            <w:sdtContent>
                              <w:r w:rsidRPr="003E3914">
                                <w:rPr>
                                  <w:rFonts w:ascii="Arial" w:hAnsi="Arial" w:cs="Arial"/>
                                  <w:color w:val="333333"/>
                                  <w:sz w:val="19"/>
                                  <w:szCs w:val="19"/>
                                </w:rPr>
                                <w:t>info@elevatedlearning.com</w:t>
                              </w:r>
                            </w:sdtContent>
                          </w:sdt>
                        </w:p>
                      </w:txbxContent>
                    </v:textbox>
                    <w10:wrap type="square" anchorx="page" anchory="page"/>
                  </v:shape>
                </w:pict>
              </mc:Fallback>
            </mc:AlternateContent>
          </w:r>
          <w:r>
            <w:rPr>
              <w:noProof/>
              <w:lang w:eastAsia="en-US"/>
            </w:rPr>
            <mc:AlternateContent>
              <mc:Choice Requires="wps">
                <w:drawing>
                  <wp:anchor distT="0" distB="0" distL="114300" distR="114300" simplePos="0" relativeHeight="251655168" behindDoc="0" locked="0" layoutInCell="1" allowOverlap="1" wp14:anchorId="77478893" wp14:editId="0E4F6A37">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6AC6" w:rsidRDefault="00E81DE7">
                                <w:pPr>
                                  <w:jc w:val="right"/>
                                  <w:rPr>
                                    <w:color w:val="F07F09" w:themeColor="accent1"/>
                                    <w:sz w:val="64"/>
                                    <w:szCs w:val="64"/>
                                  </w:rPr>
                                </w:pPr>
                                <w:sdt>
                                  <w:sdtPr>
                                    <w:rPr>
                                      <w:caps/>
                                      <w:color w:val="F07F09" w:themeColor="accent1"/>
                                      <w:sz w:val="64"/>
                                      <w:szCs w:val="64"/>
                                    </w:rPr>
                                    <w:alias w:val="Title"/>
                                    <w:tag w:val=""/>
                                    <w:id w:val="-402143412"/>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36AC6">
                                      <w:rPr>
                                        <w:caps/>
                                        <w:color w:val="F07F09" w:themeColor="accent1"/>
                                        <w:sz w:val="64"/>
                                        <w:szCs w:val="64"/>
                                      </w:rPr>
                                      <w:t>Introduction to Gradle</w:t>
                                    </w:r>
                                  </w:sdtContent>
                                </w:sdt>
                              </w:p>
                              <w:sdt>
                                <w:sdtPr>
                                  <w:rPr>
                                    <w:color w:val="404040" w:themeColor="text1" w:themeTint="BF"/>
                                    <w:sz w:val="36"/>
                                    <w:szCs w:val="36"/>
                                  </w:rPr>
                                  <w:alias w:val="Subtitle"/>
                                  <w:tag w:val=""/>
                                  <w:id w:val="75186124"/>
                                  <w:dataBinding w:prefixMappings="xmlns:ns0='http://purl.org/dc/elements/1.1/' xmlns:ns1='http://schemas.openxmlformats.org/package/2006/metadata/core-properties' " w:xpath="/ns1:coreProperties[1]/ns0:subject[1]" w:storeItemID="{6C3C8BC8-F283-45AE-878A-BAB7291924A1}"/>
                                  <w:text/>
                                </w:sdtPr>
                                <w:sdtEndPr/>
                                <w:sdtContent>
                                  <w:p w:rsidR="00636AC6" w:rsidRDefault="00636AC6">
                                    <w:pPr>
                                      <w:jc w:val="right"/>
                                      <w:rPr>
                                        <w:smallCaps/>
                                        <w:color w:val="404040" w:themeColor="text1" w:themeTint="BF"/>
                                        <w:sz w:val="36"/>
                                        <w:szCs w:val="36"/>
                                      </w:rPr>
                                    </w:pPr>
                                    <w:r>
                                      <w:rPr>
                                        <w:color w:val="404040" w:themeColor="text1" w:themeTint="BF"/>
                                        <w:sz w:val="36"/>
                                        <w:szCs w:val="36"/>
                                      </w:rPr>
                                      <w:t>Lab Manual</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7478893" id="Text Box 154" o:spid="_x0000_s1027" type="#_x0000_t202" style="position:absolute;margin-left:0;margin-top:0;width:8in;height:286.5pt;z-index:25165516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636AC6" w:rsidRDefault="00636AC6">
                          <w:pPr>
                            <w:jc w:val="right"/>
                            <w:rPr>
                              <w:color w:val="F07F09" w:themeColor="accent1"/>
                              <w:sz w:val="64"/>
                              <w:szCs w:val="64"/>
                            </w:rPr>
                          </w:pPr>
                          <w:sdt>
                            <w:sdtPr>
                              <w:rPr>
                                <w:caps/>
                                <w:color w:val="F07F09" w:themeColor="accent1"/>
                                <w:sz w:val="64"/>
                                <w:szCs w:val="64"/>
                              </w:rPr>
                              <w:alias w:val="Title"/>
                              <w:tag w:val=""/>
                              <w:id w:val="-402143412"/>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F07F09" w:themeColor="accent1"/>
                                  <w:sz w:val="64"/>
                                  <w:szCs w:val="64"/>
                                </w:rPr>
                                <w:t>Introduction to Gradle</w:t>
                              </w:r>
                            </w:sdtContent>
                          </w:sdt>
                        </w:p>
                        <w:sdt>
                          <w:sdtPr>
                            <w:rPr>
                              <w:color w:val="404040" w:themeColor="text1" w:themeTint="BF"/>
                              <w:sz w:val="36"/>
                              <w:szCs w:val="36"/>
                            </w:rPr>
                            <w:alias w:val="Subtitle"/>
                            <w:tag w:val=""/>
                            <w:id w:val="75186124"/>
                            <w:dataBinding w:prefixMappings="xmlns:ns0='http://purl.org/dc/elements/1.1/' xmlns:ns1='http://schemas.openxmlformats.org/package/2006/metadata/core-properties' " w:xpath="/ns1:coreProperties[1]/ns0:subject[1]" w:storeItemID="{6C3C8BC8-F283-45AE-878A-BAB7291924A1}"/>
                            <w:text/>
                          </w:sdtPr>
                          <w:sdtContent>
                            <w:p w:rsidR="00636AC6" w:rsidRDefault="00636AC6">
                              <w:pPr>
                                <w:jc w:val="right"/>
                                <w:rPr>
                                  <w:smallCaps/>
                                  <w:color w:val="404040" w:themeColor="text1" w:themeTint="BF"/>
                                  <w:sz w:val="36"/>
                                  <w:szCs w:val="36"/>
                                </w:rPr>
                              </w:pPr>
                              <w:r>
                                <w:rPr>
                                  <w:color w:val="404040" w:themeColor="text1" w:themeTint="BF"/>
                                  <w:sz w:val="36"/>
                                  <w:szCs w:val="36"/>
                                </w:rPr>
                                <w:t>Lab Manual</w:t>
                              </w:r>
                            </w:p>
                          </w:sdtContent>
                        </w:sdt>
                      </w:txbxContent>
                    </v:textbox>
                    <w10:wrap type="square" anchorx="page" anchory="page"/>
                  </v:shape>
                </w:pict>
              </mc:Fallback>
            </mc:AlternateContent>
          </w:r>
        </w:p>
        <w:p w:rsidR="006A1B10" w:rsidRDefault="000E0E47">
          <w:pPr>
            <w:rPr>
              <w:rFonts w:asciiTheme="majorHAnsi" w:eastAsiaTheme="majorEastAsia" w:hAnsiTheme="majorHAnsi" w:cstheme="majorBidi"/>
              <w:color w:val="000000" w:themeColor="text1"/>
              <w:sz w:val="72"/>
              <w:szCs w:val="56"/>
            </w:rPr>
          </w:pPr>
          <w:r>
            <w:rPr>
              <w:noProof/>
              <w:lang w:eastAsia="en-US"/>
            </w:rPr>
            <mc:AlternateContent>
              <mc:Choice Requires="wps">
                <w:drawing>
                  <wp:anchor distT="0" distB="0" distL="114300" distR="114300" simplePos="0" relativeHeight="251657216" behindDoc="0" locked="0" layoutInCell="1" allowOverlap="1" wp14:anchorId="34A35FEE" wp14:editId="7AA401E7">
                    <wp:simplePos x="0" y="0"/>
                    <wp:positionH relativeFrom="page">
                      <wp:posOffset>1262742</wp:posOffset>
                    </wp:positionH>
                    <wp:positionV relativeFrom="page">
                      <wp:posOffset>7040880</wp:posOffset>
                    </wp:positionV>
                    <wp:extent cx="6279787" cy="1009650"/>
                    <wp:effectExtent l="0" t="0" r="0" b="5715"/>
                    <wp:wrapSquare wrapText="bothSides"/>
                    <wp:docPr id="153" name="Text Box 153"/>
                    <wp:cNvGraphicFramePr/>
                    <a:graphic xmlns:a="http://schemas.openxmlformats.org/drawingml/2006/main">
                      <a:graphicData uri="http://schemas.microsoft.com/office/word/2010/wordprocessingShape">
                        <wps:wsp>
                          <wps:cNvSpPr txBox="1"/>
                          <wps:spPr>
                            <a:xfrm>
                              <a:off x="0" y="0"/>
                              <a:ext cx="6279787"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6AC6" w:rsidRDefault="00636AC6">
                                <w:pPr>
                                  <w:pStyle w:val="NoSpacing"/>
                                  <w:jc w:val="right"/>
                                  <w:rPr>
                                    <w:color w:val="F07F09" w:themeColor="accent1"/>
                                    <w:sz w:val="28"/>
                                    <w:szCs w:val="28"/>
                                  </w:rPr>
                                </w:pPr>
                                <w:r>
                                  <w:rPr>
                                    <w:color w:val="F07F09" w:themeColor="accent1"/>
                                    <w:sz w:val="28"/>
                                    <w:szCs w:val="28"/>
                                  </w:rPr>
                                  <w:t>Abstract</w:t>
                                </w:r>
                              </w:p>
                              <w:sdt>
                                <w:sdtPr>
                                  <w:rPr>
                                    <w:color w:val="595959" w:themeColor="text1" w:themeTint="A6"/>
                                    <w:sz w:val="20"/>
                                    <w:szCs w:val="20"/>
                                  </w:rPr>
                                  <w:alias w:val="Abstract"/>
                                  <w:tag w:val=""/>
                                  <w:id w:val="313995712"/>
                                  <w:dataBinding w:prefixMappings="xmlns:ns0='http://schemas.microsoft.com/office/2006/coverPageProps' " w:xpath="/ns0:CoverPageProperties[1]/ns0:Abstract[1]" w:storeItemID="{55AF091B-3C7A-41E3-B477-F2FDAA23CFDA}"/>
                                  <w:text w:multiLine="1"/>
                                </w:sdtPr>
                                <w:sdtEndPr/>
                                <w:sdtContent>
                                  <w:p w:rsidR="00636AC6" w:rsidRDefault="00636AC6">
                                    <w:pPr>
                                      <w:pStyle w:val="NoSpacing"/>
                                      <w:jc w:val="right"/>
                                      <w:rPr>
                                        <w:color w:val="595959" w:themeColor="text1" w:themeTint="A6"/>
                                        <w:sz w:val="20"/>
                                        <w:szCs w:val="20"/>
                                      </w:rPr>
                                    </w:pPr>
                                    <w:r>
                                      <w:rPr>
                                        <w:color w:val="595959" w:themeColor="text1" w:themeTint="A6"/>
                                        <w:sz w:val="20"/>
                                        <w:szCs w:val="20"/>
                                      </w:rPr>
                                      <w:t>This is the companion Lab Manual to the Introduction to Gradle Course.</w:t>
                                    </w:r>
                                    <w:r>
                                      <w:rPr>
                                        <w:color w:val="595959" w:themeColor="text1" w:themeTint="A6"/>
                                        <w:sz w:val="20"/>
                                        <w:szCs w:val="20"/>
                                      </w:rPr>
                                      <w:br/>
                                    </w:r>
                                    <w:r>
                                      <w:rPr>
                                        <w:color w:val="595959" w:themeColor="text1" w:themeTint="A6"/>
                                        <w:sz w:val="20"/>
                                        <w:szCs w:val="20"/>
                                      </w:rPr>
                                      <w:br/>
                                      <w:t xml:space="preserve">Note: Gradle is a dynamic tools which continually offers features which are incubating.  This means Gradle does not guarantee the will run correctly in every circumstance, and that they may change in future version of Gradle.  When these features are used in these labs, they are clearly marked as incubating or in the incubating phase.  For more information see section C.12 of the Gradle User’s Guide.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34A35FEE" id="Text Box 153" o:spid="_x0000_s1028" type="#_x0000_t202" style="position:absolute;margin-left:99.45pt;margin-top:554.4pt;width:494.45pt;height:79.5pt;z-index:251657216;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" filled="f" stroked="f" strokeweight=".5pt">
                    <v:textbox style="mso-fit-shape-to-text:t" inset="126pt,0,54pt,0">
                      <w:txbxContent>
                        <w:p w:rsidR="00636AC6" w:rsidRDefault="00636AC6">
                          <w:pPr>
                            <w:pStyle w:val="NoSpacing"/>
                            <w:jc w:val="right"/>
                            <w:rPr>
                              <w:color w:val="F07F09" w:themeColor="accent1"/>
                              <w:sz w:val="28"/>
                              <w:szCs w:val="28"/>
                            </w:rPr>
                          </w:pPr>
                          <w:r>
                            <w:rPr>
                              <w:color w:val="F07F09" w:themeColor="accent1"/>
                              <w:sz w:val="28"/>
                              <w:szCs w:val="28"/>
                            </w:rPr>
                            <w:t>Abstract</w:t>
                          </w:r>
                        </w:p>
                        <w:sdt>
                          <w:sdtPr>
                            <w:rPr>
                              <w:color w:val="595959" w:themeColor="text1" w:themeTint="A6"/>
                              <w:sz w:val="20"/>
                              <w:szCs w:val="20"/>
                            </w:rPr>
                            <w:alias w:val="Abstract"/>
                            <w:tag w:val=""/>
                            <w:id w:val="313995712"/>
                            <w:dataBinding w:prefixMappings="xmlns:ns0='http://schemas.microsoft.com/office/2006/coverPageProps' " w:xpath="/ns0:CoverPageProperties[1]/ns0:Abstract[1]" w:storeItemID="{55AF091B-3C7A-41E3-B477-F2FDAA23CFDA}"/>
                            <w:text w:multiLine="1"/>
                          </w:sdtPr>
                          <w:sdtContent>
                            <w:p w:rsidR="00636AC6" w:rsidRDefault="00636AC6">
                              <w:pPr>
                                <w:pStyle w:val="NoSpacing"/>
                                <w:jc w:val="right"/>
                                <w:rPr>
                                  <w:color w:val="595959" w:themeColor="text1" w:themeTint="A6"/>
                                  <w:sz w:val="20"/>
                                  <w:szCs w:val="20"/>
                                </w:rPr>
                              </w:pPr>
                              <w:r>
                                <w:rPr>
                                  <w:color w:val="595959" w:themeColor="text1" w:themeTint="A6"/>
                                  <w:sz w:val="20"/>
                                  <w:szCs w:val="20"/>
                                </w:rPr>
                                <w:t>This is the companion Lab Manual to the Introduction to Gradle Course.</w:t>
                              </w:r>
                              <w:r>
                                <w:rPr>
                                  <w:color w:val="595959" w:themeColor="text1" w:themeTint="A6"/>
                                  <w:sz w:val="20"/>
                                  <w:szCs w:val="20"/>
                                </w:rPr>
                                <w:br/>
                              </w:r>
                              <w:r>
                                <w:rPr>
                                  <w:color w:val="595959" w:themeColor="text1" w:themeTint="A6"/>
                                  <w:sz w:val="20"/>
                                  <w:szCs w:val="20"/>
                                </w:rPr>
                                <w:br/>
                                <w:t xml:space="preserve">Note: Gradle is a dynamic tools which continually offers features which are incubating.  This means Gradle does not guarantee the will run correctly in every circumstance, and that they may change in future version of Gradle.  When these features are used in these labs, they are clearly marked as incubating or in the incubating phase.  For more information see section C.12 of the Gradle User’s Guide. </w:t>
                              </w:r>
                            </w:p>
                          </w:sdtContent>
                        </w:sdt>
                      </w:txbxContent>
                    </v:textbox>
                    <w10:wrap type="square" anchorx="page" anchory="page"/>
                  </v:shape>
                </w:pict>
              </mc:Fallback>
            </mc:AlternateContent>
          </w:r>
          <w:r w:rsidR="006A1B10">
            <w:br w:type="page"/>
          </w:r>
        </w:p>
      </w:sdtContent>
    </w:sdt>
    <w:sdt>
      <w:sdtPr>
        <w:rPr>
          <w:rFonts w:asciiTheme="minorHAnsi" w:hAnsiTheme="minorHAnsi"/>
          <w:color w:val="auto"/>
          <w:sz w:val="22"/>
          <w:u w:val="none"/>
        </w:rPr>
        <w:id w:val="-1152211313"/>
        <w:docPartObj>
          <w:docPartGallery w:val="Table of Contents"/>
          <w:docPartUnique/>
        </w:docPartObj>
      </w:sdtPr>
      <w:sdtEndPr>
        <w:rPr>
          <w:b/>
          <w:bCs/>
          <w:noProof/>
        </w:rPr>
      </w:sdtEndPr>
      <w:sdtContent>
        <w:p w:rsidR="006A1B10" w:rsidRPr="006A1B10" w:rsidRDefault="006A1B10" w:rsidP="006A1B10">
          <w:pPr>
            <w:pStyle w:val="IntenseQuote"/>
            <w:rPr>
              <w:rStyle w:val="IntenseEmphasis"/>
            </w:rPr>
          </w:pPr>
          <w:r w:rsidRPr="006A1B10">
            <w:rPr>
              <w:rStyle w:val="IntenseEmphasis"/>
            </w:rPr>
            <w:t>Table of Contents</w:t>
          </w:r>
        </w:p>
        <w:bookmarkStart w:id="0" w:name="_GoBack"/>
        <w:bookmarkEnd w:id="0"/>
        <w:p w:rsidR="00576E9C" w:rsidRDefault="006A1B10">
          <w:pPr>
            <w:pStyle w:val="TOC1"/>
            <w:tabs>
              <w:tab w:val="left" w:pos="440"/>
              <w:tab w:val="right" w:leader="dot" w:pos="9350"/>
            </w:tabs>
            <w:rPr>
              <w:noProof/>
              <w:lang w:eastAsia="en-US"/>
            </w:rPr>
          </w:pPr>
          <w:r>
            <w:fldChar w:fldCharType="begin"/>
          </w:r>
          <w:r>
            <w:instrText xml:space="preserve"> TOC \o "1-3" \h \z \u </w:instrText>
          </w:r>
          <w:r>
            <w:fldChar w:fldCharType="separate"/>
          </w:r>
          <w:hyperlink w:anchor="_Toc446171830" w:history="1">
            <w:r w:rsidR="00576E9C" w:rsidRPr="00EB26C0">
              <w:rPr>
                <w:rStyle w:val="Hyperlink"/>
                <w:noProof/>
              </w:rPr>
              <w:t>1</w:t>
            </w:r>
            <w:r w:rsidR="00576E9C">
              <w:rPr>
                <w:noProof/>
                <w:lang w:eastAsia="en-US"/>
              </w:rPr>
              <w:tab/>
            </w:r>
            <w:r w:rsidR="00576E9C" w:rsidRPr="00EB26C0">
              <w:rPr>
                <w:rStyle w:val="Hyperlink"/>
                <w:noProof/>
              </w:rPr>
              <w:t>Install and Verify Gradle Installation (20 min)</w:t>
            </w:r>
            <w:r w:rsidR="00576E9C">
              <w:rPr>
                <w:noProof/>
                <w:webHidden/>
              </w:rPr>
              <w:tab/>
            </w:r>
            <w:r w:rsidR="00576E9C">
              <w:rPr>
                <w:noProof/>
                <w:webHidden/>
              </w:rPr>
              <w:fldChar w:fldCharType="begin"/>
            </w:r>
            <w:r w:rsidR="00576E9C">
              <w:rPr>
                <w:noProof/>
                <w:webHidden/>
              </w:rPr>
              <w:instrText xml:space="preserve"> PAGEREF _Toc446171830 \h </w:instrText>
            </w:r>
            <w:r w:rsidR="00576E9C">
              <w:rPr>
                <w:noProof/>
                <w:webHidden/>
              </w:rPr>
            </w:r>
            <w:r w:rsidR="00576E9C">
              <w:rPr>
                <w:noProof/>
                <w:webHidden/>
              </w:rPr>
              <w:fldChar w:fldCharType="separate"/>
            </w:r>
            <w:r w:rsidR="00576E9C">
              <w:rPr>
                <w:noProof/>
                <w:webHidden/>
              </w:rPr>
              <w:t>4</w:t>
            </w:r>
            <w:r w:rsidR="00576E9C">
              <w:rPr>
                <w:noProof/>
                <w:webHidden/>
              </w:rPr>
              <w:fldChar w:fldCharType="end"/>
            </w:r>
          </w:hyperlink>
        </w:p>
        <w:p w:rsidR="00576E9C" w:rsidRDefault="00576E9C">
          <w:pPr>
            <w:pStyle w:val="TOC2"/>
            <w:tabs>
              <w:tab w:val="left" w:pos="880"/>
              <w:tab w:val="right" w:leader="dot" w:pos="9350"/>
            </w:tabs>
            <w:rPr>
              <w:noProof/>
              <w:lang w:eastAsia="en-US"/>
            </w:rPr>
          </w:pPr>
          <w:hyperlink w:anchor="_Toc446171831" w:history="1">
            <w:r w:rsidRPr="00EB26C0">
              <w:rPr>
                <w:rStyle w:val="Hyperlink"/>
                <w:noProof/>
              </w:rPr>
              <w:t>1.1</w:t>
            </w:r>
            <w:r>
              <w:rPr>
                <w:noProof/>
                <w:lang w:eastAsia="en-US"/>
              </w:rPr>
              <w:tab/>
            </w:r>
            <w:r w:rsidRPr="00EB26C0">
              <w:rPr>
                <w:rStyle w:val="Hyperlink"/>
                <w:noProof/>
              </w:rPr>
              <w:t>Gradle Installation</w:t>
            </w:r>
            <w:r>
              <w:rPr>
                <w:noProof/>
                <w:webHidden/>
              </w:rPr>
              <w:tab/>
            </w:r>
            <w:r>
              <w:rPr>
                <w:noProof/>
                <w:webHidden/>
              </w:rPr>
              <w:fldChar w:fldCharType="begin"/>
            </w:r>
            <w:r>
              <w:rPr>
                <w:noProof/>
                <w:webHidden/>
              </w:rPr>
              <w:instrText xml:space="preserve"> PAGEREF _Toc446171831 \h </w:instrText>
            </w:r>
            <w:r>
              <w:rPr>
                <w:noProof/>
                <w:webHidden/>
              </w:rPr>
            </w:r>
            <w:r>
              <w:rPr>
                <w:noProof/>
                <w:webHidden/>
              </w:rPr>
              <w:fldChar w:fldCharType="separate"/>
            </w:r>
            <w:r>
              <w:rPr>
                <w:noProof/>
                <w:webHidden/>
              </w:rPr>
              <w:t>4</w:t>
            </w:r>
            <w:r>
              <w:rPr>
                <w:noProof/>
                <w:webHidden/>
              </w:rPr>
              <w:fldChar w:fldCharType="end"/>
            </w:r>
          </w:hyperlink>
        </w:p>
        <w:p w:rsidR="00576E9C" w:rsidRDefault="00576E9C">
          <w:pPr>
            <w:pStyle w:val="TOC2"/>
            <w:tabs>
              <w:tab w:val="left" w:pos="880"/>
              <w:tab w:val="right" w:leader="dot" w:pos="9350"/>
            </w:tabs>
            <w:rPr>
              <w:noProof/>
              <w:lang w:eastAsia="en-US"/>
            </w:rPr>
          </w:pPr>
          <w:hyperlink w:anchor="_Toc446171832" w:history="1">
            <w:r w:rsidRPr="00EB26C0">
              <w:rPr>
                <w:rStyle w:val="Hyperlink"/>
                <w:noProof/>
              </w:rPr>
              <w:t>1.2</w:t>
            </w:r>
            <w:r>
              <w:rPr>
                <w:noProof/>
                <w:lang w:eastAsia="en-US"/>
              </w:rPr>
              <w:tab/>
            </w:r>
            <w:r w:rsidRPr="00EB26C0">
              <w:rPr>
                <w:rStyle w:val="Hyperlink"/>
                <w:noProof/>
              </w:rPr>
              <w:t>Gradle Directory Structure and Verification</w:t>
            </w:r>
            <w:r>
              <w:rPr>
                <w:noProof/>
                <w:webHidden/>
              </w:rPr>
              <w:tab/>
            </w:r>
            <w:r>
              <w:rPr>
                <w:noProof/>
                <w:webHidden/>
              </w:rPr>
              <w:fldChar w:fldCharType="begin"/>
            </w:r>
            <w:r>
              <w:rPr>
                <w:noProof/>
                <w:webHidden/>
              </w:rPr>
              <w:instrText xml:space="preserve"> PAGEREF _Toc446171832 \h </w:instrText>
            </w:r>
            <w:r>
              <w:rPr>
                <w:noProof/>
                <w:webHidden/>
              </w:rPr>
            </w:r>
            <w:r>
              <w:rPr>
                <w:noProof/>
                <w:webHidden/>
              </w:rPr>
              <w:fldChar w:fldCharType="separate"/>
            </w:r>
            <w:r>
              <w:rPr>
                <w:noProof/>
                <w:webHidden/>
              </w:rPr>
              <w:t>7</w:t>
            </w:r>
            <w:r>
              <w:rPr>
                <w:noProof/>
                <w:webHidden/>
              </w:rPr>
              <w:fldChar w:fldCharType="end"/>
            </w:r>
          </w:hyperlink>
        </w:p>
        <w:p w:rsidR="00576E9C" w:rsidRDefault="00576E9C">
          <w:pPr>
            <w:pStyle w:val="TOC1"/>
            <w:tabs>
              <w:tab w:val="left" w:pos="440"/>
              <w:tab w:val="right" w:leader="dot" w:pos="9350"/>
            </w:tabs>
            <w:rPr>
              <w:noProof/>
              <w:lang w:eastAsia="en-US"/>
            </w:rPr>
          </w:pPr>
          <w:hyperlink w:anchor="_Toc446171833" w:history="1">
            <w:r w:rsidRPr="00EB26C0">
              <w:rPr>
                <w:rStyle w:val="Hyperlink"/>
                <w:noProof/>
              </w:rPr>
              <w:t>2</w:t>
            </w:r>
            <w:r>
              <w:rPr>
                <w:noProof/>
                <w:lang w:eastAsia="en-US"/>
              </w:rPr>
              <w:tab/>
            </w:r>
            <w:r w:rsidRPr="00EB26C0">
              <w:rPr>
                <w:rStyle w:val="Hyperlink"/>
                <w:noProof/>
              </w:rPr>
              <w:t>Gradle Build Scripts (40 min)</w:t>
            </w:r>
            <w:r>
              <w:rPr>
                <w:noProof/>
                <w:webHidden/>
              </w:rPr>
              <w:tab/>
            </w:r>
            <w:r>
              <w:rPr>
                <w:noProof/>
                <w:webHidden/>
              </w:rPr>
              <w:fldChar w:fldCharType="begin"/>
            </w:r>
            <w:r>
              <w:rPr>
                <w:noProof/>
                <w:webHidden/>
              </w:rPr>
              <w:instrText xml:space="preserve"> PAGEREF _Toc446171833 \h </w:instrText>
            </w:r>
            <w:r>
              <w:rPr>
                <w:noProof/>
                <w:webHidden/>
              </w:rPr>
            </w:r>
            <w:r>
              <w:rPr>
                <w:noProof/>
                <w:webHidden/>
              </w:rPr>
              <w:fldChar w:fldCharType="separate"/>
            </w:r>
            <w:r>
              <w:rPr>
                <w:noProof/>
                <w:webHidden/>
              </w:rPr>
              <w:t>9</w:t>
            </w:r>
            <w:r>
              <w:rPr>
                <w:noProof/>
                <w:webHidden/>
              </w:rPr>
              <w:fldChar w:fldCharType="end"/>
            </w:r>
          </w:hyperlink>
        </w:p>
        <w:p w:rsidR="00576E9C" w:rsidRDefault="00576E9C">
          <w:pPr>
            <w:pStyle w:val="TOC2"/>
            <w:tabs>
              <w:tab w:val="left" w:pos="880"/>
              <w:tab w:val="right" w:leader="dot" w:pos="9350"/>
            </w:tabs>
            <w:rPr>
              <w:noProof/>
              <w:lang w:eastAsia="en-US"/>
            </w:rPr>
          </w:pPr>
          <w:hyperlink w:anchor="_Toc446171834" w:history="1">
            <w:r w:rsidRPr="00EB26C0">
              <w:rPr>
                <w:rStyle w:val="Hyperlink"/>
                <w:noProof/>
              </w:rPr>
              <w:t>2.1</w:t>
            </w:r>
            <w:r>
              <w:rPr>
                <w:noProof/>
                <w:lang w:eastAsia="en-US"/>
              </w:rPr>
              <w:tab/>
            </w:r>
            <w:r w:rsidRPr="00EB26C0">
              <w:rPr>
                <w:rStyle w:val="Hyperlink"/>
                <w:noProof/>
              </w:rPr>
              <w:t>GRADLE PROJECT, Task Actions and Properties</w:t>
            </w:r>
            <w:r>
              <w:rPr>
                <w:noProof/>
                <w:webHidden/>
              </w:rPr>
              <w:tab/>
            </w:r>
            <w:r>
              <w:rPr>
                <w:noProof/>
                <w:webHidden/>
              </w:rPr>
              <w:fldChar w:fldCharType="begin"/>
            </w:r>
            <w:r>
              <w:rPr>
                <w:noProof/>
                <w:webHidden/>
              </w:rPr>
              <w:instrText xml:space="preserve"> PAGEREF _Toc446171834 \h </w:instrText>
            </w:r>
            <w:r>
              <w:rPr>
                <w:noProof/>
                <w:webHidden/>
              </w:rPr>
            </w:r>
            <w:r>
              <w:rPr>
                <w:noProof/>
                <w:webHidden/>
              </w:rPr>
              <w:fldChar w:fldCharType="separate"/>
            </w:r>
            <w:r>
              <w:rPr>
                <w:noProof/>
                <w:webHidden/>
              </w:rPr>
              <w:t>9</w:t>
            </w:r>
            <w:r>
              <w:rPr>
                <w:noProof/>
                <w:webHidden/>
              </w:rPr>
              <w:fldChar w:fldCharType="end"/>
            </w:r>
          </w:hyperlink>
        </w:p>
        <w:p w:rsidR="00576E9C" w:rsidRDefault="00576E9C">
          <w:pPr>
            <w:pStyle w:val="TOC2"/>
            <w:tabs>
              <w:tab w:val="left" w:pos="880"/>
              <w:tab w:val="right" w:leader="dot" w:pos="9350"/>
            </w:tabs>
            <w:rPr>
              <w:noProof/>
              <w:lang w:eastAsia="en-US"/>
            </w:rPr>
          </w:pPr>
          <w:hyperlink w:anchor="_Toc446171835" w:history="1">
            <w:r w:rsidRPr="00EB26C0">
              <w:rPr>
                <w:rStyle w:val="Hyperlink"/>
                <w:noProof/>
              </w:rPr>
              <w:t>2.2</w:t>
            </w:r>
            <w:r>
              <w:rPr>
                <w:noProof/>
                <w:lang w:eastAsia="en-US"/>
              </w:rPr>
              <w:tab/>
            </w:r>
            <w:r w:rsidRPr="00EB26C0">
              <w:rPr>
                <w:rStyle w:val="Hyperlink"/>
                <w:noProof/>
              </w:rPr>
              <w:t>Gradle Build Life Cycle</w:t>
            </w:r>
            <w:r>
              <w:rPr>
                <w:noProof/>
                <w:webHidden/>
              </w:rPr>
              <w:tab/>
            </w:r>
            <w:r>
              <w:rPr>
                <w:noProof/>
                <w:webHidden/>
              </w:rPr>
              <w:fldChar w:fldCharType="begin"/>
            </w:r>
            <w:r>
              <w:rPr>
                <w:noProof/>
                <w:webHidden/>
              </w:rPr>
              <w:instrText xml:space="preserve"> PAGEREF _Toc446171835 \h </w:instrText>
            </w:r>
            <w:r>
              <w:rPr>
                <w:noProof/>
                <w:webHidden/>
              </w:rPr>
            </w:r>
            <w:r>
              <w:rPr>
                <w:noProof/>
                <w:webHidden/>
              </w:rPr>
              <w:fldChar w:fldCharType="separate"/>
            </w:r>
            <w:r>
              <w:rPr>
                <w:noProof/>
                <w:webHidden/>
              </w:rPr>
              <w:t>12</w:t>
            </w:r>
            <w:r>
              <w:rPr>
                <w:noProof/>
                <w:webHidden/>
              </w:rPr>
              <w:fldChar w:fldCharType="end"/>
            </w:r>
          </w:hyperlink>
        </w:p>
        <w:p w:rsidR="00576E9C" w:rsidRDefault="00576E9C">
          <w:pPr>
            <w:pStyle w:val="TOC2"/>
            <w:tabs>
              <w:tab w:val="left" w:pos="880"/>
              <w:tab w:val="right" w:leader="dot" w:pos="9350"/>
            </w:tabs>
            <w:rPr>
              <w:noProof/>
              <w:lang w:eastAsia="en-US"/>
            </w:rPr>
          </w:pPr>
          <w:hyperlink w:anchor="_Toc446171836" w:history="1">
            <w:r w:rsidRPr="00EB26C0">
              <w:rPr>
                <w:rStyle w:val="Hyperlink"/>
                <w:noProof/>
              </w:rPr>
              <w:t>2.3</w:t>
            </w:r>
            <w:r>
              <w:rPr>
                <w:noProof/>
                <w:lang w:eastAsia="en-US"/>
              </w:rPr>
              <w:tab/>
            </w:r>
            <w:r w:rsidRPr="00EB26C0">
              <w:rPr>
                <w:rStyle w:val="Hyperlink"/>
                <w:noProof/>
              </w:rPr>
              <w:t>Action Dependencies in a Single Task</w:t>
            </w:r>
            <w:r>
              <w:rPr>
                <w:noProof/>
                <w:webHidden/>
              </w:rPr>
              <w:tab/>
            </w:r>
            <w:r>
              <w:rPr>
                <w:noProof/>
                <w:webHidden/>
              </w:rPr>
              <w:fldChar w:fldCharType="begin"/>
            </w:r>
            <w:r>
              <w:rPr>
                <w:noProof/>
                <w:webHidden/>
              </w:rPr>
              <w:instrText xml:space="preserve"> PAGEREF _Toc446171836 \h </w:instrText>
            </w:r>
            <w:r>
              <w:rPr>
                <w:noProof/>
                <w:webHidden/>
              </w:rPr>
            </w:r>
            <w:r>
              <w:rPr>
                <w:noProof/>
                <w:webHidden/>
              </w:rPr>
              <w:fldChar w:fldCharType="separate"/>
            </w:r>
            <w:r>
              <w:rPr>
                <w:noProof/>
                <w:webHidden/>
              </w:rPr>
              <w:t>15</w:t>
            </w:r>
            <w:r>
              <w:rPr>
                <w:noProof/>
                <w:webHidden/>
              </w:rPr>
              <w:fldChar w:fldCharType="end"/>
            </w:r>
          </w:hyperlink>
        </w:p>
        <w:p w:rsidR="00576E9C" w:rsidRDefault="00576E9C">
          <w:pPr>
            <w:pStyle w:val="TOC2"/>
            <w:tabs>
              <w:tab w:val="left" w:pos="880"/>
              <w:tab w:val="right" w:leader="dot" w:pos="9350"/>
            </w:tabs>
            <w:rPr>
              <w:noProof/>
              <w:lang w:eastAsia="en-US"/>
            </w:rPr>
          </w:pPr>
          <w:hyperlink w:anchor="_Toc446171837" w:history="1">
            <w:r w:rsidRPr="00EB26C0">
              <w:rPr>
                <w:rStyle w:val="Hyperlink"/>
                <w:noProof/>
              </w:rPr>
              <w:t>2.4</w:t>
            </w:r>
            <w:r>
              <w:rPr>
                <w:noProof/>
                <w:lang w:eastAsia="en-US"/>
              </w:rPr>
              <w:tab/>
            </w:r>
            <w:r w:rsidRPr="00EB26C0">
              <w:rPr>
                <w:rStyle w:val="Hyperlink"/>
                <w:noProof/>
              </w:rPr>
              <w:t>Action Dependencies Between Different Tasks</w:t>
            </w:r>
            <w:r>
              <w:rPr>
                <w:noProof/>
                <w:webHidden/>
              </w:rPr>
              <w:tab/>
            </w:r>
            <w:r>
              <w:rPr>
                <w:noProof/>
                <w:webHidden/>
              </w:rPr>
              <w:fldChar w:fldCharType="begin"/>
            </w:r>
            <w:r>
              <w:rPr>
                <w:noProof/>
                <w:webHidden/>
              </w:rPr>
              <w:instrText xml:space="preserve"> PAGEREF _Toc446171837 \h </w:instrText>
            </w:r>
            <w:r>
              <w:rPr>
                <w:noProof/>
                <w:webHidden/>
              </w:rPr>
            </w:r>
            <w:r>
              <w:rPr>
                <w:noProof/>
                <w:webHidden/>
              </w:rPr>
              <w:fldChar w:fldCharType="separate"/>
            </w:r>
            <w:r>
              <w:rPr>
                <w:noProof/>
                <w:webHidden/>
              </w:rPr>
              <w:t>16</w:t>
            </w:r>
            <w:r>
              <w:rPr>
                <w:noProof/>
                <w:webHidden/>
              </w:rPr>
              <w:fldChar w:fldCharType="end"/>
            </w:r>
          </w:hyperlink>
        </w:p>
        <w:p w:rsidR="00576E9C" w:rsidRDefault="00576E9C">
          <w:pPr>
            <w:pStyle w:val="TOC2"/>
            <w:tabs>
              <w:tab w:val="left" w:pos="880"/>
              <w:tab w:val="right" w:leader="dot" w:pos="9350"/>
            </w:tabs>
            <w:rPr>
              <w:noProof/>
              <w:lang w:eastAsia="en-US"/>
            </w:rPr>
          </w:pPr>
          <w:hyperlink w:anchor="_Toc446171838" w:history="1">
            <w:r w:rsidRPr="00EB26C0">
              <w:rPr>
                <w:rStyle w:val="Hyperlink"/>
                <w:noProof/>
              </w:rPr>
              <w:t>2.5</w:t>
            </w:r>
            <w:r>
              <w:rPr>
                <w:noProof/>
                <w:lang w:eastAsia="en-US"/>
              </w:rPr>
              <w:tab/>
            </w:r>
            <w:r w:rsidRPr="00EB26C0">
              <w:rPr>
                <w:rStyle w:val="Hyperlink"/>
                <w:noProof/>
              </w:rPr>
              <w:t>Dynamic Tasks</w:t>
            </w:r>
            <w:r>
              <w:rPr>
                <w:noProof/>
                <w:webHidden/>
              </w:rPr>
              <w:tab/>
            </w:r>
            <w:r>
              <w:rPr>
                <w:noProof/>
                <w:webHidden/>
              </w:rPr>
              <w:fldChar w:fldCharType="begin"/>
            </w:r>
            <w:r>
              <w:rPr>
                <w:noProof/>
                <w:webHidden/>
              </w:rPr>
              <w:instrText xml:space="preserve"> PAGEREF _Toc446171838 \h </w:instrText>
            </w:r>
            <w:r>
              <w:rPr>
                <w:noProof/>
                <w:webHidden/>
              </w:rPr>
            </w:r>
            <w:r>
              <w:rPr>
                <w:noProof/>
                <w:webHidden/>
              </w:rPr>
              <w:fldChar w:fldCharType="separate"/>
            </w:r>
            <w:r>
              <w:rPr>
                <w:noProof/>
                <w:webHidden/>
              </w:rPr>
              <w:t>20</w:t>
            </w:r>
            <w:r>
              <w:rPr>
                <w:noProof/>
                <w:webHidden/>
              </w:rPr>
              <w:fldChar w:fldCharType="end"/>
            </w:r>
          </w:hyperlink>
        </w:p>
        <w:p w:rsidR="00576E9C" w:rsidRDefault="00576E9C">
          <w:pPr>
            <w:pStyle w:val="TOC2"/>
            <w:tabs>
              <w:tab w:val="left" w:pos="880"/>
              <w:tab w:val="right" w:leader="dot" w:pos="9350"/>
            </w:tabs>
            <w:rPr>
              <w:noProof/>
              <w:lang w:eastAsia="en-US"/>
            </w:rPr>
          </w:pPr>
          <w:hyperlink w:anchor="_Toc446171839" w:history="1">
            <w:r w:rsidRPr="00EB26C0">
              <w:rPr>
                <w:rStyle w:val="Hyperlink"/>
                <w:noProof/>
              </w:rPr>
              <w:t>2.6</w:t>
            </w:r>
            <w:r>
              <w:rPr>
                <w:noProof/>
                <w:lang w:eastAsia="en-US"/>
              </w:rPr>
              <w:tab/>
            </w:r>
            <w:r w:rsidRPr="00EB26C0">
              <w:rPr>
                <w:rStyle w:val="Hyperlink"/>
                <w:noProof/>
              </w:rPr>
              <w:t>Adding New Properties</w:t>
            </w:r>
            <w:r>
              <w:rPr>
                <w:noProof/>
                <w:webHidden/>
              </w:rPr>
              <w:tab/>
            </w:r>
            <w:r>
              <w:rPr>
                <w:noProof/>
                <w:webHidden/>
              </w:rPr>
              <w:fldChar w:fldCharType="begin"/>
            </w:r>
            <w:r>
              <w:rPr>
                <w:noProof/>
                <w:webHidden/>
              </w:rPr>
              <w:instrText xml:space="preserve"> PAGEREF _Toc446171839 \h </w:instrText>
            </w:r>
            <w:r>
              <w:rPr>
                <w:noProof/>
                <w:webHidden/>
              </w:rPr>
            </w:r>
            <w:r>
              <w:rPr>
                <w:noProof/>
                <w:webHidden/>
              </w:rPr>
              <w:fldChar w:fldCharType="separate"/>
            </w:r>
            <w:r>
              <w:rPr>
                <w:noProof/>
                <w:webHidden/>
              </w:rPr>
              <w:t>21</w:t>
            </w:r>
            <w:r>
              <w:rPr>
                <w:noProof/>
                <w:webHidden/>
              </w:rPr>
              <w:fldChar w:fldCharType="end"/>
            </w:r>
          </w:hyperlink>
        </w:p>
        <w:p w:rsidR="00576E9C" w:rsidRDefault="00576E9C">
          <w:pPr>
            <w:pStyle w:val="TOC1"/>
            <w:tabs>
              <w:tab w:val="left" w:pos="440"/>
              <w:tab w:val="right" w:leader="dot" w:pos="9350"/>
            </w:tabs>
            <w:rPr>
              <w:noProof/>
              <w:lang w:eastAsia="en-US"/>
            </w:rPr>
          </w:pPr>
          <w:hyperlink w:anchor="_Toc446171840" w:history="1">
            <w:r w:rsidRPr="00EB26C0">
              <w:rPr>
                <w:rStyle w:val="Hyperlink"/>
                <w:noProof/>
              </w:rPr>
              <w:t>3</w:t>
            </w:r>
            <w:r>
              <w:rPr>
                <w:noProof/>
                <w:lang w:eastAsia="en-US"/>
              </w:rPr>
              <w:tab/>
            </w:r>
            <w:r w:rsidRPr="00EB26C0">
              <w:rPr>
                <w:rStyle w:val="Hyperlink"/>
                <w:noProof/>
              </w:rPr>
              <w:t>Gradle Projects (60 min)</w:t>
            </w:r>
            <w:r>
              <w:rPr>
                <w:noProof/>
                <w:webHidden/>
              </w:rPr>
              <w:tab/>
            </w:r>
            <w:r>
              <w:rPr>
                <w:noProof/>
                <w:webHidden/>
              </w:rPr>
              <w:fldChar w:fldCharType="begin"/>
            </w:r>
            <w:r>
              <w:rPr>
                <w:noProof/>
                <w:webHidden/>
              </w:rPr>
              <w:instrText xml:space="preserve"> PAGEREF _Toc446171840 \h </w:instrText>
            </w:r>
            <w:r>
              <w:rPr>
                <w:noProof/>
                <w:webHidden/>
              </w:rPr>
            </w:r>
            <w:r>
              <w:rPr>
                <w:noProof/>
                <w:webHidden/>
              </w:rPr>
              <w:fldChar w:fldCharType="separate"/>
            </w:r>
            <w:r>
              <w:rPr>
                <w:noProof/>
                <w:webHidden/>
              </w:rPr>
              <w:t>24</w:t>
            </w:r>
            <w:r>
              <w:rPr>
                <w:noProof/>
                <w:webHidden/>
              </w:rPr>
              <w:fldChar w:fldCharType="end"/>
            </w:r>
          </w:hyperlink>
        </w:p>
        <w:p w:rsidR="00576E9C" w:rsidRDefault="00576E9C">
          <w:pPr>
            <w:pStyle w:val="TOC2"/>
            <w:tabs>
              <w:tab w:val="left" w:pos="880"/>
              <w:tab w:val="right" w:leader="dot" w:pos="9350"/>
            </w:tabs>
            <w:rPr>
              <w:noProof/>
              <w:lang w:eastAsia="en-US"/>
            </w:rPr>
          </w:pPr>
          <w:hyperlink w:anchor="_Toc446171841" w:history="1">
            <w:r w:rsidRPr="00EB26C0">
              <w:rPr>
                <w:rStyle w:val="Hyperlink"/>
                <w:noProof/>
              </w:rPr>
              <w:t>3.1</w:t>
            </w:r>
            <w:r>
              <w:rPr>
                <w:noProof/>
                <w:lang w:eastAsia="en-US"/>
              </w:rPr>
              <w:tab/>
            </w:r>
            <w:r w:rsidRPr="00EB26C0">
              <w:rPr>
                <w:rStyle w:val="Hyperlink"/>
                <w:noProof/>
              </w:rPr>
              <w:t>Creating a Gradle Java Project with Init</w:t>
            </w:r>
            <w:r>
              <w:rPr>
                <w:noProof/>
                <w:webHidden/>
              </w:rPr>
              <w:tab/>
            </w:r>
            <w:r>
              <w:rPr>
                <w:noProof/>
                <w:webHidden/>
              </w:rPr>
              <w:fldChar w:fldCharType="begin"/>
            </w:r>
            <w:r>
              <w:rPr>
                <w:noProof/>
                <w:webHidden/>
              </w:rPr>
              <w:instrText xml:space="preserve"> PAGEREF _Toc446171841 \h </w:instrText>
            </w:r>
            <w:r>
              <w:rPr>
                <w:noProof/>
                <w:webHidden/>
              </w:rPr>
            </w:r>
            <w:r>
              <w:rPr>
                <w:noProof/>
                <w:webHidden/>
              </w:rPr>
              <w:fldChar w:fldCharType="separate"/>
            </w:r>
            <w:r>
              <w:rPr>
                <w:noProof/>
                <w:webHidden/>
              </w:rPr>
              <w:t>24</w:t>
            </w:r>
            <w:r>
              <w:rPr>
                <w:noProof/>
                <w:webHidden/>
              </w:rPr>
              <w:fldChar w:fldCharType="end"/>
            </w:r>
          </w:hyperlink>
        </w:p>
        <w:p w:rsidR="00576E9C" w:rsidRDefault="00576E9C">
          <w:pPr>
            <w:pStyle w:val="TOC2"/>
            <w:tabs>
              <w:tab w:val="left" w:pos="880"/>
              <w:tab w:val="right" w:leader="dot" w:pos="9350"/>
            </w:tabs>
            <w:rPr>
              <w:noProof/>
              <w:lang w:eastAsia="en-US"/>
            </w:rPr>
          </w:pPr>
          <w:hyperlink w:anchor="_Toc446171842" w:history="1">
            <w:r w:rsidRPr="00EB26C0">
              <w:rPr>
                <w:rStyle w:val="Hyperlink"/>
                <w:noProof/>
              </w:rPr>
              <w:t>3.2</w:t>
            </w:r>
            <w:r>
              <w:rPr>
                <w:noProof/>
                <w:lang w:eastAsia="en-US"/>
              </w:rPr>
              <w:tab/>
            </w:r>
            <w:r w:rsidRPr="00EB26C0">
              <w:rPr>
                <w:rStyle w:val="Hyperlink"/>
                <w:noProof/>
              </w:rPr>
              <w:t>Using Java Plugin</w:t>
            </w:r>
            <w:r>
              <w:rPr>
                <w:noProof/>
                <w:webHidden/>
              </w:rPr>
              <w:tab/>
            </w:r>
            <w:r>
              <w:rPr>
                <w:noProof/>
                <w:webHidden/>
              </w:rPr>
              <w:fldChar w:fldCharType="begin"/>
            </w:r>
            <w:r>
              <w:rPr>
                <w:noProof/>
                <w:webHidden/>
              </w:rPr>
              <w:instrText xml:space="preserve"> PAGEREF _Toc446171842 \h </w:instrText>
            </w:r>
            <w:r>
              <w:rPr>
                <w:noProof/>
                <w:webHidden/>
              </w:rPr>
            </w:r>
            <w:r>
              <w:rPr>
                <w:noProof/>
                <w:webHidden/>
              </w:rPr>
              <w:fldChar w:fldCharType="separate"/>
            </w:r>
            <w:r>
              <w:rPr>
                <w:noProof/>
                <w:webHidden/>
              </w:rPr>
              <w:t>25</w:t>
            </w:r>
            <w:r>
              <w:rPr>
                <w:noProof/>
                <w:webHidden/>
              </w:rPr>
              <w:fldChar w:fldCharType="end"/>
            </w:r>
          </w:hyperlink>
        </w:p>
        <w:p w:rsidR="00576E9C" w:rsidRDefault="00576E9C">
          <w:pPr>
            <w:pStyle w:val="TOC2"/>
            <w:tabs>
              <w:tab w:val="left" w:pos="880"/>
              <w:tab w:val="right" w:leader="dot" w:pos="9350"/>
            </w:tabs>
            <w:rPr>
              <w:noProof/>
              <w:lang w:eastAsia="en-US"/>
            </w:rPr>
          </w:pPr>
          <w:hyperlink w:anchor="_Toc446171843" w:history="1">
            <w:r w:rsidRPr="00EB26C0">
              <w:rPr>
                <w:rStyle w:val="Hyperlink"/>
                <w:noProof/>
              </w:rPr>
              <w:t>3.3</w:t>
            </w:r>
            <w:r>
              <w:rPr>
                <w:noProof/>
                <w:lang w:eastAsia="en-US"/>
              </w:rPr>
              <w:tab/>
            </w:r>
            <w:r w:rsidRPr="00EB26C0">
              <w:rPr>
                <w:rStyle w:val="Hyperlink"/>
                <w:noProof/>
              </w:rPr>
              <w:t>Using the War and Gretty Plugin</w:t>
            </w:r>
            <w:r>
              <w:rPr>
                <w:noProof/>
                <w:webHidden/>
              </w:rPr>
              <w:tab/>
            </w:r>
            <w:r>
              <w:rPr>
                <w:noProof/>
                <w:webHidden/>
              </w:rPr>
              <w:fldChar w:fldCharType="begin"/>
            </w:r>
            <w:r>
              <w:rPr>
                <w:noProof/>
                <w:webHidden/>
              </w:rPr>
              <w:instrText xml:space="preserve"> PAGEREF _Toc446171843 \h </w:instrText>
            </w:r>
            <w:r>
              <w:rPr>
                <w:noProof/>
                <w:webHidden/>
              </w:rPr>
            </w:r>
            <w:r>
              <w:rPr>
                <w:noProof/>
                <w:webHidden/>
              </w:rPr>
              <w:fldChar w:fldCharType="separate"/>
            </w:r>
            <w:r>
              <w:rPr>
                <w:noProof/>
                <w:webHidden/>
              </w:rPr>
              <w:t>28</w:t>
            </w:r>
            <w:r>
              <w:rPr>
                <w:noProof/>
                <w:webHidden/>
              </w:rPr>
              <w:fldChar w:fldCharType="end"/>
            </w:r>
          </w:hyperlink>
        </w:p>
        <w:p w:rsidR="00576E9C" w:rsidRDefault="00576E9C">
          <w:pPr>
            <w:pStyle w:val="TOC2"/>
            <w:tabs>
              <w:tab w:val="left" w:pos="880"/>
              <w:tab w:val="right" w:leader="dot" w:pos="9350"/>
            </w:tabs>
            <w:rPr>
              <w:noProof/>
              <w:lang w:eastAsia="en-US"/>
            </w:rPr>
          </w:pPr>
          <w:hyperlink w:anchor="_Toc446171844" w:history="1">
            <w:r w:rsidRPr="00EB26C0">
              <w:rPr>
                <w:rStyle w:val="Hyperlink"/>
                <w:noProof/>
              </w:rPr>
              <w:t>3.4</w:t>
            </w:r>
            <w:r>
              <w:rPr>
                <w:noProof/>
                <w:lang w:eastAsia="en-US"/>
              </w:rPr>
              <w:tab/>
            </w:r>
            <w:r w:rsidRPr="00EB26C0">
              <w:rPr>
                <w:rStyle w:val="Hyperlink"/>
                <w:noProof/>
              </w:rPr>
              <w:t>The Gradle Wrapper</w:t>
            </w:r>
            <w:r>
              <w:rPr>
                <w:noProof/>
                <w:webHidden/>
              </w:rPr>
              <w:tab/>
            </w:r>
            <w:r>
              <w:rPr>
                <w:noProof/>
                <w:webHidden/>
              </w:rPr>
              <w:fldChar w:fldCharType="begin"/>
            </w:r>
            <w:r>
              <w:rPr>
                <w:noProof/>
                <w:webHidden/>
              </w:rPr>
              <w:instrText xml:space="preserve"> PAGEREF _Toc446171844 \h </w:instrText>
            </w:r>
            <w:r>
              <w:rPr>
                <w:noProof/>
                <w:webHidden/>
              </w:rPr>
            </w:r>
            <w:r>
              <w:rPr>
                <w:noProof/>
                <w:webHidden/>
              </w:rPr>
              <w:fldChar w:fldCharType="separate"/>
            </w:r>
            <w:r>
              <w:rPr>
                <w:noProof/>
                <w:webHidden/>
              </w:rPr>
              <w:t>29</w:t>
            </w:r>
            <w:r>
              <w:rPr>
                <w:noProof/>
                <w:webHidden/>
              </w:rPr>
              <w:fldChar w:fldCharType="end"/>
            </w:r>
          </w:hyperlink>
        </w:p>
        <w:p w:rsidR="00576E9C" w:rsidRDefault="00576E9C">
          <w:pPr>
            <w:pStyle w:val="TOC1"/>
            <w:tabs>
              <w:tab w:val="left" w:pos="440"/>
              <w:tab w:val="right" w:leader="dot" w:pos="9350"/>
            </w:tabs>
            <w:rPr>
              <w:noProof/>
              <w:lang w:eastAsia="en-US"/>
            </w:rPr>
          </w:pPr>
          <w:hyperlink w:anchor="_Toc446171845" w:history="1">
            <w:r w:rsidRPr="00EB26C0">
              <w:rPr>
                <w:rStyle w:val="Hyperlink"/>
                <w:noProof/>
              </w:rPr>
              <w:t>4</w:t>
            </w:r>
            <w:r>
              <w:rPr>
                <w:noProof/>
                <w:lang w:eastAsia="en-US"/>
              </w:rPr>
              <w:tab/>
            </w:r>
            <w:r w:rsidRPr="00EB26C0">
              <w:rPr>
                <w:rStyle w:val="Hyperlink"/>
                <w:noProof/>
              </w:rPr>
              <w:t>Using Gradle In Eclipse (20 min)</w:t>
            </w:r>
            <w:r>
              <w:rPr>
                <w:noProof/>
                <w:webHidden/>
              </w:rPr>
              <w:tab/>
            </w:r>
            <w:r>
              <w:rPr>
                <w:noProof/>
                <w:webHidden/>
              </w:rPr>
              <w:fldChar w:fldCharType="begin"/>
            </w:r>
            <w:r>
              <w:rPr>
                <w:noProof/>
                <w:webHidden/>
              </w:rPr>
              <w:instrText xml:space="preserve"> PAGEREF _Toc446171845 \h </w:instrText>
            </w:r>
            <w:r>
              <w:rPr>
                <w:noProof/>
                <w:webHidden/>
              </w:rPr>
            </w:r>
            <w:r>
              <w:rPr>
                <w:noProof/>
                <w:webHidden/>
              </w:rPr>
              <w:fldChar w:fldCharType="separate"/>
            </w:r>
            <w:r>
              <w:rPr>
                <w:noProof/>
                <w:webHidden/>
              </w:rPr>
              <w:t>32</w:t>
            </w:r>
            <w:r>
              <w:rPr>
                <w:noProof/>
                <w:webHidden/>
              </w:rPr>
              <w:fldChar w:fldCharType="end"/>
            </w:r>
          </w:hyperlink>
        </w:p>
        <w:p w:rsidR="00576E9C" w:rsidRDefault="00576E9C">
          <w:pPr>
            <w:pStyle w:val="TOC2"/>
            <w:tabs>
              <w:tab w:val="left" w:pos="880"/>
              <w:tab w:val="right" w:leader="dot" w:pos="9350"/>
            </w:tabs>
            <w:rPr>
              <w:noProof/>
              <w:lang w:eastAsia="en-US"/>
            </w:rPr>
          </w:pPr>
          <w:hyperlink w:anchor="_Toc446171846" w:history="1">
            <w:r w:rsidRPr="00EB26C0">
              <w:rPr>
                <w:rStyle w:val="Hyperlink"/>
                <w:noProof/>
              </w:rPr>
              <w:t>4.1</w:t>
            </w:r>
            <w:r>
              <w:rPr>
                <w:noProof/>
                <w:lang w:eastAsia="en-US"/>
              </w:rPr>
              <w:tab/>
            </w:r>
            <w:r w:rsidRPr="00EB26C0">
              <w:rPr>
                <w:rStyle w:val="Hyperlink"/>
                <w:noProof/>
              </w:rPr>
              <w:t>Installing the Eclipse Gradle Plugin</w:t>
            </w:r>
            <w:r>
              <w:rPr>
                <w:noProof/>
                <w:webHidden/>
              </w:rPr>
              <w:tab/>
            </w:r>
            <w:r>
              <w:rPr>
                <w:noProof/>
                <w:webHidden/>
              </w:rPr>
              <w:fldChar w:fldCharType="begin"/>
            </w:r>
            <w:r>
              <w:rPr>
                <w:noProof/>
                <w:webHidden/>
              </w:rPr>
              <w:instrText xml:space="preserve"> PAGEREF _Toc446171846 \h </w:instrText>
            </w:r>
            <w:r>
              <w:rPr>
                <w:noProof/>
                <w:webHidden/>
              </w:rPr>
            </w:r>
            <w:r>
              <w:rPr>
                <w:noProof/>
                <w:webHidden/>
              </w:rPr>
              <w:fldChar w:fldCharType="separate"/>
            </w:r>
            <w:r>
              <w:rPr>
                <w:noProof/>
                <w:webHidden/>
              </w:rPr>
              <w:t>32</w:t>
            </w:r>
            <w:r>
              <w:rPr>
                <w:noProof/>
                <w:webHidden/>
              </w:rPr>
              <w:fldChar w:fldCharType="end"/>
            </w:r>
          </w:hyperlink>
        </w:p>
        <w:p w:rsidR="00576E9C" w:rsidRDefault="00576E9C">
          <w:pPr>
            <w:pStyle w:val="TOC2"/>
            <w:tabs>
              <w:tab w:val="left" w:pos="880"/>
              <w:tab w:val="right" w:leader="dot" w:pos="9350"/>
            </w:tabs>
            <w:rPr>
              <w:noProof/>
              <w:lang w:eastAsia="en-US"/>
            </w:rPr>
          </w:pPr>
          <w:hyperlink w:anchor="_Toc446171847" w:history="1">
            <w:r w:rsidRPr="00EB26C0">
              <w:rPr>
                <w:rStyle w:val="Hyperlink"/>
                <w:noProof/>
              </w:rPr>
              <w:t>4.2</w:t>
            </w:r>
            <w:r>
              <w:rPr>
                <w:noProof/>
                <w:lang w:eastAsia="en-US"/>
              </w:rPr>
              <w:tab/>
            </w:r>
            <w:r w:rsidRPr="00EB26C0">
              <w:rPr>
                <w:rStyle w:val="Hyperlink"/>
                <w:noProof/>
              </w:rPr>
              <w:t>Import a Gradle Project into Eclipse</w:t>
            </w:r>
            <w:r>
              <w:rPr>
                <w:noProof/>
                <w:webHidden/>
              </w:rPr>
              <w:tab/>
            </w:r>
            <w:r>
              <w:rPr>
                <w:noProof/>
                <w:webHidden/>
              </w:rPr>
              <w:fldChar w:fldCharType="begin"/>
            </w:r>
            <w:r>
              <w:rPr>
                <w:noProof/>
                <w:webHidden/>
              </w:rPr>
              <w:instrText xml:space="preserve"> PAGEREF _Toc446171847 \h </w:instrText>
            </w:r>
            <w:r>
              <w:rPr>
                <w:noProof/>
                <w:webHidden/>
              </w:rPr>
            </w:r>
            <w:r>
              <w:rPr>
                <w:noProof/>
                <w:webHidden/>
              </w:rPr>
              <w:fldChar w:fldCharType="separate"/>
            </w:r>
            <w:r>
              <w:rPr>
                <w:noProof/>
                <w:webHidden/>
              </w:rPr>
              <w:t>33</w:t>
            </w:r>
            <w:r>
              <w:rPr>
                <w:noProof/>
                <w:webHidden/>
              </w:rPr>
              <w:fldChar w:fldCharType="end"/>
            </w:r>
          </w:hyperlink>
        </w:p>
        <w:p w:rsidR="00576E9C" w:rsidRDefault="00576E9C">
          <w:pPr>
            <w:pStyle w:val="TOC2"/>
            <w:tabs>
              <w:tab w:val="left" w:pos="880"/>
              <w:tab w:val="right" w:leader="dot" w:pos="9350"/>
            </w:tabs>
            <w:rPr>
              <w:noProof/>
              <w:lang w:eastAsia="en-US"/>
            </w:rPr>
          </w:pPr>
          <w:hyperlink w:anchor="_Toc446171848" w:history="1">
            <w:r w:rsidRPr="00EB26C0">
              <w:rPr>
                <w:rStyle w:val="Hyperlink"/>
                <w:noProof/>
              </w:rPr>
              <w:t>4.3</w:t>
            </w:r>
            <w:r>
              <w:rPr>
                <w:noProof/>
                <w:lang w:eastAsia="en-US"/>
              </w:rPr>
              <w:tab/>
            </w:r>
            <w:r w:rsidRPr="00EB26C0">
              <w:rPr>
                <w:rStyle w:val="Hyperlink"/>
                <w:noProof/>
              </w:rPr>
              <w:t>Create a Gradle Project in Eclipse</w:t>
            </w:r>
            <w:r>
              <w:rPr>
                <w:noProof/>
                <w:webHidden/>
              </w:rPr>
              <w:tab/>
            </w:r>
            <w:r>
              <w:rPr>
                <w:noProof/>
                <w:webHidden/>
              </w:rPr>
              <w:fldChar w:fldCharType="begin"/>
            </w:r>
            <w:r>
              <w:rPr>
                <w:noProof/>
                <w:webHidden/>
              </w:rPr>
              <w:instrText xml:space="preserve"> PAGEREF _Toc446171848 \h </w:instrText>
            </w:r>
            <w:r>
              <w:rPr>
                <w:noProof/>
                <w:webHidden/>
              </w:rPr>
            </w:r>
            <w:r>
              <w:rPr>
                <w:noProof/>
                <w:webHidden/>
              </w:rPr>
              <w:fldChar w:fldCharType="separate"/>
            </w:r>
            <w:r>
              <w:rPr>
                <w:noProof/>
                <w:webHidden/>
              </w:rPr>
              <w:t>35</w:t>
            </w:r>
            <w:r>
              <w:rPr>
                <w:noProof/>
                <w:webHidden/>
              </w:rPr>
              <w:fldChar w:fldCharType="end"/>
            </w:r>
          </w:hyperlink>
        </w:p>
        <w:p w:rsidR="00576E9C" w:rsidRDefault="00576E9C">
          <w:pPr>
            <w:pStyle w:val="TOC2"/>
            <w:tabs>
              <w:tab w:val="left" w:pos="880"/>
              <w:tab w:val="right" w:leader="dot" w:pos="9350"/>
            </w:tabs>
            <w:rPr>
              <w:noProof/>
              <w:lang w:eastAsia="en-US"/>
            </w:rPr>
          </w:pPr>
          <w:hyperlink w:anchor="_Toc446171849" w:history="1">
            <w:r w:rsidRPr="00EB26C0">
              <w:rPr>
                <w:rStyle w:val="Hyperlink"/>
                <w:noProof/>
              </w:rPr>
              <w:t>4.4</w:t>
            </w:r>
            <w:r>
              <w:rPr>
                <w:noProof/>
                <w:lang w:eastAsia="en-US"/>
              </w:rPr>
              <w:tab/>
            </w:r>
            <w:r w:rsidRPr="00EB26C0">
              <w:rPr>
                <w:rStyle w:val="Hyperlink"/>
                <w:noProof/>
              </w:rPr>
              <w:t>Executing Gradle Tasks in Eclipse</w:t>
            </w:r>
            <w:r>
              <w:rPr>
                <w:noProof/>
                <w:webHidden/>
              </w:rPr>
              <w:tab/>
            </w:r>
            <w:r>
              <w:rPr>
                <w:noProof/>
                <w:webHidden/>
              </w:rPr>
              <w:fldChar w:fldCharType="begin"/>
            </w:r>
            <w:r>
              <w:rPr>
                <w:noProof/>
                <w:webHidden/>
              </w:rPr>
              <w:instrText xml:space="preserve"> PAGEREF _Toc446171849 \h </w:instrText>
            </w:r>
            <w:r>
              <w:rPr>
                <w:noProof/>
                <w:webHidden/>
              </w:rPr>
            </w:r>
            <w:r>
              <w:rPr>
                <w:noProof/>
                <w:webHidden/>
              </w:rPr>
              <w:fldChar w:fldCharType="separate"/>
            </w:r>
            <w:r>
              <w:rPr>
                <w:noProof/>
                <w:webHidden/>
              </w:rPr>
              <w:t>36</w:t>
            </w:r>
            <w:r>
              <w:rPr>
                <w:noProof/>
                <w:webHidden/>
              </w:rPr>
              <w:fldChar w:fldCharType="end"/>
            </w:r>
          </w:hyperlink>
        </w:p>
        <w:p w:rsidR="00576E9C" w:rsidRDefault="00576E9C">
          <w:pPr>
            <w:pStyle w:val="TOC1"/>
            <w:tabs>
              <w:tab w:val="left" w:pos="440"/>
              <w:tab w:val="right" w:leader="dot" w:pos="9350"/>
            </w:tabs>
            <w:rPr>
              <w:noProof/>
              <w:lang w:eastAsia="en-US"/>
            </w:rPr>
          </w:pPr>
          <w:hyperlink w:anchor="_Toc446171850" w:history="1">
            <w:r w:rsidRPr="00EB26C0">
              <w:rPr>
                <w:rStyle w:val="Hyperlink"/>
                <w:noProof/>
              </w:rPr>
              <w:t>5</w:t>
            </w:r>
            <w:r>
              <w:rPr>
                <w:noProof/>
                <w:lang w:eastAsia="en-US"/>
              </w:rPr>
              <w:tab/>
            </w:r>
            <w:r w:rsidRPr="00EB26C0">
              <w:rPr>
                <w:rStyle w:val="Hyperlink"/>
                <w:noProof/>
              </w:rPr>
              <w:t>Creating and Using Gradle Plugins (20 min)</w:t>
            </w:r>
            <w:r>
              <w:rPr>
                <w:noProof/>
                <w:webHidden/>
              </w:rPr>
              <w:tab/>
            </w:r>
            <w:r>
              <w:rPr>
                <w:noProof/>
                <w:webHidden/>
              </w:rPr>
              <w:fldChar w:fldCharType="begin"/>
            </w:r>
            <w:r>
              <w:rPr>
                <w:noProof/>
                <w:webHidden/>
              </w:rPr>
              <w:instrText xml:space="preserve"> PAGEREF _Toc446171850 \h </w:instrText>
            </w:r>
            <w:r>
              <w:rPr>
                <w:noProof/>
                <w:webHidden/>
              </w:rPr>
            </w:r>
            <w:r>
              <w:rPr>
                <w:noProof/>
                <w:webHidden/>
              </w:rPr>
              <w:fldChar w:fldCharType="separate"/>
            </w:r>
            <w:r>
              <w:rPr>
                <w:noProof/>
                <w:webHidden/>
              </w:rPr>
              <w:t>38</w:t>
            </w:r>
            <w:r>
              <w:rPr>
                <w:noProof/>
                <w:webHidden/>
              </w:rPr>
              <w:fldChar w:fldCharType="end"/>
            </w:r>
          </w:hyperlink>
        </w:p>
        <w:p w:rsidR="00576E9C" w:rsidRDefault="00576E9C">
          <w:pPr>
            <w:pStyle w:val="TOC2"/>
            <w:tabs>
              <w:tab w:val="left" w:pos="880"/>
              <w:tab w:val="right" w:leader="dot" w:pos="9350"/>
            </w:tabs>
            <w:rPr>
              <w:noProof/>
              <w:lang w:eastAsia="en-US"/>
            </w:rPr>
          </w:pPr>
          <w:hyperlink w:anchor="_Toc446171851" w:history="1">
            <w:r w:rsidRPr="00EB26C0">
              <w:rPr>
                <w:rStyle w:val="Hyperlink"/>
                <w:noProof/>
              </w:rPr>
              <w:t>5.1</w:t>
            </w:r>
            <w:r>
              <w:rPr>
                <w:noProof/>
                <w:lang w:eastAsia="en-US"/>
              </w:rPr>
              <w:tab/>
            </w:r>
            <w:r w:rsidRPr="00EB26C0">
              <w:rPr>
                <w:rStyle w:val="Hyperlink"/>
                <w:noProof/>
              </w:rPr>
              <w:t>Creating a Gradle Script Plugin</w:t>
            </w:r>
            <w:r>
              <w:rPr>
                <w:noProof/>
                <w:webHidden/>
              </w:rPr>
              <w:tab/>
            </w:r>
            <w:r>
              <w:rPr>
                <w:noProof/>
                <w:webHidden/>
              </w:rPr>
              <w:fldChar w:fldCharType="begin"/>
            </w:r>
            <w:r>
              <w:rPr>
                <w:noProof/>
                <w:webHidden/>
              </w:rPr>
              <w:instrText xml:space="preserve"> PAGEREF _Toc446171851 \h </w:instrText>
            </w:r>
            <w:r>
              <w:rPr>
                <w:noProof/>
                <w:webHidden/>
              </w:rPr>
            </w:r>
            <w:r>
              <w:rPr>
                <w:noProof/>
                <w:webHidden/>
              </w:rPr>
              <w:fldChar w:fldCharType="separate"/>
            </w:r>
            <w:r>
              <w:rPr>
                <w:noProof/>
                <w:webHidden/>
              </w:rPr>
              <w:t>38</w:t>
            </w:r>
            <w:r>
              <w:rPr>
                <w:noProof/>
                <w:webHidden/>
              </w:rPr>
              <w:fldChar w:fldCharType="end"/>
            </w:r>
          </w:hyperlink>
        </w:p>
        <w:p w:rsidR="00576E9C" w:rsidRDefault="00576E9C">
          <w:pPr>
            <w:pStyle w:val="TOC2"/>
            <w:tabs>
              <w:tab w:val="left" w:pos="880"/>
              <w:tab w:val="right" w:leader="dot" w:pos="9350"/>
            </w:tabs>
            <w:rPr>
              <w:noProof/>
              <w:lang w:eastAsia="en-US"/>
            </w:rPr>
          </w:pPr>
          <w:hyperlink w:anchor="_Toc446171852" w:history="1">
            <w:r w:rsidRPr="00EB26C0">
              <w:rPr>
                <w:rStyle w:val="Hyperlink"/>
                <w:noProof/>
              </w:rPr>
              <w:t>5.2</w:t>
            </w:r>
            <w:r>
              <w:rPr>
                <w:noProof/>
                <w:lang w:eastAsia="en-US"/>
              </w:rPr>
              <w:tab/>
            </w:r>
            <w:r w:rsidRPr="00EB26C0">
              <w:rPr>
                <w:rStyle w:val="Hyperlink"/>
                <w:noProof/>
              </w:rPr>
              <w:t>Creating a Gradle Binary Plugin</w:t>
            </w:r>
            <w:r>
              <w:rPr>
                <w:noProof/>
                <w:webHidden/>
              </w:rPr>
              <w:tab/>
            </w:r>
            <w:r>
              <w:rPr>
                <w:noProof/>
                <w:webHidden/>
              </w:rPr>
              <w:fldChar w:fldCharType="begin"/>
            </w:r>
            <w:r>
              <w:rPr>
                <w:noProof/>
                <w:webHidden/>
              </w:rPr>
              <w:instrText xml:space="preserve"> PAGEREF _Toc446171852 \h </w:instrText>
            </w:r>
            <w:r>
              <w:rPr>
                <w:noProof/>
                <w:webHidden/>
              </w:rPr>
            </w:r>
            <w:r>
              <w:rPr>
                <w:noProof/>
                <w:webHidden/>
              </w:rPr>
              <w:fldChar w:fldCharType="separate"/>
            </w:r>
            <w:r>
              <w:rPr>
                <w:noProof/>
                <w:webHidden/>
              </w:rPr>
              <w:t>40</w:t>
            </w:r>
            <w:r>
              <w:rPr>
                <w:noProof/>
                <w:webHidden/>
              </w:rPr>
              <w:fldChar w:fldCharType="end"/>
            </w:r>
          </w:hyperlink>
        </w:p>
        <w:p w:rsidR="00576E9C" w:rsidRDefault="00576E9C">
          <w:pPr>
            <w:pStyle w:val="TOC1"/>
            <w:tabs>
              <w:tab w:val="left" w:pos="440"/>
              <w:tab w:val="right" w:leader="dot" w:pos="9350"/>
            </w:tabs>
            <w:rPr>
              <w:noProof/>
              <w:lang w:eastAsia="en-US"/>
            </w:rPr>
          </w:pPr>
          <w:hyperlink w:anchor="_Toc446171853" w:history="1">
            <w:r w:rsidRPr="00EB26C0">
              <w:rPr>
                <w:rStyle w:val="Hyperlink"/>
                <w:noProof/>
              </w:rPr>
              <w:t>6</w:t>
            </w:r>
            <w:r>
              <w:rPr>
                <w:noProof/>
                <w:lang w:eastAsia="en-US"/>
              </w:rPr>
              <w:tab/>
            </w:r>
            <w:r w:rsidRPr="00EB26C0">
              <w:rPr>
                <w:rStyle w:val="Hyperlink"/>
                <w:noProof/>
              </w:rPr>
              <w:t>Incremental Builds and Multi Projects (50 min)</w:t>
            </w:r>
            <w:r>
              <w:rPr>
                <w:noProof/>
                <w:webHidden/>
              </w:rPr>
              <w:tab/>
            </w:r>
            <w:r>
              <w:rPr>
                <w:noProof/>
                <w:webHidden/>
              </w:rPr>
              <w:fldChar w:fldCharType="begin"/>
            </w:r>
            <w:r>
              <w:rPr>
                <w:noProof/>
                <w:webHidden/>
              </w:rPr>
              <w:instrText xml:space="preserve"> PAGEREF _Toc446171853 \h </w:instrText>
            </w:r>
            <w:r>
              <w:rPr>
                <w:noProof/>
                <w:webHidden/>
              </w:rPr>
            </w:r>
            <w:r>
              <w:rPr>
                <w:noProof/>
                <w:webHidden/>
              </w:rPr>
              <w:fldChar w:fldCharType="separate"/>
            </w:r>
            <w:r>
              <w:rPr>
                <w:noProof/>
                <w:webHidden/>
              </w:rPr>
              <w:t>42</w:t>
            </w:r>
            <w:r>
              <w:rPr>
                <w:noProof/>
                <w:webHidden/>
              </w:rPr>
              <w:fldChar w:fldCharType="end"/>
            </w:r>
          </w:hyperlink>
        </w:p>
        <w:p w:rsidR="00576E9C" w:rsidRDefault="00576E9C">
          <w:pPr>
            <w:pStyle w:val="TOC2"/>
            <w:tabs>
              <w:tab w:val="left" w:pos="880"/>
              <w:tab w:val="right" w:leader="dot" w:pos="9350"/>
            </w:tabs>
            <w:rPr>
              <w:noProof/>
              <w:lang w:eastAsia="en-US"/>
            </w:rPr>
          </w:pPr>
          <w:hyperlink w:anchor="_Toc446171854" w:history="1">
            <w:r w:rsidRPr="00EB26C0">
              <w:rPr>
                <w:rStyle w:val="Hyperlink"/>
                <w:noProof/>
              </w:rPr>
              <w:t>6.1</w:t>
            </w:r>
            <w:r>
              <w:rPr>
                <w:noProof/>
                <w:lang w:eastAsia="en-US"/>
              </w:rPr>
              <w:tab/>
            </w:r>
            <w:r w:rsidRPr="00EB26C0">
              <w:rPr>
                <w:rStyle w:val="Hyperlink"/>
                <w:noProof/>
              </w:rPr>
              <w:t>Creating and Executing a Custom Task Class</w:t>
            </w:r>
            <w:r>
              <w:rPr>
                <w:noProof/>
                <w:webHidden/>
              </w:rPr>
              <w:tab/>
            </w:r>
            <w:r>
              <w:rPr>
                <w:noProof/>
                <w:webHidden/>
              </w:rPr>
              <w:fldChar w:fldCharType="begin"/>
            </w:r>
            <w:r>
              <w:rPr>
                <w:noProof/>
                <w:webHidden/>
              </w:rPr>
              <w:instrText xml:space="preserve"> PAGEREF _Toc446171854 \h </w:instrText>
            </w:r>
            <w:r>
              <w:rPr>
                <w:noProof/>
                <w:webHidden/>
              </w:rPr>
            </w:r>
            <w:r>
              <w:rPr>
                <w:noProof/>
                <w:webHidden/>
              </w:rPr>
              <w:fldChar w:fldCharType="separate"/>
            </w:r>
            <w:r>
              <w:rPr>
                <w:noProof/>
                <w:webHidden/>
              </w:rPr>
              <w:t>42</w:t>
            </w:r>
            <w:r>
              <w:rPr>
                <w:noProof/>
                <w:webHidden/>
              </w:rPr>
              <w:fldChar w:fldCharType="end"/>
            </w:r>
          </w:hyperlink>
        </w:p>
        <w:p w:rsidR="00576E9C" w:rsidRDefault="00576E9C">
          <w:pPr>
            <w:pStyle w:val="TOC2"/>
            <w:tabs>
              <w:tab w:val="left" w:pos="880"/>
              <w:tab w:val="right" w:leader="dot" w:pos="9350"/>
            </w:tabs>
            <w:rPr>
              <w:noProof/>
              <w:lang w:eastAsia="en-US"/>
            </w:rPr>
          </w:pPr>
          <w:hyperlink w:anchor="_Toc446171855" w:history="1">
            <w:r w:rsidRPr="00EB26C0">
              <w:rPr>
                <w:rStyle w:val="Hyperlink"/>
                <w:noProof/>
              </w:rPr>
              <w:t>6.2</w:t>
            </w:r>
            <w:r>
              <w:rPr>
                <w:noProof/>
                <w:lang w:eastAsia="en-US"/>
              </w:rPr>
              <w:tab/>
            </w:r>
            <w:r w:rsidRPr="00EB26C0">
              <w:rPr>
                <w:rStyle w:val="Hyperlink"/>
                <w:noProof/>
              </w:rPr>
              <w:t>Creating a Custom Incremental Build Task</w:t>
            </w:r>
            <w:r>
              <w:rPr>
                <w:noProof/>
                <w:webHidden/>
              </w:rPr>
              <w:tab/>
            </w:r>
            <w:r>
              <w:rPr>
                <w:noProof/>
                <w:webHidden/>
              </w:rPr>
              <w:fldChar w:fldCharType="begin"/>
            </w:r>
            <w:r>
              <w:rPr>
                <w:noProof/>
                <w:webHidden/>
              </w:rPr>
              <w:instrText xml:space="preserve"> PAGEREF _Toc446171855 \h </w:instrText>
            </w:r>
            <w:r>
              <w:rPr>
                <w:noProof/>
                <w:webHidden/>
              </w:rPr>
            </w:r>
            <w:r>
              <w:rPr>
                <w:noProof/>
                <w:webHidden/>
              </w:rPr>
              <w:fldChar w:fldCharType="separate"/>
            </w:r>
            <w:r>
              <w:rPr>
                <w:noProof/>
                <w:webHidden/>
              </w:rPr>
              <w:t>43</w:t>
            </w:r>
            <w:r>
              <w:rPr>
                <w:noProof/>
                <w:webHidden/>
              </w:rPr>
              <w:fldChar w:fldCharType="end"/>
            </w:r>
          </w:hyperlink>
        </w:p>
        <w:p w:rsidR="00576E9C" w:rsidRDefault="00576E9C">
          <w:pPr>
            <w:pStyle w:val="TOC2"/>
            <w:tabs>
              <w:tab w:val="left" w:pos="880"/>
              <w:tab w:val="right" w:leader="dot" w:pos="9350"/>
            </w:tabs>
            <w:rPr>
              <w:noProof/>
              <w:lang w:eastAsia="en-US"/>
            </w:rPr>
          </w:pPr>
          <w:hyperlink w:anchor="_Toc446171856" w:history="1">
            <w:r w:rsidRPr="00EB26C0">
              <w:rPr>
                <w:rStyle w:val="Hyperlink"/>
                <w:noProof/>
              </w:rPr>
              <w:t>6.3</w:t>
            </w:r>
            <w:r>
              <w:rPr>
                <w:noProof/>
                <w:lang w:eastAsia="en-US"/>
              </w:rPr>
              <w:tab/>
            </w:r>
            <w:r w:rsidRPr="00EB26C0">
              <w:rPr>
                <w:rStyle w:val="Hyperlink"/>
                <w:noProof/>
              </w:rPr>
              <w:t>Working with Multiple Projects</w:t>
            </w:r>
            <w:r>
              <w:rPr>
                <w:noProof/>
                <w:webHidden/>
              </w:rPr>
              <w:tab/>
            </w:r>
            <w:r>
              <w:rPr>
                <w:noProof/>
                <w:webHidden/>
              </w:rPr>
              <w:fldChar w:fldCharType="begin"/>
            </w:r>
            <w:r>
              <w:rPr>
                <w:noProof/>
                <w:webHidden/>
              </w:rPr>
              <w:instrText xml:space="preserve"> PAGEREF _Toc446171856 \h </w:instrText>
            </w:r>
            <w:r>
              <w:rPr>
                <w:noProof/>
                <w:webHidden/>
              </w:rPr>
            </w:r>
            <w:r>
              <w:rPr>
                <w:noProof/>
                <w:webHidden/>
              </w:rPr>
              <w:fldChar w:fldCharType="separate"/>
            </w:r>
            <w:r>
              <w:rPr>
                <w:noProof/>
                <w:webHidden/>
              </w:rPr>
              <w:t>46</w:t>
            </w:r>
            <w:r>
              <w:rPr>
                <w:noProof/>
                <w:webHidden/>
              </w:rPr>
              <w:fldChar w:fldCharType="end"/>
            </w:r>
          </w:hyperlink>
        </w:p>
        <w:p w:rsidR="00576E9C" w:rsidRDefault="00576E9C">
          <w:pPr>
            <w:pStyle w:val="TOC1"/>
            <w:tabs>
              <w:tab w:val="left" w:pos="440"/>
              <w:tab w:val="right" w:leader="dot" w:pos="9350"/>
            </w:tabs>
            <w:rPr>
              <w:noProof/>
              <w:lang w:eastAsia="en-US"/>
            </w:rPr>
          </w:pPr>
          <w:hyperlink w:anchor="_Toc446171857" w:history="1">
            <w:r w:rsidRPr="00EB26C0">
              <w:rPr>
                <w:rStyle w:val="Hyperlink"/>
                <w:noProof/>
              </w:rPr>
              <w:t>7</w:t>
            </w:r>
            <w:r>
              <w:rPr>
                <w:noProof/>
                <w:lang w:eastAsia="en-US"/>
              </w:rPr>
              <w:tab/>
            </w:r>
            <w:r w:rsidRPr="00EB26C0">
              <w:rPr>
                <w:rStyle w:val="Hyperlink"/>
                <w:noProof/>
              </w:rPr>
              <w:t>External Dependency Management (25 min)</w:t>
            </w:r>
            <w:r>
              <w:rPr>
                <w:noProof/>
                <w:webHidden/>
              </w:rPr>
              <w:tab/>
            </w:r>
            <w:r>
              <w:rPr>
                <w:noProof/>
                <w:webHidden/>
              </w:rPr>
              <w:fldChar w:fldCharType="begin"/>
            </w:r>
            <w:r>
              <w:rPr>
                <w:noProof/>
                <w:webHidden/>
              </w:rPr>
              <w:instrText xml:space="preserve"> PAGEREF _Toc446171857 \h </w:instrText>
            </w:r>
            <w:r>
              <w:rPr>
                <w:noProof/>
                <w:webHidden/>
              </w:rPr>
            </w:r>
            <w:r>
              <w:rPr>
                <w:noProof/>
                <w:webHidden/>
              </w:rPr>
              <w:fldChar w:fldCharType="separate"/>
            </w:r>
            <w:r>
              <w:rPr>
                <w:noProof/>
                <w:webHidden/>
              </w:rPr>
              <w:t>50</w:t>
            </w:r>
            <w:r>
              <w:rPr>
                <w:noProof/>
                <w:webHidden/>
              </w:rPr>
              <w:fldChar w:fldCharType="end"/>
            </w:r>
          </w:hyperlink>
        </w:p>
        <w:p w:rsidR="00576E9C" w:rsidRDefault="00576E9C">
          <w:pPr>
            <w:pStyle w:val="TOC2"/>
            <w:tabs>
              <w:tab w:val="left" w:pos="880"/>
              <w:tab w:val="right" w:leader="dot" w:pos="9350"/>
            </w:tabs>
            <w:rPr>
              <w:noProof/>
              <w:lang w:eastAsia="en-US"/>
            </w:rPr>
          </w:pPr>
          <w:hyperlink w:anchor="_Toc446171858" w:history="1">
            <w:r w:rsidRPr="00EB26C0">
              <w:rPr>
                <w:rStyle w:val="Hyperlink"/>
                <w:noProof/>
              </w:rPr>
              <w:t>7.1</w:t>
            </w:r>
            <w:r>
              <w:rPr>
                <w:noProof/>
                <w:lang w:eastAsia="en-US"/>
              </w:rPr>
              <w:tab/>
            </w:r>
            <w:r w:rsidRPr="00EB26C0">
              <w:rPr>
                <w:rStyle w:val="Hyperlink"/>
                <w:noProof/>
              </w:rPr>
              <w:t>Working with External Dependencies and Repositories</w:t>
            </w:r>
            <w:r>
              <w:rPr>
                <w:noProof/>
                <w:webHidden/>
              </w:rPr>
              <w:tab/>
            </w:r>
            <w:r>
              <w:rPr>
                <w:noProof/>
                <w:webHidden/>
              </w:rPr>
              <w:fldChar w:fldCharType="begin"/>
            </w:r>
            <w:r>
              <w:rPr>
                <w:noProof/>
                <w:webHidden/>
              </w:rPr>
              <w:instrText xml:space="preserve"> PAGEREF _Toc446171858 \h </w:instrText>
            </w:r>
            <w:r>
              <w:rPr>
                <w:noProof/>
                <w:webHidden/>
              </w:rPr>
            </w:r>
            <w:r>
              <w:rPr>
                <w:noProof/>
                <w:webHidden/>
              </w:rPr>
              <w:fldChar w:fldCharType="separate"/>
            </w:r>
            <w:r>
              <w:rPr>
                <w:noProof/>
                <w:webHidden/>
              </w:rPr>
              <w:t>50</w:t>
            </w:r>
            <w:r>
              <w:rPr>
                <w:noProof/>
                <w:webHidden/>
              </w:rPr>
              <w:fldChar w:fldCharType="end"/>
            </w:r>
          </w:hyperlink>
        </w:p>
        <w:p w:rsidR="00576E9C" w:rsidRDefault="00576E9C">
          <w:pPr>
            <w:pStyle w:val="TOC1"/>
            <w:tabs>
              <w:tab w:val="left" w:pos="440"/>
              <w:tab w:val="right" w:leader="dot" w:pos="9350"/>
            </w:tabs>
            <w:rPr>
              <w:noProof/>
              <w:lang w:eastAsia="en-US"/>
            </w:rPr>
          </w:pPr>
          <w:hyperlink w:anchor="_Toc446171859" w:history="1">
            <w:r w:rsidRPr="00EB26C0">
              <w:rPr>
                <w:rStyle w:val="Hyperlink"/>
                <w:noProof/>
              </w:rPr>
              <w:t>8</w:t>
            </w:r>
            <w:r>
              <w:rPr>
                <w:noProof/>
                <w:lang w:eastAsia="en-US"/>
              </w:rPr>
              <w:tab/>
            </w:r>
            <w:r w:rsidRPr="00EB26C0">
              <w:rPr>
                <w:rStyle w:val="Hyperlink"/>
                <w:noProof/>
              </w:rPr>
              <w:t>Gradle Testing Integration (20 min)</w:t>
            </w:r>
            <w:r>
              <w:rPr>
                <w:noProof/>
                <w:webHidden/>
              </w:rPr>
              <w:tab/>
            </w:r>
            <w:r>
              <w:rPr>
                <w:noProof/>
                <w:webHidden/>
              </w:rPr>
              <w:fldChar w:fldCharType="begin"/>
            </w:r>
            <w:r>
              <w:rPr>
                <w:noProof/>
                <w:webHidden/>
              </w:rPr>
              <w:instrText xml:space="preserve"> PAGEREF _Toc446171859 \h </w:instrText>
            </w:r>
            <w:r>
              <w:rPr>
                <w:noProof/>
                <w:webHidden/>
              </w:rPr>
            </w:r>
            <w:r>
              <w:rPr>
                <w:noProof/>
                <w:webHidden/>
              </w:rPr>
              <w:fldChar w:fldCharType="separate"/>
            </w:r>
            <w:r>
              <w:rPr>
                <w:noProof/>
                <w:webHidden/>
              </w:rPr>
              <w:t>53</w:t>
            </w:r>
            <w:r>
              <w:rPr>
                <w:noProof/>
                <w:webHidden/>
              </w:rPr>
              <w:fldChar w:fldCharType="end"/>
            </w:r>
          </w:hyperlink>
        </w:p>
        <w:p w:rsidR="00576E9C" w:rsidRDefault="00576E9C">
          <w:pPr>
            <w:pStyle w:val="TOC2"/>
            <w:tabs>
              <w:tab w:val="left" w:pos="880"/>
              <w:tab w:val="right" w:leader="dot" w:pos="9350"/>
            </w:tabs>
            <w:rPr>
              <w:noProof/>
              <w:lang w:eastAsia="en-US"/>
            </w:rPr>
          </w:pPr>
          <w:hyperlink w:anchor="_Toc446171860" w:history="1">
            <w:r w:rsidRPr="00EB26C0">
              <w:rPr>
                <w:rStyle w:val="Hyperlink"/>
                <w:noProof/>
              </w:rPr>
              <w:t>8.1</w:t>
            </w:r>
            <w:r>
              <w:rPr>
                <w:noProof/>
                <w:lang w:eastAsia="en-US"/>
              </w:rPr>
              <w:tab/>
            </w:r>
            <w:r w:rsidRPr="00EB26C0">
              <w:rPr>
                <w:rStyle w:val="Hyperlink"/>
                <w:noProof/>
              </w:rPr>
              <w:t>Adding and Executing JUnit Tests</w:t>
            </w:r>
            <w:r>
              <w:rPr>
                <w:noProof/>
                <w:webHidden/>
              </w:rPr>
              <w:tab/>
            </w:r>
            <w:r>
              <w:rPr>
                <w:noProof/>
                <w:webHidden/>
              </w:rPr>
              <w:fldChar w:fldCharType="begin"/>
            </w:r>
            <w:r>
              <w:rPr>
                <w:noProof/>
                <w:webHidden/>
              </w:rPr>
              <w:instrText xml:space="preserve"> PAGEREF _Toc446171860 \h </w:instrText>
            </w:r>
            <w:r>
              <w:rPr>
                <w:noProof/>
                <w:webHidden/>
              </w:rPr>
            </w:r>
            <w:r>
              <w:rPr>
                <w:noProof/>
                <w:webHidden/>
              </w:rPr>
              <w:fldChar w:fldCharType="separate"/>
            </w:r>
            <w:r>
              <w:rPr>
                <w:noProof/>
                <w:webHidden/>
              </w:rPr>
              <w:t>53</w:t>
            </w:r>
            <w:r>
              <w:rPr>
                <w:noProof/>
                <w:webHidden/>
              </w:rPr>
              <w:fldChar w:fldCharType="end"/>
            </w:r>
          </w:hyperlink>
        </w:p>
        <w:p w:rsidR="00576E9C" w:rsidRDefault="00576E9C">
          <w:pPr>
            <w:pStyle w:val="TOC1"/>
            <w:tabs>
              <w:tab w:val="left" w:pos="440"/>
              <w:tab w:val="right" w:leader="dot" w:pos="9350"/>
            </w:tabs>
            <w:rPr>
              <w:noProof/>
              <w:lang w:eastAsia="en-US"/>
            </w:rPr>
          </w:pPr>
          <w:hyperlink w:anchor="_Toc446171861" w:history="1">
            <w:r w:rsidRPr="00EB26C0">
              <w:rPr>
                <w:rStyle w:val="Hyperlink"/>
                <w:noProof/>
              </w:rPr>
              <w:t>9</w:t>
            </w:r>
            <w:r>
              <w:rPr>
                <w:noProof/>
                <w:lang w:eastAsia="en-US"/>
              </w:rPr>
              <w:tab/>
            </w:r>
            <w:r w:rsidRPr="00EB26C0">
              <w:rPr>
                <w:rStyle w:val="Hyperlink"/>
                <w:noProof/>
              </w:rPr>
              <w:t>Gradle Integration with Jenkins (40 min)</w:t>
            </w:r>
            <w:r>
              <w:rPr>
                <w:noProof/>
                <w:webHidden/>
              </w:rPr>
              <w:tab/>
            </w:r>
            <w:r>
              <w:rPr>
                <w:noProof/>
                <w:webHidden/>
              </w:rPr>
              <w:fldChar w:fldCharType="begin"/>
            </w:r>
            <w:r>
              <w:rPr>
                <w:noProof/>
                <w:webHidden/>
              </w:rPr>
              <w:instrText xml:space="preserve"> PAGEREF _Toc446171861 \h </w:instrText>
            </w:r>
            <w:r>
              <w:rPr>
                <w:noProof/>
                <w:webHidden/>
              </w:rPr>
            </w:r>
            <w:r>
              <w:rPr>
                <w:noProof/>
                <w:webHidden/>
              </w:rPr>
              <w:fldChar w:fldCharType="separate"/>
            </w:r>
            <w:r>
              <w:rPr>
                <w:noProof/>
                <w:webHidden/>
              </w:rPr>
              <w:t>57</w:t>
            </w:r>
            <w:r>
              <w:rPr>
                <w:noProof/>
                <w:webHidden/>
              </w:rPr>
              <w:fldChar w:fldCharType="end"/>
            </w:r>
          </w:hyperlink>
        </w:p>
        <w:p w:rsidR="00576E9C" w:rsidRDefault="00576E9C">
          <w:pPr>
            <w:pStyle w:val="TOC2"/>
            <w:tabs>
              <w:tab w:val="left" w:pos="880"/>
              <w:tab w:val="right" w:leader="dot" w:pos="9350"/>
            </w:tabs>
            <w:rPr>
              <w:noProof/>
              <w:lang w:eastAsia="en-US"/>
            </w:rPr>
          </w:pPr>
          <w:hyperlink w:anchor="_Toc446171862" w:history="1">
            <w:r w:rsidRPr="00EB26C0">
              <w:rPr>
                <w:rStyle w:val="Hyperlink"/>
                <w:noProof/>
              </w:rPr>
              <w:t>9.1</w:t>
            </w:r>
            <w:r>
              <w:rPr>
                <w:noProof/>
                <w:lang w:eastAsia="en-US"/>
              </w:rPr>
              <w:tab/>
            </w:r>
            <w:r w:rsidRPr="00EB26C0">
              <w:rPr>
                <w:rStyle w:val="Hyperlink"/>
                <w:noProof/>
              </w:rPr>
              <w:t>Install and Configure Jenkins</w:t>
            </w:r>
            <w:r>
              <w:rPr>
                <w:noProof/>
                <w:webHidden/>
              </w:rPr>
              <w:tab/>
            </w:r>
            <w:r>
              <w:rPr>
                <w:noProof/>
                <w:webHidden/>
              </w:rPr>
              <w:fldChar w:fldCharType="begin"/>
            </w:r>
            <w:r>
              <w:rPr>
                <w:noProof/>
                <w:webHidden/>
              </w:rPr>
              <w:instrText xml:space="preserve"> PAGEREF _Toc446171862 \h </w:instrText>
            </w:r>
            <w:r>
              <w:rPr>
                <w:noProof/>
                <w:webHidden/>
              </w:rPr>
            </w:r>
            <w:r>
              <w:rPr>
                <w:noProof/>
                <w:webHidden/>
              </w:rPr>
              <w:fldChar w:fldCharType="separate"/>
            </w:r>
            <w:r>
              <w:rPr>
                <w:noProof/>
                <w:webHidden/>
              </w:rPr>
              <w:t>57</w:t>
            </w:r>
            <w:r>
              <w:rPr>
                <w:noProof/>
                <w:webHidden/>
              </w:rPr>
              <w:fldChar w:fldCharType="end"/>
            </w:r>
          </w:hyperlink>
        </w:p>
        <w:p w:rsidR="00576E9C" w:rsidRDefault="00576E9C">
          <w:pPr>
            <w:pStyle w:val="TOC2"/>
            <w:tabs>
              <w:tab w:val="left" w:pos="880"/>
              <w:tab w:val="right" w:leader="dot" w:pos="9350"/>
            </w:tabs>
            <w:rPr>
              <w:noProof/>
              <w:lang w:eastAsia="en-US"/>
            </w:rPr>
          </w:pPr>
          <w:hyperlink w:anchor="_Toc446171863" w:history="1">
            <w:r w:rsidRPr="00EB26C0">
              <w:rPr>
                <w:rStyle w:val="Hyperlink"/>
                <w:noProof/>
              </w:rPr>
              <w:t>9.2</w:t>
            </w:r>
            <w:r>
              <w:rPr>
                <w:noProof/>
                <w:lang w:eastAsia="en-US"/>
              </w:rPr>
              <w:tab/>
            </w:r>
            <w:r w:rsidRPr="00EB26C0">
              <w:rPr>
                <w:rStyle w:val="Hyperlink"/>
                <w:noProof/>
              </w:rPr>
              <w:t>Adding Git Configuration Management</w:t>
            </w:r>
            <w:r>
              <w:rPr>
                <w:noProof/>
                <w:webHidden/>
              </w:rPr>
              <w:tab/>
            </w:r>
            <w:r>
              <w:rPr>
                <w:noProof/>
                <w:webHidden/>
              </w:rPr>
              <w:fldChar w:fldCharType="begin"/>
            </w:r>
            <w:r>
              <w:rPr>
                <w:noProof/>
                <w:webHidden/>
              </w:rPr>
              <w:instrText xml:space="preserve"> PAGEREF _Toc446171863 \h </w:instrText>
            </w:r>
            <w:r>
              <w:rPr>
                <w:noProof/>
                <w:webHidden/>
              </w:rPr>
            </w:r>
            <w:r>
              <w:rPr>
                <w:noProof/>
                <w:webHidden/>
              </w:rPr>
              <w:fldChar w:fldCharType="separate"/>
            </w:r>
            <w:r>
              <w:rPr>
                <w:noProof/>
                <w:webHidden/>
              </w:rPr>
              <w:t>60</w:t>
            </w:r>
            <w:r>
              <w:rPr>
                <w:noProof/>
                <w:webHidden/>
              </w:rPr>
              <w:fldChar w:fldCharType="end"/>
            </w:r>
          </w:hyperlink>
        </w:p>
        <w:p w:rsidR="00576E9C" w:rsidRDefault="00576E9C">
          <w:pPr>
            <w:pStyle w:val="TOC2"/>
            <w:tabs>
              <w:tab w:val="left" w:pos="880"/>
              <w:tab w:val="right" w:leader="dot" w:pos="9350"/>
            </w:tabs>
            <w:rPr>
              <w:noProof/>
              <w:lang w:eastAsia="en-US"/>
            </w:rPr>
          </w:pPr>
          <w:hyperlink w:anchor="_Toc446171864" w:history="1">
            <w:r w:rsidRPr="00EB26C0">
              <w:rPr>
                <w:rStyle w:val="Hyperlink"/>
                <w:noProof/>
              </w:rPr>
              <w:t>9.3</w:t>
            </w:r>
            <w:r>
              <w:rPr>
                <w:noProof/>
                <w:lang w:eastAsia="en-US"/>
              </w:rPr>
              <w:tab/>
            </w:r>
            <w:r w:rsidRPr="00EB26C0">
              <w:rPr>
                <w:rStyle w:val="Hyperlink"/>
                <w:noProof/>
              </w:rPr>
              <w:t>Creating and Executing a Jenkins Build Job Using Gradle</w:t>
            </w:r>
            <w:r>
              <w:rPr>
                <w:noProof/>
                <w:webHidden/>
              </w:rPr>
              <w:tab/>
            </w:r>
            <w:r>
              <w:rPr>
                <w:noProof/>
                <w:webHidden/>
              </w:rPr>
              <w:fldChar w:fldCharType="begin"/>
            </w:r>
            <w:r>
              <w:rPr>
                <w:noProof/>
                <w:webHidden/>
              </w:rPr>
              <w:instrText xml:space="preserve"> PAGEREF _Toc446171864 \h </w:instrText>
            </w:r>
            <w:r>
              <w:rPr>
                <w:noProof/>
                <w:webHidden/>
              </w:rPr>
            </w:r>
            <w:r>
              <w:rPr>
                <w:noProof/>
                <w:webHidden/>
              </w:rPr>
              <w:fldChar w:fldCharType="separate"/>
            </w:r>
            <w:r>
              <w:rPr>
                <w:noProof/>
                <w:webHidden/>
              </w:rPr>
              <w:t>61</w:t>
            </w:r>
            <w:r>
              <w:rPr>
                <w:noProof/>
                <w:webHidden/>
              </w:rPr>
              <w:fldChar w:fldCharType="end"/>
            </w:r>
          </w:hyperlink>
        </w:p>
        <w:p w:rsidR="006A1B10" w:rsidRDefault="006A1B10">
          <w:r>
            <w:rPr>
              <w:b/>
              <w:bCs/>
              <w:noProof/>
            </w:rPr>
            <w:fldChar w:fldCharType="end"/>
          </w:r>
        </w:p>
      </w:sdtContent>
    </w:sdt>
    <w:p w:rsidR="006A1B10" w:rsidRDefault="006A1B10">
      <w:r>
        <w:br w:type="page"/>
      </w:r>
    </w:p>
    <w:p w:rsidR="006A1B10" w:rsidRPr="006A1B10" w:rsidRDefault="006A1B10" w:rsidP="006A1B10"/>
    <w:p w:rsidR="00A2073C" w:rsidRDefault="006A1B10">
      <w:pPr>
        <w:pStyle w:val="Heading1"/>
      </w:pPr>
      <w:bookmarkStart w:id="1" w:name="_Toc446171830"/>
      <w:r>
        <w:lastRenderedPageBreak/>
        <w:t>Install and Verify Gradle</w:t>
      </w:r>
      <w:r w:rsidR="009C2B4F">
        <w:t xml:space="preserve"> Installation</w:t>
      </w:r>
      <w:r>
        <w:t xml:space="preserve"> (20 min)</w:t>
      </w:r>
      <w:bookmarkEnd w:id="1"/>
    </w:p>
    <w:p w:rsidR="00565296" w:rsidRDefault="00565296" w:rsidP="00565296">
      <w:pPr>
        <w:rPr>
          <w:rStyle w:val="Emphasis"/>
        </w:rPr>
      </w:pPr>
      <w:r>
        <w:rPr>
          <w:rStyle w:val="Emphasis"/>
        </w:rPr>
        <w:t>Prerequisites</w:t>
      </w:r>
    </w:p>
    <w:p w:rsidR="00924CF8" w:rsidRPr="00B64220" w:rsidRDefault="00494F71" w:rsidP="00ED5ADA">
      <w:pPr>
        <w:pStyle w:val="ListParagraph"/>
        <w:numPr>
          <w:ilvl w:val="0"/>
          <w:numId w:val="2"/>
        </w:numPr>
        <w:rPr>
          <w:rStyle w:val="Emphasis"/>
          <w:b w:val="0"/>
        </w:rPr>
      </w:pPr>
      <w:r w:rsidRPr="00494F71">
        <w:rPr>
          <w:rStyle w:val="Emphasis"/>
          <w:b w:val="0"/>
        </w:rPr>
        <w:t>Java JDK</w:t>
      </w:r>
      <w:r>
        <w:rPr>
          <w:rStyle w:val="Emphasis"/>
          <w:b w:val="0"/>
        </w:rPr>
        <w:t xml:space="preserve"> 1.5 or higher</w:t>
      </w:r>
      <w:r w:rsidR="00924CF8">
        <w:rPr>
          <w:rStyle w:val="Emphasis"/>
          <w:b w:val="0"/>
        </w:rPr>
        <w:t xml:space="preserve">, verify installation by opening a command prompt and entering </w:t>
      </w:r>
      <w:r w:rsidR="00B64220">
        <w:rPr>
          <w:rStyle w:val="Emphasis"/>
          <w:b w:val="0"/>
        </w:rPr>
        <w:t xml:space="preserve">at the command prompt:  </w:t>
      </w:r>
      <w:r w:rsidR="00924CF8" w:rsidRPr="00B64220">
        <w:rPr>
          <w:rStyle w:val="Emphasis"/>
          <w:rFonts w:ascii="Courier New" w:hAnsi="Courier New"/>
          <w:iCs w:val="0"/>
          <w:color w:val="002060"/>
          <w:sz w:val="22"/>
        </w:rPr>
        <w:t>C:\&gt; java -version</w:t>
      </w:r>
    </w:p>
    <w:p w:rsidR="00064727" w:rsidRPr="00494F71" w:rsidRDefault="00575850" w:rsidP="00ED5ADA">
      <w:pPr>
        <w:pStyle w:val="ListParagraph"/>
        <w:numPr>
          <w:ilvl w:val="0"/>
          <w:numId w:val="2"/>
        </w:numPr>
        <w:rPr>
          <w:rStyle w:val="Emphasis"/>
          <w:b w:val="0"/>
        </w:rPr>
      </w:pPr>
      <w:r>
        <w:rPr>
          <w:rStyle w:val="Emphasis"/>
          <w:b w:val="0"/>
        </w:rPr>
        <w:t>Internet a</w:t>
      </w:r>
      <w:r w:rsidR="00064727">
        <w:rPr>
          <w:rStyle w:val="Emphasis"/>
          <w:b w:val="0"/>
        </w:rPr>
        <w:t>ccess</w:t>
      </w:r>
    </w:p>
    <w:p w:rsidR="00565296" w:rsidRDefault="00565296" w:rsidP="00565296">
      <w:pPr>
        <w:rPr>
          <w:rStyle w:val="Emphasis"/>
        </w:rPr>
      </w:pPr>
      <w:r w:rsidRPr="00BA1758">
        <w:rPr>
          <w:rStyle w:val="Emphasis"/>
        </w:rPr>
        <w:t>Description</w:t>
      </w:r>
    </w:p>
    <w:p w:rsidR="00E82F4E" w:rsidRPr="00E82F4E" w:rsidRDefault="00E82F4E" w:rsidP="00565296">
      <w:pPr>
        <w:rPr>
          <w:rStyle w:val="Emphasis"/>
          <w:b w:val="0"/>
        </w:rPr>
      </w:pPr>
      <w:r>
        <w:rPr>
          <w:rStyle w:val="Emphasis"/>
          <w:b w:val="0"/>
        </w:rPr>
        <w:t>In this lab we will visit the Gradle home page, download and install Gradle, and then verify our installation.</w:t>
      </w:r>
    </w:p>
    <w:p w:rsidR="006A1B10" w:rsidRDefault="00494F71" w:rsidP="00494F71">
      <w:pPr>
        <w:pStyle w:val="Heading2"/>
      </w:pPr>
      <w:bookmarkStart w:id="2" w:name="_Toc446171831"/>
      <w:r>
        <w:t>Gradle Installation</w:t>
      </w:r>
      <w:bookmarkEnd w:id="2"/>
    </w:p>
    <w:p w:rsidR="003627D0" w:rsidRDefault="003627D0" w:rsidP="00ED5ADA">
      <w:pPr>
        <w:pStyle w:val="ListParagraph"/>
        <w:numPr>
          <w:ilvl w:val="0"/>
          <w:numId w:val="4"/>
        </w:numPr>
      </w:pPr>
      <w:r>
        <w:t xml:space="preserve">Open your browser and go to the page: </w:t>
      </w:r>
      <w:hyperlink r:id="rId12" w:history="1">
        <w:r w:rsidRPr="00592D83">
          <w:rPr>
            <w:rStyle w:val="Hyperlink"/>
          </w:rPr>
          <w:t>http://gradle.org/gradle-download/</w:t>
        </w:r>
      </w:hyperlink>
      <w:r>
        <w:t xml:space="preserve"> .  From here you can explore the menu items at the top of the screen.  As someone new to Gradle, the items “Getting Started -&gt;Java/JVM” and “Resources: will be of the most interest.</w:t>
      </w:r>
    </w:p>
    <w:p w:rsidR="003627D0" w:rsidRDefault="003627D0" w:rsidP="00ED5ADA">
      <w:pPr>
        <w:pStyle w:val="ListParagraph"/>
        <w:numPr>
          <w:ilvl w:val="0"/>
          <w:numId w:val="4"/>
        </w:numPr>
      </w:pPr>
      <w:r>
        <w:t>Notice the download options on the left hand side of the page.  Click on the Complete Distribution to get the binaries, sources, documentation, and samples.</w:t>
      </w:r>
    </w:p>
    <w:p w:rsidR="003627D0" w:rsidRDefault="003627D0" w:rsidP="003627D0">
      <w:r>
        <w:rPr>
          <w:noProof/>
          <w:lang w:eastAsia="en-US"/>
        </w:rPr>
        <mc:AlternateContent>
          <mc:Choice Requires="wps">
            <w:drawing>
              <wp:anchor distT="0" distB="0" distL="114300" distR="114300" simplePos="0" relativeHeight="251659264" behindDoc="0" locked="0" layoutInCell="1" allowOverlap="1" wp14:anchorId="661673B4" wp14:editId="0661BB6D">
                <wp:simplePos x="0" y="0"/>
                <wp:positionH relativeFrom="column">
                  <wp:posOffset>-294957</wp:posOffset>
                </wp:positionH>
                <wp:positionV relativeFrom="paragraph">
                  <wp:posOffset>1250632</wp:posOffset>
                </wp:positionV>
                <wp:extent cx="228600" cy="604200"/>
                <wp:effectExtent l="2857" t="16193" r="0" b="40957"/>
                <wp:wrapNone/>
                <wp:docPr id="2" name="Down Arrow 2"/>
                <wp:cNvGraphicFramePr/>
                <a:graphic xmlns:a="http://schemas.openxmlformats.org/drawingml/2006/main">
                  <a:graphicData uri="http://schemas.microsoft.com/office/word/2010/wordprocessingShape">
                    <wps:wsp>
                      <wps:cNvSpPr/>
                      <wps:spPr>
                        <a:xfrm rot="16200000">
                          <a:off x="0" y="0"/>
                          <a:ext cx="228600" cy="604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B2EB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 o:spid="_x0000_s1026" type="#_x0000_t67" style="position:absolute;margin-left:-23.2pt;margin-top:98.45pt;width:18pt;height:47.5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" adj="17514" fillcolor="#f07f09 [3204]" strokecolor="#773f04 [1604]" strokeweight="1pt"/>
            </w:pict>
          </mc:Fallback>
        </mc:AlternateContent>
      </w:r>
      <w:r>
        <w:rPr>
          <w:noProof/>
          <w:lang w:eastAsia="en-US"/>
        </w:rPr>
        <w:drawing>
          <wp:inline distT="0" distB="0" distL="0" distR="0" wp14:anchorId="6E6001D0" wp14:editId="743271C2">
            <wp:extent cx="4517324" cy="3632200"/>
            <wp:effectExtent l="19050" t="19050" r="17145"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30152" cy="3642514"/>
                    </a:xfrm>
                    <a:prstGeom prst="rect">
                      <a:avLst/>
                    </a:prstGeom>
                    <a:ln>
                      <a:solidFill>
                        <a:schemeClr val="accent1"/>
                      </a:solidFill>
                    </a:ln>
                  </pic:spPr>
                </pic:pic>
              </a:graphicData>
            </a:graphic>
          </wp:inline>
        </w:drawing>
      </w:r>
    </w:p>
    <w:p w:rsidR="00924CF8" w:rsidRDefault="00924CF8" w:rsidP="00ED5ADA">
      <w:pPr>
        <w:pStyle w:val="ListParagraph"/>
        <w:numPr>
          <w:ilvl w:val="0"/>
          <w:numId w:val="4"/>
        </w:numPr>
      </w:pPr>
      <w:r>
        <w:t xml:space="preserve">This will start the download and take you to a page full of resources for those new to Gradle at </w:t>
      </w:r>
      <w:hyperlink r:id="rId14" w:history="1">
        <w:r w:rsidRPr="00592D83">
          <w:rPr>
            <w:rStyle w:val="Hyperlink"/>
          </w:rPr>
          <w:t>http://gradle.org/post-download-gradle/</w:t>
        </w:r>
      </w:hyperlink>
      <w:r>
        <w:t>.  There is even a free download of the O-Reilly book “</w:t>
      </w:r>
      <w:r w:rsidR="00E5325D">
        <w:t>Building</w:t>
      </w:r>
      <w:r>
        <w:t xml:space="preserve"> and Testing with Gradle”.  You’ll want to bookmark this page when you get back to your desk so you have it handy.  </w:t>
      </w:r>
    </w:p>
    <w:p w:rsidR="00924CF8" w:rsidRDefault="00924CF8" w:rsidP="00924CF8">
      <w:r>
        <w:rPr>
          <w:noProof/>
          <w:lang w:eastAsia="en-US"/>
        </w:rPr>
        <w:lastRenderedPageBreak/>
        <w:drawing>
          <wp:inline distT="0" distB="0" distL="0" distR="0" wp14:anchorId="15869A5C" wp14:editId="13EDD21D">
            <wp:extent cx="4216400" cy="3647907"/>
            <wp:effectExtent l="19050" t="19050" r="1270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9839" cy="3650882"/>
                    </a:xfrm>
                    <a:prstGeom prst="rect">
                      <a:avLst/>
                    </a:prstGeom>
                    <a:ln>
                      <a:solidFill>
                        <a:schemeClr val="accent1"/>
                      </a:solidFill>
                    </a:ln>
                  </pic:spPr>
                </pic:pic>
              </a:graphicData>
            </a:graphic>
          </wp:inline>
        </w:drawing>
      </w:r>
    </w:p>
    <w:p w:rsidR="00924CF8" w:rsidRDefault="00422898" w:rsidP="00ED5ADA">
      <w:pPr>
        <w:pStyle w:val="ListParagraph"/>
        <w:numPr>
          <w:ilvl w:val="0"/>
          <w:numId w:val="4"/>
        </w:numPr>
      </w:pPr>
      <w:r>
        <w:t>Open your File Explorer and g</w:t>
      </w:r>
      <w:r w:rsidR="00924CF8">
        <w:t xml:space="preserve">o to your download directory and find the Gradle installation zip file.  Extract the zip file contents to </w:t>
      </w:r>
      <w:r w:rsidR="00924CF8" w:rsidRPr="00B64220">
        <w:rPr>
          <w:rStyle w:val="CodeChar"/>
        </w:rPr>
        <w:t>C:\Gradle</w:t>
      </w:r>
      <w:r w:rsidR="00924CF8">
        <w:t>.  It will create a Gradle subdirectory as shown</w:t>
      </w:r>
      <w:r>
        <w:t xml:space="preserve"> under </w:t>
      </w:r>
      <w:r w:rsidRPr="00B64220">
        <w:rPr>
          <w:rStyle w:val="CodeChar"/>
        </w:rPr>
        <w:t>C:\Gradle\Gradle-2.10</w:t>
      </w:r>
      <w:r w:rsidRPr="00B64220">
        <w:rPr>
          <w:color w:val="002060"/>
        </w:rPr>
        <w:t xml:space="preserve"> </w:t>
      </w:r>
      <w:r>
        <w:t>(Note: the Gradle version in the directory name may be different)</w:t>
      </w:r>
      <w:r w:rsidR="00924CF8">
        <w:t>:</w:t>
      </w:r>
    </w:p>
    <w:p w:rsidR="00924CF8" w:rsidRDefault="00924CF8" w:rsidP="00924CF8">
      <w:r>
        <w:rPr>
          <w:noProof/>
          <w:lang w:eastAsia="en-US"/>
        </w:rPr>
        <w:drawing>
          <wp:inline distT="0" distB="0" distL="0" distR="0" wp14:anchorId="5746DDF0" wp14:editId="53CF0855">
            <wp:extent cx="5943600" cy="2513965"/>
            <wp:effectExtent l="19050" t="19050" r="19050"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13965"/>
                    </a:xfrm>
                    <a:prstGeom prst="rect">
                      <a:avLst/>
                    </a:prstGeom>
                    <a:ln>
                      <a:solidFill>
                        <a:schemeClr val="accent1"/>
                      </a:solidFill>
                    </a:ln>
                  </pic:spPr>
                </pic:pic>
              </a:graphicData>
            </a:graphic>
          </wp:inline>
        </w:drawing>
      </w:r>
    </w:p>
    <w:p w:rsidR="00924CF8" w:rsidRDefault="00750961" w:rsidP="00ED5ADA">
      <w:pPr>
        <w:pStyle w:val="ListParagraph"/>
        <w:numPr>
          <w:ilvl w:val="0"/>
          <w:numId w:val="4"/>
        </w:numPr>
      </w:pPr>
      <w:r>
        <w:t>Double click on the file Getting-started.html to bring up the Installing Gradle page.</w:t>
      </w:r>
    </w:p>
    <w:p w:rsidR="00750961" w:rsidRDefault="00750961" w:rsidP="00ED5ADA">
      <w:pPr>
        <w:pStyle w:val="ListParagraph"/>
        <w:numPr>
          <w:ilvl w:val="0"/>
          <w:numId w:val="4"/>
        </w:numPr>
      </w:pPr>
      <w:r>
        <w:t>To finish installation we have to setup the GRADLE_HOME environment variable and add it to our path.  Click on the Windows Start button, right click on Computer, and select Properties.  This brings up the system information windows.  Click on Advanced system settings.</w:t>
      </w:r>
    </w:p>
    <w:p w:rsidR="00750961" w:rsidRDefault="00750961" w:rsidP="00750961">
      <w:r>
        <w:rPr>
          <w:noProof/>
          <w:lang w:eastAsia="en-US"/>
        </w:rPr>
        <w:lastRenderedPageBreak/>
        <mc:AlternateContent>
          <mc:Choice Requires="wps">
            <w:drawing>
              <wp:anchor distT="0" distB="0" distL="114300" distR="114300" simplePos="0" relativeHeight="251661312" behindDoc="0" locked="0" layoutInCell="1" allowOverlap="1" wp14:anchorId="752CFB16" wp14:editId="59A96E4E">
                <wp:simplePos x="0" y="0"/>
                <wp:positionH relativeFrom="column">
                  <wp:posOffset>-339407</wp:posOffset>
                </wp:positionH>
                <wp:positionV relativeFrom="paragraph">
                  <wp:posOffset>840422</wp:posOffset>
                </wp:positionV>
                <wp:extent cx="228600" cy="604200"/>
                <wp:effectExtent l="2857" t="16193" r="0" b="40957"/>
                <wp:wrapNone/>
                <wp:docPr id="7" name="Down Arrow 7"/>
                <wp:cNvGraphicFramePr/>
                <a:graphic xmlns:a="http://schemas.openxmlformats.org/drawingml/2006/main">
                  <a:graphicData uri="http://schemas.microsoft.com/office/word/2010/wordprocessingShape">
                    <wps:wsp>
                      <wps:cNvSpPr/>
                      <wps:spPr>
                        <a:xfrm rot="16200000">
                          <a:off x="0" y="0"/>
                          <a:ext cx="228600" cy="604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A04A4" id="Down Arrow 7" o:spid="_x0000_s1026" type="#_x0000_t67" style="position:absolute;margin-left:-26.7pt;margin-top:66.15pt;width:18pt;height:47.5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" adj="17514" fillcolor="#f07f09 [3204]" strokecolor="#773f04 [1604]" strokeweight="1pt"/>
            </w:pict>
          </mc:Fallback>
        </mc:AlternateContent>
      </w:r>
      <w:r>
        <w:rPr>
          <w:noProof/>
          <w:lang w:eastAsia="en-US"/>
        </w:rPr>
        <w:drawing>
          <wp:inline distT="0" distB="0" distL="0" distR="0" wp14:anchorId="2D908E1C" wp14:editId="23960B60">
            <wp:extent cx="4272679"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3557" cy="3208548"/>
                    </a:xfrm>
                    <a:prstGeom prst="rect">
                      <a:avLst/>
                    </a:prstGeom>
                  </pic:spPr>
                </pic:pic>
              </a:graphicData>
            </a:graphic>
          </wp:inline>
        </w:drawing>
      </w:r>
    </w:p>
    <w:p w:rsidR="00750961" w:rsidRDefault="00750961" w:rsidP="00ED5ADA">
      <w:pPr>
        <w:pStyle w:val="ListParagraph"/>
        <w:numPr>
          <w:ilvl w:val="0"/>
          <w:numId w:val="4"/>
        </w:numPr>
      </w:pPr>
      <w:r>
        <w:t>This will bring up the System Properties window.  Make sure you are in the Advanced tab, and click on Environment Variables.</w:t>
      </w:r>
    </w:p>
    <w:p w:rsidR="00750961" w:rsidRPr="003627D0" w:rsidRDefault="00617CEF" w:rsidP="00750961">
      <w:r>
        <w:rPr>
          <w:noProof/>
          <w:lang w:eastAsia="en-US"/>
        </w:rPr>
        <mc:AlternateContent>
          <mc:Choice Requires="wps">
            <w:drawing>
              <wp:anchor distT="0" distB="0" distL="114300" distR="114300" simplePos="0" relativeHeight="251663360" behindDoc="0" locked="0" layoutInCell="1" allowOverlap="1" wp14:anchorId="19F8D2B9" wp14:editId="79B8D074">
                <wp:simplePos x="0" y="0"/>
                <wp:positionH relativeFrom="column">
                  <wp:posOffset>1446849</wp:posOffset>
                </wp:positionH>
                <wp:positionV relativeFrom="paragraph">
                  <wp:posOffset>2326322</wp:posOffset>
                </wp:positionV>
                <wp:extent cx="228600" cy="604200"/>
                <wp:effectExtent l="2857" t="16193" r="0" b="40957"/>
                <wp:wrapNone/>
                <wp:docPr id="9" name="Down Arrow 9"/>
                <wp:cNvGraphicFramePr/>
                <a:graphic xmlns:a="http://schemas.openxmlformats.org/drawingml/2006/main">
                  <a:graphicData uri="http://schemas.microsoft.com/office/word/2010/wordprocessingShape">
                    <wps:wsp>
                      <wps:cNvSpPr/>
                      <wps:spPr>
                        <a:xfrm rot="16200000">
                          <a:off x="0" y="0"/>
                          <a:ext cx="228600" cy="604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BC062" id="Down Arrow 9" o:spid="_x0000_s1026" type="#_x0000_t67" style="position:absolute;margin-left:113.95pt;margin-top:183.15pt;width:18pt;height:47.5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" adj="17514" fillcolor="#f07f09 [3204]" strokecolor="#773f04 [1604]" strokeweight="1pt"/>
            </w:pict>
          </mc:Fallback>
        </mc:AlternateContent>
      </w:r>
      <w:r w:rsidR="00750961">
        <w:rPr>
          <w:noProof/>
          <w:lang w:eastAsia="en-US"/>
        </w:rPr>
        <w:drawing>
          <wp:inline distT="0" distB="0" distL="0" distR="0" wp14:anchorId="4221FCC2" wp14:editId="2CEA79D1">
            <wp:extent cx="3111807"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4261" cy="3213209"/>
                    </a:xfrm>
                    <a:prstGeom prst="rect">
                      <a:avLst/>
                    </a:prstGeom>
                  </pic:spPr>
                </pic:pic>
              </a:graphicData>
            </a:graphic>
          </wp:inline>
        </w:drawing>
      </w:r>
    </w:p>
    <w:p w:rsidR="00750961" w:rsidRDefault="00750961" w:rsidP="00ED5ADA">
      <w:pPr>
        <w:pStyle w:val="ListParagraph"/>
        <w:numPr>
          <w:ilvl w:val="0"/>
          <w:numId w:val="4"/>
        </w:numPr>
      </w:pPr>
      <w:r>
        <w:t xml:space="preserve">Add the environment variable GRADLE_HOME to the System Variables, set it to the Gradle installation directory path. Then update your path system variable to add the path to </w:t>
      </w:r>
      <w:r w:rsidRPr="00E5325D">
        <w:rPr>
          <w:rStyle w:val="CodeChar"/>
        </w:rPr>
        <w:t>%GRADLE_HOME%\bin;</w:t>
      </w:r>
      <w:r>
        <w:t xml:space="preserve">.  Be sure to add the forward slash between %GRADLE_HOME% and </w:t>
      </w:r>
      <w:r>
        <w:br/>
        <w:t>“b</w:t>
      </w:r>
      <w:r w:rsidR="00B64220">
        <w:t>in”</w:t>
      </w:r>
      <w:r>
        <w:t>, and separate it from the other items in path with a semi-colon.  This is all that’s needed to configure your Gradle installation</w:t>
      </w:r>
    </w:p>
    <w:p w:rsidR="00750961" w:rsidRDefault="00750961" w:rsidP="006C3AE1">
      <w:pPr>
        <w:ind w:left="360"/>
      </w:pPr>
      <w:r>
        <w:rPr>
          <w:noProof/>
          <w:lang w:eastAsia="en-US"/>
        </w:rPr>
        <w:lastRenderedPageBreak/>
        <w:drawing>
          <wp:inline distT="0" distB="0" distL="0" distR="0" wp14:anchorId="0F046765" wp14:editId="36FF4D62">
            <wp:extent cx="2937968" cy="3086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46919" cy="3095503"/>
                    </a:xfrm>
                    <a:prstGeom prst="rect">
                      <a:avLst/>
                    </a:prstGeom>
                  </pic:spPr>
                </pic:pic>
              </a:graphicData>
            </a:graphic>
          </wp:inline>
        </w:drawing>
      </w:r>
    </w:p>
    <w:p w:rsidR="00494F71" w:rsidRDefault="00494F71" w:rsidP="00211ABD">
      <w:pPr>
        <w:pStyle w:val="Heading2"/>
      </w:pPr>
      <w:bookmarkStart w:id="3" w:name="_Toc446171832"/>
      <w:r>
        <w:t>Gradle Directory Structure and Verification</w:t>
      </w:r>
      <w:bookmarkEnd w:id="3"/>
    </w:p>
    <w:p w:rsidR="00617CEF" w:rsidRDefault="00422898" w:rsidP="00ED5ADA">
      <w:pPr>
        <w:pStyle w:val="ListParagraph"/>
        <w:numPr>
          <w:ilvl w:val="0"/>
          <w:numId w:val="6"/>
        </w:numPr>
      </w:pPr>
      <w:r>
        <w:t>Open your</w:t>
      </w:r>
      <w:r w:rsidR="00617CEF">
        <w:t xml:space="preserve"> file explorer and navigate to the Gradle installation directory, %GRADLE_HOME%\docs.  Here you’ll find 4 directories and release notes.</w:t>
      </w:r>
      <w:r w:rsidR="007D1412">
        <w:t xml:space="preserve">  Look through each briefly to get a feel for what is in each.  Since Gradle used DDD (Domain Driven Development), it’s not surprising that the Domain Specific Language (</w:t>
      </w:r>
      <w:r w:rsidR="007D1412" w:rsidRPr="007D1412">
        <w:rPr>
          <w:rFonts w:ascii="Arial" w:hAnsi="Arial" w:cs="Arial"/>
          <w:color w:val="333333"/>
        </w:rPr>
        <w:t xml:space="preserve">DSL) </w:t>
      </w:r>
      <w:r w:rsidR="007D1412">
        <w:t xml:space="preserve">terms are used in all 4 references.  </w:t>
      </w:r>
    </w:p>
    <w:p w:rsidR="00617CEF" w:rsidRPr="00617CEF" w:rsidRDefault="00617CEF" w:rsidP="00ED5ADA">
      <w:pPr>
        <w:pStyle w:val="ListParagraph"/>
        <w:numPr>
          <w:ilvl w:val="1"/>
          <w:numId w:val="5"/>
        </w:numPr>
      </w:pPr>
      <w:r w:rsidRPr="00E5325D">
        <w:rPr>
          <w:b/>
        </w:rPr>
        <w:t>dsl</w:t>
      </w:r>
      <w:r>
        <w:t>: the Domain Specific Language (</w:t>
      </w:r>
      <w:r w:rsidRPr="00617CEF">
        <w:rPr>
          <w:rFonts w:ascii="Arial" w:hAnsi="Arial" w:cs="Arial"/>
          <w:color w:val="333333"/>
        </w:rPr>
        <w:t xml:space="preserve">DSL), or vocabulary used in the Gradle build script.  Click on index.html </w:t>
      </w:r>
      <w:r>
        <w:rPr>
          <w:rFonts w:ascii="Arial" w:hAnsi="Arial" w:cs="Arial"/>
          <w:color w:val="333333"/>
        </w:rPr>
        <w:t>to read the DSL reference guide.</w:t>
      </w:r>
    </w:p>
    <w:p w:rsidR="00617CEF" w:rsidRDefault="00617CEF" w:rsidP="00ED5ADA">
      <w:pPr>
        <w:pStyle w:val="ListParagraph"/>
        <w:numPr>
          <w:ilvl w:val="1"/>
          <w:numId w:val="5"/>
        </w:numPr>
      </w:pPr>
      <w:r w:rsidRPr="00E5325D">
        <w:rPr>
          <w:b/>
        </w:rPr>
        <w:t>gro</w:t>
      </w:r>
      <w:r w:rsidR="007D1412" w:rsidRPr="00E5325D">
        <w:rPr>
          <w:b/>
        </w:rPr>
        <w:t>o</w:t>
      </w:r>
      <w:r w:rsidRPr="00E5325D">
        <w:rPr>
          <w:b/>
        </w:rPr>
        <w:t>vydoc</w:t>
      </w:r>
      <w:r>
        <w:t>:</w:t>
      </w:r>
      <w:r w:rsidR="007D1412">
        <w:t xml:space="preserve"> Groovy Java Doc for plugin developers and Gradle build masters.</w:t>
      </w:r>
    </w:p>
    <w:p w:rsidR="00617CEF" w:rsidRDefault="00617CEF" w:rsidP="00ED5ADA">
      <w:pPr>
        <w:pStyle w:val="ListParagraph"/>
        <w:numPr>
          <w:ilvl w:val="1"/>
          <w:numId w:val="5"/>
        </w:numPr>
      </w:pPr>
      <w:r w:rsidRPr="00E5325D">
        <w:rPr>
          <w:b/>
        </w:rPr>
        <w:t>Javadoc</w:t>
      </w:r>
      <w:r>
        <w:t>:</w:t>
      </w:r>
      <w:r w:rsidR="007D1412">
        <w:t xml:space="preserve"> Java Doc for plugin developers and Gradle build masters.</w:t>
      </w:r>
    </w:p>
    <w:p w:rsidR="00617CEF" w:rsidRDefault="00617CEF" w:rsidP="00ED5ADA">
      <w:pPr>
        <w:pStyle w:val="ListParagraph"/>
        <w:numPr>
          <w:ilvl w:val="1"/>
          <w:numId w:val="5"/>
        </w:numPr>
      </w:pPr>
      <w:r w:rsidRPr="00E5325D">
        <w:rPr>
          <w:b/>
        </w:rPr>
        <w:t>Userguide</w:t>
      </w:r>
      <w:r>
        <w:t xml:space="preserve">: Everything you want to know about Gradle in a </w:t>
      </w:r>
      <w:r w:rsidR="007D1412">
        <w:t>well-organized</w:t>
      </w:r>
      <w:r>
        <w:t xml:space="preserve"> well written </w:t>
      </w:r>
      <w:r w:rsidR="007D1412">
        <w:t xml:space="preserve">document.  </w:t>
      </w:r>
      <w:r>
        <w:t>Click on userguide.html, or userguide.pdf to read the Gradle User’s Guide.</w:t>
      </w:r>
    </w:p>
    <w:p w:rsidR="007D1412" w:rsidRDefault="007D1412" w:rsidP="00ED5ADA">
      <w:pPr>
        <w:pStyle w:val="ListParagraph"/>
        <w:numPr>
          <w:ilvl w:val="0"/>
          <w:numId w:val="5"/>
        </w:numPr>
      </w:pPr>
      <w:r>
        <w:t xml:space="preserve">These references in your installation can also be accessed on the web.  In your web browser go to  </w:t>
      </w:r>
      <w:hyperlink r:id="rId20" w:history="1">
        <w:r w:rsidRPr="00592D83">
          <w:rPr>
            <w:rStyle w:val="Hyperlink"/>
          </w:rPr>
          <w:t>https://docs.gradle.org/current/dsl/</w:t>
        </w:r>
      </w:hyperlink>
      <w:r>
        <w:t>.   Notice the menu items at the top of the page.</w:t>
      </w:r>
    </w:p>
    <w:p w:rsidR="007D1412" w:rsidRDefault="007D1412" w:rsidP="006C3AE1">
      <w:pPr>
        <w:ind w:left="360"/>
      </w:pPr>
      <w:r>
        <w:rPr>
          <w:noProof/>
          <w:lang w:eastAsia="en-US"/>
        </w:rPr>
        <w:lastRenderedPageBreak/>
        <mc:AlternateContent>
          <mc:Choice Requires="wps">
            <w:drawing>
              <wp:anchor distT="0" distB="0" distL="114300" distR="114300" simplePos="0" relativeHeight="251666432" behindDoc="0" locked="0" layoutInCell="1" allowOverlap="1">
                <wp:simplePos x="0" y="0"/>
                <wp:positionH relativeFrom="column">
                  <wp:posOffset>3532821</wp:posOffset>
                </wp:positionH>
                <wp:positionV relativeFrom="paragraph">
                  <wp:posOffset>-789622</wp:posOffset>
                </wp:positionV>
                <wp:extent cx="204470" cy="1681480"/>
                <wp:effectExtent l="0" t="14605" r="0" b="47625"/>
                <wp:wrapNone/>
                <wp:docPr id="13" name="Down Arrow 13"/>
                <wp:cNvGraphicFramePr/>
                <a:graphic xmlns:a="http://schemas.openxmlformats.org/drawingml/2006/main">
                  <a:graphicData uri="http://schemas.microsoft.com/office/word/2010/wordprocessingShape">
                    <wps:wsp>
                      <wps:cNvSpPr/>
                      <wps:spPr>
                        <a:xfrm rot="5400000">
                          <a:off x="0" y="0"/>
                          <a:ext cx="204470" cy="16814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3E715" id="Down Arrow 13" o:spid="_x0000_s1026" type="#_x0000_t67" style="position:absolute;margin-left:278.15pt;margin-top:-62.15pt;width:16.1pt;height:132.4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" adj="20287" fillcolor="#f07f09 [3204]" strokecolor="#773f04 [1604]" strokeweight="1pt"/>
            </w:pict>
          </mc:Fallback>
        </mc:AlternateContent>
      </w:r>
      <w:r>
        <w:rPr>
          <w:noProof/>
          <w:lang w:eastAsia="en-US"/>
        </w:rPr>
        <w:drawing>
          <wp:inline distT="0" distB="0" distL="0" distR="0" wp14:anchorId="3E065151" wp14:editId="136A63E6">
            <wp:extent cx="3437061" cy="2343150"/>
            <wp:effectExtent l="19050" t="19050" r="1143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4236" cy="2348041"/>
                    </a:xfrm>
                    <a:prstGeom prst="rect">
                      <a:avLst/>
                    </a:prstGeom>
                    <a:ln>
                      <a:solidFill>
                        <a:schemeClr val="accent1"/>
                      </a:solidFill>
                    </a:ln>
                  </pic:spPr>
                </pic:pic>
              </a:graphicData>
            </a:graphic>
          </wp:inline>
        </w:drawing>
      </w:r>
    </w:p>
    <w:p w:rsidR="006C3AE1" w:rsidRDefault="006C3AE1" w:rsidP="00ED5ADA">
      <w:pPr>
        <w:pStyle w:val="ListParagraph"/>
        <w:numPr>
          <w:ilvl w:val="0"/>
          <w:numId w:val="5"/>
        </w:numPr>
      </w:pPr>
      <w:r>
        <w:t xml:space="preserve">To verify your Gradle installation, open a windows command prompt from </w:t>
      </w:r>
    </w:p>
    <w:p w:rsidR="007D1412" w:rsidRDefault="006C3AE1" w:rsidP="006C3AE1">
      <w:pPr>
        <w:ind w:left="720" w:firstLine="696"/>
      </w:pPr>
      <w:r>
        <w:t>Start-&gt;All Programs-&gt;Accessories-&gt;Command Prompt</w:t>
      </w:r>
    </w:p>
    <w:p w:rsidR="006C3AE1" w:rsidRDefault="006C3AE1" w:rsidP="00ED5ADA">
      <w:pPr>
        <w:pStyle w:val="ListParagraph"/>
        <w:numPr>
          <w:ilvl w:val="0"/>
          <w:numId w:val="5"/>
        </w:numPr>
      </w:pPr>
      <w:r>
        <w:t>Enter</w:t>
      </w:r>
      <w:r w:rsidR="00B64220">
        <w:t xml:space="preserve"> the command</w:t>
      </w:r>
      <w:r>
        <w:t>:</w:t>
      </w:r>
      <w:r w:rsidR="00B64220">
        <w:t xml:space="preserve"> </w:t>
      </w:r>
      <w:r w:rsidRPr="00B64220">
        <w:rPr>
          <w:rFonts w:ascii="Courier New" w:hAnsi="Courier New" w:cs="Courier New"/>
          <w:b/>
          <w:color w:val="002060"/>
        </w:rPr>
        <w:t>gradle -version</w:t>
      </w:r>
      <w:r>
        <w:t xml:space="preserve">, which should show you the current Gradle version.  Ensure the version matches the version you downloaded.  If the gradle command can’t be found, ensure you opened the command window </w:t>
      </w:r>
      <w:r w:rsidRPr="00636AC6">
        <w:rPr>
          <w:i/>
        </w:rPr>
        <w:t>After</w:t>
      </w:r>
      <w:r>
        <w:t xml:space="preserve"> you added your environment variables.</w:t>
      </w:r>
    </w:p>
    <w:p w:rsidR="00617CEF" w:rsidRDefault="006C3AE1" w:rsidP="00617CEF">
      <w:r w:rsidRPr="00F36B7D">
        <w:rPr>
          <w:rFonts w:cs="Consolas"/>
          <w:b/>
          <w:color w:val="000000"/>
          <w:sz w:val="20"/>
          <w:szCs w:val="20"/>
        </w:rPr>
        <w:t xml:space="preserve">Expected </w:t>
      </w:r>
      <w:r w:rsidR="00CC56D7">
        <w:rPr>
          <w:rFonts w:cs="Consolas"/>
          <w:b/>
          <w:color w:val="000000"/>
          <w:sz w:val="20"/>
          <w:szCs w:val="20"/>
        </w:rPr>
        <w:t>Result</w:t>
      </w:r>
      <w:r w:rsidRPr="00F36B7D">
        <w:rPr>
          <w:rFonts w:cs="Consolas"/>
          <w:color w:val="000000"/>
          <w:sz w:val="20"/>
          <w:szCs w:val="20"/>
        </w:rPr>
        <w:t>:</w:t>
      </w:r>
      <w:r w:rsidR="00C70307">
        <w:rPr>
          <w:rFonts w:cs="Consolas"/>
          <w:color w:val="000000"/>
          <w:sz w:val="20"/>
          <w:szCs w:val="20"/>
        </w:rPr>
        <w:t xml:space="preserve">  </w:t>
      </w:r>
      <w:r>
        <w:t>System with properly installed Gradle which can be accessed via the command line.</w:t>
      </w:r>
    </w:p>
    <w:p w:rsidR="00547C8F" w:rsidRPr="00547C8F" w:rsidRDefault="00547C8F" w:rsidP="00547C8F">
      <w:pPr>
        <w:pStyle w:val="IntenseQuote"/>
      </w:pPr>
      <w:r>
        <w:t xml:space="preserve">End </w:t>
      </w:r>
      <w:r w:rsidR="00636AC6">
        <w:t>of</w:t>
      </w:r>
      <w:r>
        <w:t xml:space="preserve"> Lab</w:t>
      </w:r>
    </w:p>
    <w:p w:rsidR="00A46F60" w:rsidRDefault="00A46F60" w:rsidP="00A46F60">
      <w:pPr>
        <w:ind w:left="706" w:hanging="706"/>
      </w:pPr>
      <w:r w:rsidRPr="00A46F60">
        <w:rPr>
          <w:b/>
        </w:rPr>
        <w:t xml:space="preserve">If you get done Early: </w:t>
      </w:r>
      <w:r>
        <w:t>browse the Gradle DSL documentation to understand Gradle script basics and the two core types, Project and Task.</w:t>
      </w:r>
    </w:p>
    <w:p w:rsidR="006A1B10" w:rsidRDefault="006A1B10" w:rsidP="006A1B10">
      <w:pPr>
        <w:pStyle w:val="Heading1"/>
      </w:pPr>
      <w:bookmarkStart w:id="4" w:name="_Toc446171833"/>
      <w:r>
        <w:lastRenderedPageBreak/>
        <w:t>Gradle Build Scripts (40 min)</w:t>
      </w:r>
      <w:bookmarkEnd w:id="4"/>
    </w:p>
    <w:p w:rsidR="00BA1758" w:rsidRDefault="00BA1758" w:rsidP="006A1B10">
      <w:pPr>
        <w:rPr>
          <w:rStyle w:val="Emphasis"/>
        </w:rPr>
      </w:pPr>
      <w:r>
        <w:rPr>
          <w:rStyle w:val="Emphasis"/>
        </w:rPr>
        <w:t>Prerequisites</w:t>
      </w:r>
    </w:p>
    <w:p w:rsidR="00064727" w:rsidRPr="00064727" w:rsidRDefault="00064727" w:rsidP="00ED5ADA">
      <w:pPr>
        <w:pStyle w:val="ListParagraph"/>
        <w:numPr>
          <w:ilvl w:val="0"/>
          <w:numId w:val="1"/>
        </w:numPr>
        <w:rPr>
          <w:rStyle w:val="Emphasis"/>
          <w:b w:val="0"/>
        </w:rPr>
      </w:pPr>
      <w:r w:rsidRPr="00064727">
        <w:rPr>
          <w:rStyle w:val="Emphasis"/>
          <w:b w:val="0"/>
        </w:rPr>
        <w:t>Java JDK 1.5 or higher</w:t>
      </w:r>
    </w:p>
    <w:p w:rsidR="00BA1758" w:rsidRDefault="00064727" w:rsidP="00ED5ADA">
      <w:pPr>
        <w:pStyle w:val="ListParagraph"/>
        <w:numPr>
          <w:ilvl w:val="0"/>
          <w:numId w:val="1"/>
        </w:numPr>
        <w:rPr>
          <w:rStyle w:val="Emphasis"/>
          <w:b w:val="0"/>
        </w:rPr>
      </w:pPr>
      <w:r w:rsidRPr="00064727">
        <w:rPr>
          <w:rStyle w:val="Emphasis"/>
          <w:b w:val="0"/>
        </w:rPr>
        <w:t xml:space="preserve">Gradle installed and </w:t>
      </w:r>
      <w:r>
        <w:rPr>
          <w:rStyle w:val="Emphasis"/>
          <w:b w:val="0"/>
        </w:rPr>
        <w:t>verified</w:t>
      </w:r>
    </w:p>
    <w:p w:rsidR="00C04598" w:rsidRDefault="00C04598" w:rsidP="00ED5ADA">
      <w:pPr>
        <w:pStyle w:val="ListParagraph"/>
        <w:numPr>
          <w:ilvl w:val="0"/>
          <w:numId w:val="1"/>
        </w:numPr>
        <w:rPr>
          <w:rStyle w:val="Emphasis"/>
          <w:b w:val="0"/>
        </w:rPr>
      </w:pPr>
      <w:r>
        <w:rPr>
          <w:rStyle w:val="Emphasis"/>
          <w:b w:val="0"/>
        </w:rPr>
        <w:t>Browser open to the Gradle JavaDoc page.</w:t>
      </w:r>
    </w:p>
    <w:p w:rsidR="006C5966" w:rsidRPr="00986D92" w:rsidRDefault="006C5966" w:rsidP="00ED5ADA">
      <w:pPr>
        <w:pStyle w:val="ListParagraph"/>
        <w:numPr>
          <w:ilvl w:val="0"/>
          <w:numId w:val="1"/>
        </w:numPr>
        <w:rPr>
          <w:rStyle w:val="Emphasis"/>
          <w:b w:val="0"/>
        </w:rPr>
      </w:pPr>
      <w:r w:rsidRPr="00986D92">
        <w:rPr>
          <w:rStyle w:val="Emphasis"/>
          <w:b w:val="0"/>
        </w:rPr>
        <w:t>Work direct</w:t>
      </w:r>
      <w:r w:rsidR="00986D92">
        <w:rPr>
          <w:rStyle w:val="Emphasis"/>
          <w:b w:val="0"/>
        </w:rPr>
        <w:t>ory</w:t>
      </w:r>
      <w:r w:rsidRPr="00986D92">
        <w:rPr>
          <w:rStyle w:val="Emphasis"/>
          <w:b w:val="0"/>
        </w:rPr>
        <w:t xml:space="preserve"> created as </w:t>
      </w:r>
      <w:r w:rsidRPr="006C5966">
        <w:rPr>
          <w:rStyle w:val="CodeChar"/>
        </w:rPr>
        <w:t>C:\GradleTraining\work\Exercise_2</w:t>
      </w:r>
      <w:r w:rsidR="00986D92" w:rsidRPr="00986D92">
        <w:t>.  N</w:t>
      </w:r>
      <w:r w:rsidR="00986D92">
        <w:t>ote, the solutions are in directory</w:t>
      </w:r>
      <w:r w:rsidR="00986D92" w:rsidRPr="00986D92">
        <w:rPr>
          <w:rStyle w:val="CodeChar"/>
        </w:rPr>
        <w:t xml:space="preserve"> </w:t>
      </w:r>
      <w:r w:rsidR="00986D92" w:rsidRPr="006C5966">
        <w:rPr>
          <w:rStyle w:val="CodeChar"/>
        </w:rPr>
        <w:t>C:\GradleTraining\Exercise_2</w:t>
      </w:r>
      <w:r w:rsidR="00986D92" w:rsidRPr="00986D92">
        <w:t>.</w:t>
      </w:r>
    </w:p>
    <w:p w:rsidR="006C5966" w:rsidRPr="00064727" w:rsidRDefault="006C5966" w:rsidP="00ED5ADA">
      <w:pPr>
        <w:pStyle w:val="ListParagraph"/>
        <w:numPr>
          <w:ilvl w:val="0"/>
          <w:numId w:val="1"/>
        </w:numPr>
        <w:rPr>
          <w:rStyle w:val="Emphasis"/>
          <w:b w:val="0"/>
        </w:rPr>
      </w:pPr>
      <w:r>
        <w:rPr>
          <w:rStyle w:val="Emphasis"/>
          <w:b w:val="0"/>
        </w:rPr>
        <w:t>Command prompt windows navigated to Exercise_2 directory</w:t>
      </w:r>
    </w:p>
    <w:p w:rsidR="006A1B10" w:rsidRDefault="00BA1758" w:rsidP="006A1B10">
      <w:pPr>
        <w:rPr>
          <w:rStyle w:val="Emphasis"/>
        </w:rPr>
      </w:pPr>
      <w:r w:rsidRPr="00BA1758">
        <w:rPr>
          <w:rStyle w:val="Emphasis"/>
        </w:rPr>
        <w:t>Description</w:t>
      </w:r>
    </w:p>
    <w:p w:rsidR="00BA1758" w:rsidRPr="00E82F4E" w:rsidRDefault="00E82F4E" w:rsidP="00BA1758">
      <w:pPr>
        <w:rPr>
          <w:rStyle w:val="Emphasis"/>
          <w:b w:val="0"/>
        </w:rPr>
      </w:pPr>
      <w:r w:rsidRPr="00E82F4E">
        <w:rPr>
          <w:rStyle w:val="Emphasis"/>
          <w:b w:val="0"/>
        </w:rPr>
        <w:t>In this lab we will explore</w:t>
      </w:r>
      <w:r>
        <w:rPr>
          <w:rStyle w:val="Emphasis"/>
          <w:b w:val="0"/>
        </w:rPr>
        <w:t xml:space="preserve"> the different components in a Gradle build script and the dependencies and interactions between the components.  We will also demonstrate which components are accessed in each phase of the Gradle life cycle.</w:t>
      </w:r>
      <w:r w:rsidR="00986D92">
        <w:rPr>
          <w:rStyle w:val="Emphasis"/>
          <w:b w:val="0"/>
        </w:rPr>
        <w:t xml:space="preserve">  </w:t>
      </w:r>
    </w:p>
    <w:p w:rsidR="006A1B10" w:rsidRDefault="00636AC6" w:rsidP="006A1B10">
      <w:pPr>
        <w:pStyle w:val="Heading2"/>
      </w:pPr>
      <w:bookmarkStart w:id="5" w:name="_Toc446171834"/>
      <w:r>
        <w:t>GRADLE PROJECT</w:t>
      </w:r>
      <w:r w:rsidR="00BF0E59">
        <w:t xml:space="preserve">, </w:t>
      </w:r>
      <w:r w:rsidR="006A1B10">
        <w:t>Task Actions and Properties</w:t>
      </w:r>
      <w:bookmarkEnd w:id="5"/>
    </w:p>
    <w:p w:rsidR="006A1B10" w:rsidRDefault="009726B0" w:rsidP="006A1B10">
      <w:r>
        <w:t xml:space="preserve">Though a </w:t>
      </w:r>
      <w:r w:rsidRPr="00636AC6">
        <w:rPr>
          <w:rStyle w:val="CodeChar"/>
        </w:rPr>
        <w:t>build.gradle</w:t>
      </w:r>
      <w:r>
        <w:t xml:space="preserve"> </w:t>
      </w:r>
      <w:r w:rsidR="00636AC6">
        <w:t xml:space="preserve">file </w:t>
      </w:r>
      <w:r>
        <w:t xml:space="preserve">looks like a script, it is actually a programming language with a powerful API underneath.  </w:t>
      </w:r>
      <w:r w:rsidR="00BF0E59">
        <w:t xml:space="preserve">The two main APIs you will use in your Gradle build scripts are the Project and the Task interfaces, both in the </w:t>
      </w:r>
      <w:r w:rsidR="00BF0E59" w:rsidRPr="00636AC6">
        <w:rPr>
          <w:rStyle w:val="CodeChar"/>
        </w:rPr>
        <w:t>org.gradle.api</w:t>
      </w:r>
      <w:r w:rsidR="00BF0E59">
        <w:t xml:space="preserve"> package. </w:t>
      </w:r>
      <w:r w:rsidR="00C04598">
        <w:t xml:space="preserve"> You can find the document for both of these interfaces on the Gradle JavaDoc page open in your browser (see lab PreReqs). </w:t>
      </w:r>
      <w:r>
        <w:t xml:space="preserve"> The Gradle scripting hides the instances of Task and Project, but they are always available to you in your build scripts.  Each Gradle build script is associated with one and only one Project instance and hold a collection of Task instances which perform the work of the build.</w:t>
      </w:r>
    </w:p>
    <w:p w:rsidR="007972FA" w:rsidRPr="006C5966" w:rsidRDefault="007972FA" w:rsidP="00ED5ADA">
      <w:pPr>
        <w:pStyle w:val="ListParagraph"/>
        <w:numPr>
          <w:ilvl w:val="0"/>
          <w:numId w:val="14"/>
        </w:numPr>
        <w:rPr>
          <w:rStyle w:val="Emphasis"/>
          <w:rFonts w:asciiTheme="minorHAnsi" w:hAnsiTheme="minorHAnsi"/>
          <w:b w:val="0"/>
          <w:iCs w:val="0"/>
          <w:sz w:val="22"/>
        </w:rPr>
      </w:pPr>
      <w:r>
        <w:t xml:space="preserve">Create a </w:t>
      </w:r>
      <w:r>
        <w:rPr>
          <w:rStyle w:val="Emphasis"/>
          <w:b w:val="0"/>
        </w:rPr>
        <w:t>directory</w:t>
      </w:r>
      <w:r>
        <w:t xml:space="preserve"> for this exercise named </w:t>
      </w:r>
      <w:r w:rsidRPr="006C5966">
        <w:rPr>
          <w:rStyle w:val="CodeChar"/>
        </w:rPr>
        <w:t>C:\GradleTraining\work\Exercise_2\Exercise_2.</w:t>
      </w:r>
      <w:r>
        <w:rPr>
          <w:rStyle w:val="CodeChar"/>
        </w:rPr>
        <w:t>1</w:t>
      </w:r>
    </w:p>
    <w:p w:rsidR="007972FA" w:rsidRPr="006C5966" w:rsidRDefault="007972FA" w:rsidP="00ED5ADA">
      <w:pPr>
        <w:pStyle w:val="ListParagraph"/>
        <w:numPr>
          <w:ilvl w:val="0"/>
          <w:numId w:val="14"/>
        </w:numPr>
        <w:rPr>
          <w:rStyle w:val="Emphasis"/>
          <w:rFonts w:asciiTheme="minorHAnsi" w:hAnsiTheme="minorHAnsi"/>
          <w:b w:val="0"/>
          <w:iCs w:val="0"/>
          <w:sz w:val="22"/>
        </w:rPr>
      </w:pPr>
      <w:r>
        <w:rPr>
          <w:rStyle w:val="Emphasis"/>
          <w:b w:val="0"/>
        </w:rPr>
        <w:t xml:space="preserve">In command prompt navigate to </w:t>
      </w:r>
      <w:r w:rsidR="00FB3666">
        <w:rPr>
          <w:rStyle w:val="Emphasis"/>
          <w:b w:val="0"/>
        </w:rPr>
        <w:t>this new</w:t>
      </w:r>
      <w:r>
        <w:rPr>
          <w:rStyle w:val="Emphasis"/>
          <w:b w:val="0"/>
        </w:rPr>
        <w:t xml:space="preserve"> directory.</w:t>
      </w:r>
    </w:p>
    <w:p w:rsidR="007972FA" w:rsidRPr="006C5966" w:rsidRDefault="007972FA" w:rsidP="00ED5ADA">
      <w:pPr>
        <w:pStyle w:val="ListParagraph"/>
        <w:numPr>
          <w:ilvl w:val="0"/>
          <w:numId w:val="14"/>
        </w:numPr>
        <w:rPr>
          <w:rStyle w:val="Emphasis"/>
          <w:rFonts w:asciiTheme="minorHAnsi" w:hAnsiTheme="minorHAnsi"/>
          <w:b w:val="0"/>
          <w:iCs w:val="0"/>
          <w:sz w:val="22"/>
        </w:rPr>
      </w:pPr>
      <w:r>
        <w:rPr>
          <w:rStyle w:val="Emphasis"/>
          <w:b w:val="0"/>
        </w:rPr>
        <w:t xml:space="preserve">Create a </w:t>
      </w:r>
      <w:r w:rsidRPr="00636AC6">
        <w:rPr>
          <w:rStyle w:val="CodeChar"/>
        </w:rPr>
        <w:t>build.gradle</w:t>
      </w:r>
      <w:r>
        <w:rPr>
          <w:rStyle w:val="Emphasis"/>
          <w:b w:val="0"/>
        </w:rPr>
        <w:t xml:space="preserve"> file in this directory and open it in Notepad++</w:t>
      </w:r>
      <w:r w:rsidR="00E452A7">
        <w:rPr>
          <w:rStyle w:val="Emphasis"/>
          <w:b w:val="0"/>
        </w:rPr>
        <w:t>.</w:t>
      </w:r>
    </w:p>
    <w:p w:rsidR="006C5966" w:rsidRPr="006C5966" w:rsidRDefault="006C5966" w:rsidP="00ED5ADA">
      <w:pPr>
        <w:pStyle w:val="ListParagraph"/>
        <w:numPr>
          <w:ilvl w:val="0"/>
          <w:numId w:val="14"/>
        </w:numPr>
        <w:rPr>
          <w:rStyle w:val="Emphasis"/>
          <w:rFonts w:asciiTheme="minorHAnsi" w:hAnsiTheme="minorHAnsi"/>
          <w:b w:val="0"/>
          <w:iCs w:val="0"/>
          <w:sz w:val="22"/>
        </w:rPr>
      </w:pPr>
      <w:r>
        <w:rPr>
          <w:rStyle w:val="Emphasis"/>
          <w:b w:val="0"/>
        </w:rPr>
        <w:t xml:space="preserve">Add the following task to the file and save it. Here we are creating an instance of </w:t>
      </w:r>
      <w:r w:rsidRPr="006C5966">
        <w:rPr>
          <w:rStyle w:val="CodeChar"/>
        </w:rPr>
        <w:t>org.gradle.api.Task</w:t>
      </w:r>
      <w:r>
        <w:rPr>
          <w:rStyle w:val="Emphasis"/>
          <w:b w:val="0"/>
        </w:rPr>
        <w:t xml:space="preserve"> named </w:t>
      </w:r>
      <w:r w:rsidRPr="00636AC6">
        <w:rPr>
          <w:rStyle w:val="CodeChar"/>
        </w:rPr>
        <w:t>firstTask</w:t>
      </w:r>
      <w:r>
        <w:rPr>
          <w:rStyle w:val="Emphasis"/>
          <w:b w:val="0"/>
        </w:rPr>
        <w:t xml:space="preserve"> and creating an action</w:t>
      </w:r>
      <w:r w:rsidR="00C20968">
        <w:rPr>
          <w:rStyle w:val="Emphasis"/>
          <w:b w:val="0"/>
        </w:rPr>
        <w:t xml:space="preserve">, </w:t>
      </w:r>
      <w:r w:rsidR="00C20968" w:rsidRPr="00636AC6">
        <w:rPr>
          <w:rStyle w:val="CodeChar"/>
        </w:rPr>
        <w:t>doLast</w:t>
      </w:r>
      <w:r w:rsidR="00C20968">
        <w:rPr>
          <w:rStyle w:val="Emphasis"/>
          <w:b w:val="0"/>
        </w:rPr>
        <w:t>,</w:t>
      </w:r>
      <w:r>
        <w:rPr>
          <w:rStyle w:val="Emphasis"/>
          <w:b w:val="0"/>
        </w:rPr>
        <w:t xml:space="preserve"> which will run when we invoke the task from Gradle.</w:t>
      </w:r>
      <w:r w:rsidR="00C213C7">
        <w:rPr>
          <w:rStyle w:val="Emphasis"/>
          <w:b w:val="0"/>
        </w:rPr>
        <w:t xml:space="preserve">  </w:t>
      </w:r>
      <w:r w:rsidR="007D4DA5">
        <w:rPr>
          <w:rStyle w:val="Emphasis"/>
          <w:b w:val="0"/>
        </w:rPr>
        <w:t>We are also setting values to the tasks description and group properties.</w:t>
      </w:r>
    </w:p>
    <w:p w:rsidR="006C5966" w:rsidRDefault="006C5966" w:rsidP="00380078">
      <w:pPr>
        <w:pStyle w:val="Code"/>
        <w:ind w:left="360"/>
      </w:pPr>
      <w:r>
        <w:t xml:space="preserve">task firstTask {            </w:t>
      </w:r>
    </w:p>
    <w:p w:rsidR="006C5966" w:rsidRDefault="006C5966" w:rsidP="00380078">
      <w:pPr>
        <w:pStyle w:val="Code"/>
        <w:ind w:left="360"/>
      </w:pPr>
      <w:r>
        <w:t xml:space="preserve">  description "Description of firstTask"</w:t>
      </w:r>
    </w:p>
    <w:p w:rsidR="006C5966" w:rsidRDefault="006C5966" w:rsidP="00380078">
      <w:pPr>
        <w:pStyle w:val="Code"/>
        <w:ind w:left="360"/>
      </w:pPr>
      <w:r>
        <w:t xml:space="preserve">  group "Lab 2.1 Group</w:t>
      </w:r>
    </w:p>
    <w:p w:rsidR="006C5966" w:rsidRDefault="006C5966" w:rsidP="00380078">
      <w:pPr>
        <w:pStyle w:val="Code"/>
        <w:ind w:left="360"/>
      </w:pPr>
      <w:r>
        <w:t xml:space="preserve">  doLast {                </w:t>
      </w:r>
    </w:p>
    <w:p w:rsidR="006C5966" w:rsidRDefault="006C5966" w:rsidP="00380078">
      <w:pPr>
        <w:pStyle w:val="Code"/>
        <w:ind w:left="360"/>
      </w:pPr>
      <w:r>
        <w:t xml:space="preserve">    </w:t>
      </w:r>
      <w:r w:rsidR="009C7926">
        <w:t>println ‘I AM the First Task!’</w:t>
      </w:r>
    </w:p>
    <w:p w:rsidR="006C5966" w:rsidRDefault="006C5966" w:rsidP="00380078">
      <w:pPr>
        <w:pStyle w:val="Code"/>
        <w:ind w:left="360"/>
      </w:pPr>
      <w:r>
        <w:t xml:space="preserve">    println "\tAccessing Project's properties directly project.projectDir:  $project.projectDir"</w:t>
      </w:r>
    </w:p>
    <w:p w:rsidR="006C5966" w:rsidRDefault="006C5966" w:rsidP="00380078">
      <w:pPr>
        <w:pStyle w:val="Code"/>
        <w:ind w:left="360"/>
      </w:pPr>
      <w:r>
        <w:t xml:space="preserve">  }</w:t>
      </w:r>
    </w:p>
    <w:p w:rsidR="006C5966" w:rsidRDefault="006C5966" w:rsidP="00380078">
      <w:pPr>
        <w:pStyle w:val="Code"/>
        <w:ind w:left="360"/>
      </w:pPr>
      <w:r>
        <w:lastRenderedPageBreak/>
        <w:t>}</w:t>
      </w:r>
    </w:p>
    <w:p w:rsidR="00C20968" w:rsidRPr="00C20968" w:rsidRDefault="00C20968" w:rsidP="00C20968">
      <w:pPr>
        <w:pStyle w:val="Code"/>
        <w:ind w:firstLine="360"/>
        <w:rPr>
          <w:rStyle w:val="Emphasis"/>
        </w:rPr>
      </w:pPr>
      <w:r w:rsidRPr="00C20968">
        <w:rPr>
          <w:rStyle w:val="Emphasis"/>
          <w:b/>
        </w:rPr>
        <w:t>Note</w:t>
      </w:r>
      <w:r w:rsidRPr="00C20968">
        <w:rPr>
          <w:rStyle w:val="Emphasis"/>
        </w:rPr>
        <w:t xml:space="preserve"> the last println is all on one line, do not insert a &lt;cr&gt;</w:t>
      </w:r>
    </w:p>
    <w:p w:rsidR="00C20968" w:rsidRDefault="00C20968" w:rsidP="00C20968">
      <w:pPr>
        <w:pStyle w:val="Code"/>
        <w:ind w:firstLine="360"/>
      </w:pPr>
    </w:p>
    <w:p w:rsidR="00C36B7F" w:rsidRDefault="006C5966" w:rsidP="00ED5ADA">
      <w:pPr>
        <w:pStyle w:val="ListParagraph"/>
        <w:numPr>
          <w:ilvl w:val="0"/>
          <w:numId w:val="14"/>
        </w:numPr>
      </w:pPr>
      <w:r>
        <w:t>On the command line</w:t>
      </w:r>
      <w:r w:rsidR="00C36B7F">
        <w:t xml:space="preserve"> run the command </w:t>
      </w:r>
      <w:r w:rsidR="00C36B7F" w:rsidRPr="008B280F">
        <w:rPr>
          <w:rStyle w:val="CodeChar"/>
        </w:rPr>
        <w:t>gradle tasks</w:t>
      </w:r>
      <w:r w:rsidR="00C36B7F">
        <w:t>.  This will show you the name and description of all the tasks available to you in this build script.  Notice Gradle gives you some tasks by default, and that our task, firstTask, is grouped under the Lab 2.1 Group and our description is shown with the listing.</w:t>
      </w:r>
    </w:p>
    <w:p w:rsidR="00C36B7F" w:rsidRDefault="00C36B7F" w:rsidP="00380078">
      <w:r>
        <w:rPr>
          <w:noProof/>
          <w:lang w:eastAsia="en-US"/>
        </w:rPr>
        <mc:AlternateContent>
          <mc:Choice Requires="wps">
            <w:drawing>
              <wp:anchor distT="0" distB="0" distL="114300" distR="114300" simplePos="0" relativeHeight="251676672" behindDoc="0" locked="0" layoutInCell="1" allowOverlap="1">
                <wp:simplePos x="0" y="0"/>
                <wp:positionH relativeFrom="column">
                  <wp:posOffset>3239045</wp:posOffset>
                </wp:positionH>
                <wp:positionV relativeFrom="paragraph">
                  <wp:posOffset>1534977</wp:posOffset>
                </wp:positionV>
                <wp:extent cx="166963" cy="978408"/>
                <wp:effectExtent l="0" t="24765" r="0" b="37465"/>
                <wp:wrapNone/>
                <wp:docPr id="12" name="Down Arrow 12"/>
                <wp:cNvGraphicFramePr/>
                <a:graphic xmlns:a="http://schemas.openxmlformats.org/drawingml/2006/main">
                  <a:graphicData uri="http://schemas.microsoft.com/office/word/2010/wordprocessingShape">
                    <wps:wsp>
                      <wps:cNvSpPr/>
                      <wps:spPr>
                        <a:xfrm rot="5400000">
                          <a:off x="0" y="0"/>
                          <a:ext cx="166963" cy="97840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E5364D4" id="Down Arrow 12" o:spid="_x0000_s1026" type="#_x0000_t67" style="position:absolute;margin-left:255.05pt;margin-top:120.85pt;width:13.15pt;height:77.05pt;rotation:90;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" adj="19757" fillcolor="#f07f09 [3204]" strokecolor="#773f04 [1604]" strokeweight="1pt"/>
            </w:pict>
          </mc:Fallback>
        </mc:AlternateContent>
      </w:r>
      <w:r>
        <w:rPr>
          <w:noProof/>
          <w:lang w:eastAsia="en-US"/>
        </w:rPr>
        <w:drawing>
          <wp:inline distT="0" distB="0" distL="0" distR="0" wp14:anchorId="337F1F04" wp14:editId="40782F3B">
            <wp:extent cx="5943600" cy="27781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78125"/>
                    </a:xfrm>
                    <a:prstGeom prst="rect">
                      <a:avLst/>
                    </a:prstGeom>
                  </pic:spPr>
                </pic:pic>
              </a:graphicData>
            </a:graphic>
          </wp:inline>
        </w:drawing>
      </w:r>
      <w:r>
        <w:t xml:space="preserve"> </w:t>
      </w:r>
    </w:p>
    <w:p w:rsidR="00C36B7F" w:rsidRDefault="009C7926" w:rsidP="00ED5ADA">
      <w:pPr>
        <w:pStyle w:val="ListParagraph"/>
        <w:numPr>
          <w:ilvl w:val="0"/>
          <w:numId w:val="14"/>
        </w:numPr>
      </w:pPr>
      <w:r>
        <w:t xml:space="preserve">To run the task, enter </w:t>
      </w:r>
      <w:r w:rsidRPr="009C7926">
        <w:rPr>
          <w:rStyle w:val="CodeChar"/>
        </w:rPr>
        <w:t>gradle firstTask</w:t>
      </w:r>
      <w:r>
        <w:t xml:space="preserve">, this will execute the code in the </w:t>
      </w:r>
      <w:r w:rsidRPr="00636AC6">
        <w:rPr>
          <w:rStyle w:val="CodeChar"/>
        </w:rPr>
        <w:t>doLast</w:t>
      </w:r>
      <w:r>
        <w:t xml:space="preserve"> action closure, or curly braces {}.  Notice we have printed out the Project directory path, accessing it from the Project instance variable </w:t>
      </w:r>
      <w:r w:rsidRPr="00636AC6">
        <w:rPr>
          <w:rStyle w:val="CodeChar"/>
        </w:rPr>
        <w:t>projectDir</w:t>
      </w:r>
      <w:r>
        <w:t xml:space="preserve">.  We did this by enclosing the </w:t>
      </w:r>
      <w:r w:rsidR="0058161E">
        <w:t xml:space="preserve">string in double quotes and putting a ‘$’ before the property we wanted to have evaluated in the string.  This turns the string into a Groovy </w:t>
      </w:r>
      <w:r w:rsidR="0058161E" w:rsidRPr="00636AC6">
        <w:rPr>
          <w:rStyle w:val="CodeChar"/>
        </w:rPr>
        <w:t>GString</w:t>
      </w:r>
      <w:r w:rsidR="0058161E">
        <w:t xml:space="preserve"> </w:t>
      </w:r>
      <w:r w:rsidR="00C20968">
        <w:t xml:space="preserve">which does interpolation on the placeholder when the string is evaluated with </w:t>
      </w:r>
      <w:r w:rsidR="00C20968" w:rsidRPr="00636AC6">
        <w:rPr>
          <w:rStyle w:val="CodeChar"/>
        </w:rPr>
        <w:t>toString().</w:t>
      </w:r>
    </w:p>
    <w:p w:rsidR="009C7926" w:rsidRDefault="009C7926" w:rsidP="00380078">
      <w:r>
        <w:rPr>
          <w:noProof/>
          <w:lang w:eastAsia="en-US"/>
        </w:rPr>
        <w:drawing>
          <wp:inline distT="0" distB="0" distL="0" distR="0" wp14:anchorId="079BD8D7" wp14:editId="5E6CFE27">
            <wp:extent cx="5943600" cy="6070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07060"/>
                    </a:xfrm>
                    <a:prstGeom prst="rect">
                      <a:avLst/>
                    </a:prstGeom>
                  </pic:spPr>
                </pic:pic>
              </a:graphicData>
            </a:graphic>
          </wp:inline>
        </w:drawing>
      </w:r>
    </w:p>
    <w:p w:rsidR="00D37E03" w:rsidRPr="00D37E03" w:rsidRDefault="0058161E" w:rsidP="00ED5ADA">
      <w:pPr>
        <w:pStyle w:val="ListParagraph"/>
        <w:numPr>
          <w:ilvl w:val="0"/>
          <w:numId w:val="14"/>
        </w:numPr>
        <w:rPr>
          <w:rStyle w:val="Emphasis"/>
          <w:rFonts w:asciiTheme="minorHAnsi" w:hAnsiTheme="minorHAnsi"/>
          <w:b w:val="0"/>
          <w:iCs w:val="0"/>
          <w:sz w:val="22"/>
        </w:rPr>
      </w:pPr>
      <w:r>
        <w:t xml:space="preserve">Add the following task to the </w:t>
      </w:r>
      <w:r w:rsidR="00C20968">
        <w:t xml:space="preserve">build script below the first one.  </w:t>
      </w:r>
      <w:r w:rsidR="00C20968">
        <w:rPr>
          <w:rStyle w:val="Emphasis"/>
          <w:b w:val="0"/>
        </w:rPr>
        <w:t xml:space="preserve">Here we are creating another instance of </w:t>
      </w:r>
      <w:r w:rsidR="00C20968" w:rsidRPr="006C5966">
        <w:rPr>
          <w:rStyle w:val="CodeChar"/>
        </w:rPr>
        <w:t>Task</w:t>
      </w:r>
      <w:r w:rsidR="00C20968">
        <w:rPr>
          <w:rStyle w:val="Emphasis"/>
          <w:b w:val="0"/>
        </w:rPr>
        <w:t xml:space="preserve"> named </w:t>
      </w:r>
      <w:r w:rsidR="00C20968" w:rsidRPr="00636AC6">
        <w:rPr>
          <w:rStyle w:val="CodeChar"/>
        </w:rPr>
        <w:t>secondTask</w:t>
      </w:r>
      <w:r w:rsidR="00C20968">
        <w:rPr>
          <w:rStyle w:val="Emphasis"/>
          <w:b w:val="0"/>
        </w:rPr>
        <w:t xml:space="preserve"> and creating an action, </w:t>
      </w:r>
      <w:r w:rsidR="00C20968" w:rsidRPr="00636AC6">
        <w:rPr>
          <w:rStyle w:val="CodeChar"/>
        </w:rPr>
        <w:t>doFirst</w:t>
      </w:r>
      <w:r w:rsidR="00C20968">
        <w:rPr>
          <w:rStyle w:val="Emphasis"/>
          <w:b w:val="0"/>
        </w:rPr>
        <w:t xml:space="preserve">, which will run when we invoke the task from Gradle.  </w:t>
      </w:r>
    </w:p>
    <w:p w:rsidR="00D37E03" w:rsidRDefault="00C20968" w:rsidP="00D37E03">
      <w:pPr>
        <w:ind w:left="708"/>
        <w:rPr>
          <w:rStyle w:val="Emphasis"/>
          <w:b w:val="0"/>
        </w:rPr>
      </w:pPr>
      <w:r w:rsidRPr="00D37E03">
        <w:rPr>
          <w:rStyle w:val="Emphasis"/>
          <w:b w:val="0"/>
        </w:rPr>
        <w:t xml:space="preserve">In the action’s first </w:t>
      </w:r>
      <w:r w:rsidRPr="00636AC6">
        <w:t>println</w:t>
      </w:r>
      <w:r w:rsidRPr="00D37E03">
        <w:rPr>
          <w:rStyle w:val="Emphasis"/>
          <w:b w:val="0"/>
        </w:rPr>
        <w:t xml:space="preserve"> is enclosed in single quotes, this makes it a Java </w:t>
      </w:r>
      <w:r w:rsidRPr="00636AC6">
        <w:rPr>
          <w:rStyle w:val="CodeChar"/>
        </w:rPr>
        <w:t>String</w:t>
      </w:r>
      <w:r w:rsidRPr="00D37E03">
        <w:rPr>
          <w:rStyle w:val="Emphasis"/>
          <w:b w:val="0"/>
        </w:rPr>
        <w:t xml:space="preserve">, so we need to escape the quote symbol in I’m.  The second </w:t>
      </w:r>
      <w:r w:rsidRPr="00636AC6">
        <w:rPr>
          <w:rStyle w:val="CodeChar"/>
        </w:rPr>
        <w:t>println</w:t>
      </w:r>
      <w:r w:rsidRPr="00D37E03">
        <w:rPr>
          <w:rStyle w:val="Emphasis"/>
          <w:b w:val="0"/>
        </w:rPr>
        <w:t xml:space="preserve"> is a </w:t>
      </w:r>
      <w:r w:rsidR="00636AC6" w:rsidRPr="00D37E03">
        <w:rPr>
          <w:rStyle w:val="Emphasis"/>
          <w:b w:val="0"/>
        </w:rPr>
        <w:t>Groovy</w:t>
      </w:r>
      <w:r w:rsidRPr="00D37E03">
        <w:rPr>
          <w:rStyle w:val="Emphasis"/>
          <w:b w:val="0"/>
        </w:rPr>
        <w:t xml:space="preserve"> </w:t>
      </w:r>
      <w:r w:rsidRPr="00636AC6">
        <w:rPr>
          <w:rStyle w:val="CodeChar"/>
        </w:rPr>
        <w:t>GString</w:t>
      </w:r>
      <w:r w:rsidRPr="00D37E03">
        <w:rPr>
          <w:rStyle w:val="Emphasis"/>
          <w:b w:val="0"/>
        </w:rPr>
        <w:t xml:space="preserve"> in double quotes, but we are not evaluating a method call, not a simple dotted expression.  So we need to use the ${…}  notation to enclose the expression we want evaluated.</w:t>
      </w:r>
      <w:r w:rsidR="00A46468" w:rsidRPr="00D37E03">
        <w:rPr>
          <w:rStyle w:val="Emphasis"/>
          <w:b w:val="0"/>
        </w:rPr>
        <w:t xml:space="preserve">  </w:t>
      </w:r>
    </w:p>
    <w:p w:rsidR="009C7926" w:rsidRDefault="00A46468" w:rsidP="00D37E03">
      <w:pPr>
        <w:ind w:left="708"/>
      </w:pPr>
      <w:r w:rsidRPr="00D37E03">
        <w:rPr>
          <w:rStyle w:val="Emphasis"/>
          <w:b w:val="0"/>
        </w:rPr>
        <w:lastRenderedPageBreak/>
        <w:t>Also note we are setting the task’s description and group properties via methods instead of accessing the property directly.</w:t>
      </w:r>
      <w:r w:rsidR="00D37E03">
        <w:rPr>
          <w:rStyle w:val="Emphasis"/>
          <w:b w:val="0"/>
        </w:rPr>
        <w:t xml:space="preserve">  You can access </w:t>
      </w:r>
      <w:r w:rsidR="00D37E03" w:rsidRPr="00636AC6">
        <w:rPr>
          <w:rStyle w:val="CodeChar"/>
        </w:rPr>
        <w:t>Project</w:t>
      </w:r>
      <w:r w:rsidR="00D37E03">
        <w:rPr>
          <w:rStyle w:val="Emphasis"/>
          <w:b w:val="0"/>
        </w:rPr>
        <w:t xml:space="preserve"> and </w:t>
      </w:r>
      <w:r w:rsidR="00D37E03" w:rsidRPr="00636AC6">
        <w:rPr>
          <w:rStyle w:val="CodeChar"/>
        </w:rPr>
        <w:t>Task</w:t>
      </w:r>
      <w:r w:rsidR="00D37E03">
        <w:rPr>
          <w:rStyle w:val="Emphasis"/>
          <w:b w:val="0"/>
        </w:rPr>
        <w:t xml:space="preserve"> instance properties by their name or with the setter and getter methods.</w:t>
      </w:r>
    </w:p>
    <w:p w:rsidR="00C20968" w:rsidRDefault="00C20968" w:rsidP="00380078">
      <w:pPr>
        <w:pStyle w:val="Code"/>
        <w:ind w:left="360"/>
      </w:pPr>
      <w:r>
        <w:t>task secondTask {</w:t>
      </w:r>
    </w:p>
    <w:p w:rsidR="00423AAD" w:rsidRDefault="00423AAD" w:rsidP="00380078">
      <w:pPr>
        <w:pStyle w:val="Code"/>
        <w:ind w:left="360"/>
      </w:pPr>
      <w:r>
        <w:t xml:space="preserve">    setDescription "Description of secondTask"</w:t>
      </w:r>
    </w:p>
    <w:p w:rsidR="00027C3E" w:rsidRDefault="00423AAD" w:rsidP="00380078">
      <w:pPr>
        <w:pStyle w:val="Code"/>
        <w:ind w:left="360"/>
      </w:pPr>
      <w:r>
        <w:t xml:space="preserve">    setProperty('group', 'Lab 2.1 Group'</w:t>
      </w:r>
      <w:r w:rsidR="00C20968">
        <w:t xml:space="preserve">  </w:t>
      </w:r>
    </w:p>
    <w:p w:rsidR="00C20968" w:rsidRDefault="00C20968" w:rsidP="00380078">
      <w:pPr>
        <w:pStyle w:val="Code"/>
        <w:ind w:left="360"/>
      </w:pPr>
      <w:r>
        <w:t xml:space="preserve">    doFirst {</w:t>
      </w:r>
    </w:p>
    <w:p w:rsidR="00C20968" w:rsidRDefault="00C20968" w:rsidP="00380078">
      <w:pPr>
        <w:pStyle w:val="Code"/>
        <w:ind w:left="360"/>
      </w:pPr>
      <w:r>
        <w:tab/>
      </w:r>
      <w:r>
        <w:tab/>
        <w:t>println 'I\'m the second task, I try harder.'</w:t>
      </w:r>
    </w:p>
    <w:p w:rsidR="00C20968" w:rsidRDefault="00C20968" w:rsidP="00380078">
      <w:pPr>
        <w:pStyle w:val="Code"/>
        <w:ind w:left="360"/>
      </w:pPr>
      <w:r>
        <w:tab/>
      </w:r>
      <w:r>
        <w:tab/>
        <w:t>println "\tAccessing Project's properties with method project.getProjectDir(): ${project.getProjectDir()}"</w:t>
      </w:r>
    </w:p>
    <w:p w:rsidR="00C20968" w:rsidRDefault="00C20968" w:rsidP="00380078">
      <w:pPr>
        <w:pStyle w:val="Code"/>
        <w:ind w:left="360"/>
      </w:pPr>
      <w:r>
        <w:t xml:space="preserve">    </w:t>
      </w:r>
      <w:r w:rsidR="00380078">
        <w:t xml:space="preserve">     </w:t>
      </w:r>
      <w:r>
        <w:t>}</w:t>
      </w:r>
    </w:p>
    <w:p w:rsidR="00C20968" w:rsidRDefault="00C20968" w:rsidP="00380078">
      <w:pPr>
        <w:pStyle w:val="Code"/>
        <w:ind w:left="360"/>
      </w:pPr>
      <w:r>
        <w:t xml:space="preserve">} </w:t>
      </w:r>
    </w:p>
    <w:p w:rsidR="00C20968" w:rsidRPr="00C20968" w:rsidRDefault="00C20968" w:rsidP="00C20968">
      <w:pPr>
        <w:pStyle w:val="Code"/>
        <w:ind w:firstLine="360"/>
        <w:rPr>
          <w:rStyle w:val="Emphasis"/>
        </w:rPr>
      </w:pPr>
      <w:r w:rsidRPr="00C20968">
        <w:rPr>
          <w:rStyle w:val="Emphasis"/>
          <w:b/>
        </w:rPr>
        <w:t>Note</w:t>
      </w:r>
      <w:r w:rsidRPr="00C20968">
        <w:rPr>
          <w:rStyle w:val="Emphasis"/>
        </w:rPr>
        <w:t xml:space="preserve"> the last println is all on one line, do not insert a &lt;cr&gt;</w:t>
      </w:r>
    </w:p>
    <w:p w:rsidR="00C20968" w:rsidRDefault="00C20968" w:rsidP="00ED5ADA">
      <w:pPr>
        <w:pStyle w:val="ListParagraph"/>
        <w:numPr>
          <w:ilvl w:val="0"/>
          <w:numId w:val="14"/>
        </w:numPr>
      </w:pPr>
      <w:r>
        <w:t xml:space="preserve">On the command line run the command </w:t>
      </w:r>
      <w:r w:rsidRPr="008B280F">
        <w:rPr>
          <w:rStyle w:val="CodeChar"/>
        </w:rPr>
        <w:t>gradle tasks</w:t>
      </w:r>
      <w:r>
        <w:t xml:space="preserve">.  Notice how secondTask and its description appear grouped under firstTask.  </w:t>
      </w:r>
    </w:p>
    <w:p w:rsidR="00C20968" w:rsidRDefault="00C20968" w:rsidP="00ED5ADA">
      <w:pPr>
        <w:pStyle w:val="ListParagraph"/>
        <w:numPr>
          <w:ilvl w:val="0"/>
          <w:numId w:val="14"/>
        </w:numPr>
      </w:pPr>
      <w:r>
        <w:t xml:space="preserve">To run the task, enter </w:t>
      </w:r>
      <w:r w:rsidRPr="009C7926">
        <w:rPr>
          <w:rStyle w:val="CodeChar"/>
        </w:rPr>
        <w:t xml:space="preserve">gradle </w:t>
      </w:r>
      <w:r>
        <w:rPr>
          <w:rStyle w:val="CodeChar"/>
        </w:rPr>
        <w:t>second</w:t>
      </w:r>
      <w:r w:rsidRPr="009C7926">
        <w:rPr>
          <w:rStyle w:val="CodeChar"/>
        </w:rPr>
        <w:t>Task</w:t>
      </w:r>
      <w:r>
        <w:t>, this will execute the code in the doFirst action closure, or curly braces {}.  Gradle will do task name completion.  Enter the command gradle sec fir to see Gradle figure out what task you want run and complete the name for you.  Gradle tasks are case in-sensitive as well.</w:t>
      </w:r>
    </w:p>
    <w:p w:rsidR="00C20968" w:rsidRDefault="00FB592B" w:rsidP="00C20968">
      <w:r>
        <w:rPr>
          <w:noProof/>
          <w:lang w:eastAsia="en-US"/>
        </w:rPr>
        <w:drawing>
          <wp:inline distT="0" distB="0" distL="0" distR="0" wp14:anchorId="3649156B" wp14:editId="68EF8305">
            <wp:extent cx="5943600" cy="1313180"/>
            <wp:effectExtent l="0" t="0" r="0" b="127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13180"/>
                    </a:xfrm>
                    <a:prstGeom prst="rect">
                      <a:avLst/>
                    </a:prstGeom>
                  </pic:spPr>
                </pic:pic>
              </a:graphicData>
            </a:graphic>
          </wp:inline>
        </w:drawing>
      </w:r>
    </w:p>
    <w:p w:rsidR="00FB592B" w:rsidRDefault="00FB592B" w:rsidP="00FB592B">
      <w:pPr>
        <w:ind w:left="360"/>
      </w:pPr>
    </w:p>
    <w:p w:rsidR="00FF0B8B" w:rsidRPr="00FF0B8B" w:rsidRDefault="00FB592B" w:rsidP="00ED5ADA">
      <w:pPr>
        <w:pStyle w:val="ListParagraph"/>
        <w:numPr>
          <w:ilvl w:val="0"/>
          <w:numId w:val="14"/>
        </w:numPr>
        <w:rPr>
          <w:rStyle w:val="Emphasis"/>
          <w:rFonts w:asciiTheme="minorHAnsi" w:hAnsiTheme="minorHAnsi"/>
          <w:b w:val="0"/>
          <w:iCs w:val="0"/>
          <w:sz w:val="22"/>
        </w:rPr>
      </w:pPr>
      <w:r>
        <w:t xml:space="preserve">Add the following task to the build script below the </w:t>
      </w:r>
      <w:r w:rsidR="007D4DA5">
        <w:t>other 2 tasks</w:t>
      </w:r>
      <w:r>
        <w:t xml:space="preserve">.  </w:t>
      </w:r>
      <w:r>
        <w:rPr>
          <w:rStyle w:val="Emphasis"/>
          <w:b w:val="0"/>
        </w:rPr>
        <w:t xml:space="preserve">Here we are creating another instance of </w:t>
      </w:r>
      <w:r w:rsidRPr="006C5966">
        <w:rPr>
          <w:rStyle w:val="CodeChar"/>
        </w:rPr>
        <w:t>Task</w:t>
      </w:r>
      <w:r w:rsidR="007D4DA5">
        <w:rPr>
          <w:rStyle w:val="Emphasis"/>
          <w:b w:val="0"/>
        </w:rPr>
        <w:t xml:space="preserve"> named </w:t>
      </w:r>
      <w:r w:rsidR="007D4DA5" w:rsidRPr="00636AC6">
        <w:rPr>
          <w:rStyle w:val="CodeChar"/>
        </w:rPr>
        <w:t>third</w:t>
      </w:r>
      <w:r w:rsidRPr="00636AC6">
        <w:rPr>
          <w:rStyle w:val="CodeChar"/>
        </w:rPr>
        <w:t>Task</w:t>
      </w:r>
      <w:r w:rsidR="007D4DA5">
        <w:rPr>
          <w:rStyle w:val="Emphasis"/>
          <w:b w:val="0"/>
        </w:rPr>
        <w:t xml:space="preserve">, but this time we are </w:t>
      </w:r>
      <w:r>
        <w:rPr>
          <w:rStyle w:val="Emphasis"/>
          <w:b w:val="0"/>
        </w:rPr>
        <w:t>creating an action</w:t>
      </w:r>
      <w:r w:rsidR="007D4DA5">
        <w:rPr>
          <w:rStyle w:val="Emphasis"/>
          <w:b w:val="0"/>
        </w:rPr>
        <w:t xml:space="preserve"> with the short cut </w:t>
      </w:r>
      <w:r w:rsidR="007D4DA5" w:rsidRPr="00636AC6">
        <w:rPr>
          <w:rStyle w:val="CodeChar"/>
        </w:rPr>
        <w:t>&lt;&lt;</w:t>
      </w:r>
      <w:r w:rsidR="007D4DA5">
        <w:rPr>
          <w:rStyle w:val="Emphasis"/>
          <w:b w:val="0"/>
        </w:rPr>
        <w:t xml:space="preserve"> symbol.</w:t>
      </w:r>
      <w:r>
        <w:rPr>
          <w:rStyle w:val="Emphasis"/>
          <w:b w:val="0"/>
        </w:rPr>
        <w:t xml:space="preserve"> </w:t>
      </w:r>
      <w:r w:rsidR="007D4DA5">
        <w:rPr>
          <w:rStyle w:val="Emphasis"/>
          <w:b w:val="0"/>
        </w:rPr>
        <w:t xml:space="preserve"> The task consists solely of one action, so there is no place to set the task’s group or description.</w:t>
      </w:r>
      <w:r>
        <w:rPr>
          <w:rStyle w:val="Emphasis"/>
          <w:b w:val="0"/>
        </w:rPr>
        <w:t xml:space="preserve"> </w:t>
      </w:r>
    </w:p>
    <w:p w:rsidR="00FB592B" w:rsidRDefault="00FB592B" w:rsidP="00FF0B8B">
      <w:pPr>
        <w:ind w:left="708"/>
      </w:pPr>
      <w:r w:rsidRPr="00FF0B8B">
        <w:rPr>
          <w:rStyle w:val="Emphasis"/>
          <w:b w:val="0"/>
        </w:rPr>
        <w:t xml:space="preserve">In the action’s first println </w:t>
      </w:r>
      <w:r w:rsidR="00FF0B8B">
        <w:rPr>
          <w:rStyle w:val="Emphasis"/>
          <w:b w:val="0"/>
        </w:rPr>
        <w:t xml:space="preserve">we use double quotes, but there is no expression to </w:t>
      </w:r>
      <w:r w:rsidR="00FF0B8B">
        <w:t xml:space="preserve">interpolate, so Gradle uses a Java String.  In the second println we are using a Groovy </w:t>
      </w:r>
      <w:r w:rsidR="00FF0B8B" w:rsidRPr="00636AC6">
        <w:rPr>
          <w:rStyle w:val="CodeChar"/>
        </w:rPr>
        <w:t>GString</w:t>
      </w:r>
      <w:r w:rsidR="00FF0B8B">
        <w:t xml:space="preserve"> and doing interpolation on the task property, name</w:t>
      </w:r>
      <w:r w:rsidRPr="00FF0B8B">
        <w:rPr>
          <w:rStyle w:val="Emphasis"/>
          <w:b w:val="0"/>
        </w:rPr>
        <w:t>.</w:t>
      </w:r>
    </w:p>
    <w:p w:rsidR="00027C3E" w:rsidRDefault="00027C3E" w:rsidP="00027C3E">
      <w:pPr>
        <w:pStyle w:val="Code"/>
        <w:ind w:firstLine="360"/>
      </w:pPr>
      <w:r>
        <w:t xml:space="preserve">task thirdTask &lt;&lt; </w:t>
      </w:r>
    </w:p>
    <w:p w:rsidR="00027C3E" w:rsidRDefault="00027C3E" w:rsidP="00027C3E">
      <w:pPr>
        <w:pStyle w:val="Code"/>
        <w:ind w:firstLine="360"/>
      </w:pPr>
      <w:r>
        <w:tab/>
        <w:t>println "I'm the third task, I get pampered!"</w:t>
      </w:r>
    </w:p>
    <w:p w:rsidR="00027C3E" w:rsidRDefault="00027C3E" w:rsidP="00027C3E">
      <w:pPr>
        <w:pStyle w:val="Code"/>
        <w:ind w:firstLine="360"/>
      </w:pPr>
      <w:r>
        <w:tab/>
        <w:t>println "\tAccessing Task's name properties directly: $name"</w:t>
      </w:r>
    </w:p>
    <w:p w:rsidR="00027C3E" w:rsidRDefault="00027C3E" w:rsidP="00027C3E">
      <w:pPr>
        <w:pStyle w:val="Code"/>
        <w:ind w:firstLine="360"/>
      </w:pPr>
      <w:r>
        <w:t>}</w:t>
      </w:r>
    </w:p>
    <w:p w:rsidR="00EC2EE8" w:rsidRDefault="00C0256F" w:rsidP="00ED5ADA">
      <w:pPr>
        <w:pStyle w:val="ListParagraph"/>
        <w:numPr>
          <w:ilvl w:val="0"/>
          <w:numId w:val="14"/>
        </w:numPr>
      </w:pPr>
      <w:r>
        <w:lastRenderedPageBreak/>
        <w:t xml:space="preserve">On the command line run the command </w:t>
      </w:r>
      <w:r w:rsidRPr="008B280F">
        <w:rPr>
          <w:rStyle w:val="CodeChar"/>
        </w:rPr>
        <w:t>gradle tasks</w:t>
      </w:r>
      <w:r>
        <w:t xml:space="preserve">.  Notice how </w:t>
      </w:r>
      <w:r w:rsidRPr="00636AC6">
        <w:rPr>
          <w:rStyle w:val="CodeChar"/>
        </w:rPr>
        <w:t>thirdTask</w:t>
      </w:r>
      <w:r>
        <w:t xml:space="preserve"> with no set group appears in the Other tasks group, and without a description.</w:t>
      </w:r>
    </w:p>
    <w:p w:rsidR="00C0256F" w:rsidRDefault="00EC2EE8" w:rsidP="00EC2EE8">
      <w:r>
        <w:rPr>
          <w:noProof/>
          <w:lang w:eastAsia="en-US"/>
        </w:rPr>
        <mc:AlternateContent>
          <mc:Choice Requires="wps">
            <w:drawing>
              <wp:anchor distT="0" distB="0" distL="114300" distR="114300" simplePos="0" relativeHeight="251677696" behindDoc="0" locked="0" layoutInCell="1" allowOverlap="1">
                <wp:simplePos x="0" y="0"/>
                <wp:positionH relativeFrom="column">
                  <wp:posOffset>2591843</wp:posOffset>
                </wp:positionH>
                <wp:positionV relativeFrom="paragraph">
                  <wp:posOffset>1968183</wp:posOffset>
                </wp:positionV>
                <wp:extent cx="176029" cy="978408"/>
                <wp:effectExtent l="0" t="20002" r="0" b="32703"/>
                <wp:wrapNone/>
                <wp:docPr id="144" name="Down Arrow 144"/>
                <wp:cNvGraphicFramePr/>
                <a:graphic xmlns:a="http://schemas.openxmlformats.org/drawingml/2006/main">
                  <a:graphicData uri="http://schemas.microsoft.com/office/word/2010/wordprocessingShape">
                    <wps:wsp>
                      <wps:cNvSpPr/>
                      <wps:spPr>
                        <a:xfrm rot="5400000">
                          <a:off x="0" y="0"/>
                          <a:ext cx="176029" cy="97840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E2A69C7" id="Down Arrow 144" o:spid="_x0000_s1026" type="#_x0000_t67" style="position:absolute;margin-left:204.1pt;margin-top:155pt;width:13.85pt;height:77.05pt;rotation:90;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" adj="19657" fillcolor="#f07f09 [3204]" strokecolor="#773f04 [1604]" strokeweight="1pt"/>
            </w:pict>
          </mc:Fallback>
        </mc:AlternateContent>
      </w:r>
      <w:r>
        <w:rPr>
          <w:noProof/>
          <w:lang w:eastAsia="en-US"/>
        </w:rPr>
        <w:drawing>
          <wp:inline distT="0" distB="0" distL="0" distR="0" wp14:anchorId="41155A00" wp14:editId="1C04A916">
            <wp:extent cx="5943600" cy="3196590"/>
            <wp:effectExtent l="0" t="0" r="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96590"/>
                    </a:xfrm>
                    <a:prstGeom prst="rect">
                      <a:avLst/>
                    </a:prstGeom>
                  </pic:spPr>
                </pic:pic>
              </a:graphicData>
            </a:graphic>
          </wp:inline>
        </w:drawing>
      </w:r>
      <w:r w:rsidR="00C0256F">
        <w:t xml:space="preserve">  </w:t>
      </w:r>
    </w:p>
    <w:p w:rsidR="00C0256F" w:rsidRDefault="00C0256F" w:rsidP="00ED5ADA">
      <w:pPr>
        <w:pStyle w:val="ListParagraph"/>
        <w:numPr>
          <w:ilvl w:val="0"/>
          <w:numId w:val="14"/>
        </w:numPr>
      </w:pPr>
      <w:r>
        <w:t xml:space="preserve">To run the task, enter </w:t>
      </w:r>
      <w:r w:rsidRPr="009C7926">
        <w:rPr>
          <w:rStyle w:val="CodeChar"/>
        </w:rPr>
        <w:t xml:space="preserve">gradle </w:t>
      </w:r>
      <w:r w:rsidR="00A93DA8">
        <w:rPr>
          <w:rStyle w:val="CodeChar"/>
        </w:rPr>
        <w:t>third</w:t>
      </w:r>
      <w:r w:rsidRPr="009C7926">
        <w:rPr>
          <w:rStyle w:val="CodeChar"/>
        </w:rPr>
        <w:t>Task</w:t>
      </w:r>
      <w:r>
        <w:t xml:space="preserve">, </w:t>
      </w:r>
      <w:r w:rsidR="00A93DA8">
        <w:t xml:space="preserve">of an abbreviation of thirdTask, so see the action run.  </w:t>
      </w:r>
    </w:p>
    <w:p w:rsidR="00A93DA8" w:rsidRDefault="00595B57" w:rsidP="00595B57">
      <w:r>
        <w:rPr>
          <w:noProof/>
          <w:lang w:eastAsia="en-US"/>
        </w:rPr>
        <w:drawing>
          <wp:inline distT="0" distB="0" distL="0" distR="0" wp14:anchorId="13FA977D" wp14:editId="254ED34C">
            <wp:extent cx="4572000" cy="1690077"/>
            <wp:effectExtent l="0" t="0" r="0" b="571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96195" cy="1699021"/>
                    </a:xfrm>
                    <a:prstGeom prst="rect">
                      <a:avLst/>
                    </a:prstGeom>
                  </pic:spPr>
                </pic:pic>
              </a:graphicData>
            </a:graphic>
          </wp:inline>
        </w:drawing>
      </w:r>
    </w:p>
    <w:p w:rsidR="00C14420" w:rsidRDefault="00C14420" w:rsidP="00C14420">
      <w:pPr>
        <w:ind w:left="706" w:hanging="706"/>
      </w:pPr>
      <w:r w:rsidRPr="00F36B7D">
        <w:rPr>
          <w:rFonts w:cs="Consolas"/>
          <w:b/>
          <w:color w:val="000000"/>
          <w:sz w:val="20"/>
          <w:szCs w:val="20"/>
        </w:rPr>
        <w:t xml:space="preserve">Expected </w:t>
      </w:r>
      <w:r>
        <w:rPr>
          <w:rFonts w:cs="Consolas"/>
          <w:b/>
          <w:color w:val="000000"/>
          <w:sz w:val="20"/>
          <w:szCs w:val="20"/>
        </w:rPr>
        <w:t>Result</w:t>
      </w:r>
      <w:r w:rsidRPr="00F36B7D">
        <w:rPr>
          <w:rFonts w:cs="Consolas"/>
          <w:color w:val="000000"/>
          <w:sz w:val="20"/>
          <w:szCs w:val="20"/>
        </w:rPr>
        <w:t>:</w:t>
      </w:r>
      <w:r>
        <w:rPr>
          <w:rFonts w:cs="Consolas"/>
          <w:color w:val="000000"/>
          <w:sz w:val="20"/>
          <w:szCs w:val="20"/>
        </w:rPr>
        <w:t xml:space="preserve">  </w:t>
      </w:r>
      <w:r>
        <w:t>build.Gradle script demonstrating using Task and Project properties and executing actions multiple ways.</w:t>
      </w:r>
    </w:p>
    <w:p w:rsidR="006A1B10" w:rsidRDefault="006A1B10" w:rsidP="006A1B10">
      <w:pPr>
        <w:pStyle w:val="Heading2"/>
      </w:pPr>
      <w:bookmarkStart w:id="6" w:name="_Toc446171835"/>
      <w:r>
        <w:t>Gradle Build Life Cycle</w:t>
      </w:r>
      <w:bookmarkEnd w:id="6"/>
    </w:p>
    <w:p w:rsidR="007972FA" w:rsidRDefault="007972FA" w:rsidP="006A1B10">
      <w:r>
        <w:t>The Gradle Build Life Cycle has 3 phases, Initialization, Configuration, and Execution.</w:t>
      </w:r>
    </w:p>
    <w:p w:rsidR="006A1B10" w:rsidRDefault="00BF0E59" w:rsidP="006A1B10">
      <w:r>
        <w:t xml:space="preserve">During the Initialization phase Gradle finds all the build scripts in a multi-project build and creates a Project instance for each one.  </w:t>
      </w:r>
      <w:r w:rsidR="00636AC6">
        <w:t>An</w:t>
      </w:r>
      <w:r>
        <w:t xml:space="preserve"> </w:t>
      </w:r>
      <w:r w:rsidRPr="00636AC6">
        <w:rPr>
          <w:rStyle w:val="CodeChar"/>
        </w:rPr>
        <w:t>org.gradle.api.initialization.Settings</w:t>
      </w:r>
      <w:r>
        <w:t xml:space="preserve"> instance is created </w:t>
      </w:r>
      <w:r w:rsidR="00542E7D">
        <w:t xml:space="preserve">to build a hierarchy of Project instances using information in the </w:t>
      </w:r>
      <w:r w:rsidR="00542E7D" w:rsidRPr="00636AC6">
        <w:rPr>
          <w:rStyle w:val="CodeChar"/>
        </w:rPr>
        <w:t>settings.gradle</w:t>
      </w:r>
      <w:r w:rsidR="00542E7D">
        <w:t xml:space="preserve"> script.  </w:t>
      </w:r>
      <w:r w:rsidR="00E65DD6">
        <w:t xml:space="preserve">The </w:t>
      </w:r>
      <w:r w:rsidR="00E65DD6" w:rsidRPr="00636AC6">
        <w:rPr>
          <w:rStyle w:val="CodeChar"/>
        </w:rPr>
        <w:t>setting</w:t>
      </w:r>
      <w:r w:rsidR="00636AC6">
        <w:rPr>
          <w:rStyle w:val="CodeChar"/>
        </w:rPr>
        <w:t>s</w:t>
      </w:r>
      <w:r w:rsidR="00E65DD6" w:rsidRPr="00636AC6">
        <w:rPr>
          <w:rStyle w:val="CodeChar"/>
        </w:rPr>
        <w:t>.gradle</w:t>
      </w:r>
      <w:r w:rsidR="00E65DD6">
        <w:t xml:space="preserve"> file is optional if you only have one project in your build.  </w:t>
      </w:r>
      <w:r w:rsidR="00CD4148">
        <w:t>Finally</w:t>
      </w:r>
      <w:r w:rsidR="00542E7D">
        <w:t xml:space="preserve"> the Settings instance executes each Project’s build script, visiting parent projects before its children.</w:t>
      </w:r>
    </w:p>
    <w:p w:rsidR="007972FA" w:rsidRPr="006C5966" w:rsidRDefault="007972FA" w:rsidP="00ED5ADA">
      <w:pPr>
        <w:pStyle w:val="ListParagraph"/>
        <w:numPr>
          <w:ilvl w:val="0"/>
          <w:numId w:val="15"/>
        </w:numPr>
        <w:rPr>
          <w:rStyle w:val="Emphasis"/>
          <w:rFonts w:asciiTheme="minorHAnsi" w:hAnsiTheme="minorHAnsi"/>
          <w:b w:val="0"/>
          <w:iCs w:val="0"/>
          <w:sz w:val="22"/>
        </w:rPr>
      </w:pPr>
      <w:r>
        <w:lastRenderedPageBreak/>
        <w:t xml:space="preserve">Create a </w:t>
      </w:r>
      <w:r>
        <w:rPr>
          <w:rStyle w:val="Emphasis"/>
          <w:b w:val="0"/>
        </w:rPr>
        <w:t>directory</w:t>
      </w:r>
      <w:r>
        <w:t xml:space="preserve"> for this exercise named </w:t>
      </w:r>
      <w:r w:rsidRPr="006C5966">
        <w:rPr>
          <w:rStyle w:val="CodeChar"/>
        </w:rPr>
        <w:t>C:\GradleTraining\work\Exercise_2\Exercise_2.</w:t>
      </w:r>
      <w:r>
        <w:rPr>
          <w:rStyle w:val="CodeChar"/>
        </w:rPr>
        <w:t>2</w:t>
      </w:r>
    </w:p>
    <w:p w:rsidR="007972FA" w:rsidRPr="006C5966" w:rsidRDefault="007972FA" w:rsidP="00ED5ADA">
      <w:pPr>
        <w:pStyle w:val="ListParagraph"/>
        <w:numPr>
          <w:ilvl w:val="0"/>
          <w:numId w:val="15"/>
        </w:numPr>
        <w:rPr>
          <w:rStyle w:val="Emphasis"/>
          <w:rFonts w:asciiTheme="minorHAnsi" w:hAnsiTheme="minorHAnsi"/>
          <w:b w:val="0"/>
          <w:iCs w:val="0"/>
          <w:sz w:val="22"/>
        </w:rPr>
      </w:pPr>
      <w:r>
        <w:rPr>
          <w:rStyle w:val="Emphasis"/>
          <w:b w:val="0"/>
        </w:rPr>
        <w:t>In command prompt navigate to the Exercise_2.2 directory.</w:t>
      </w:r>
    </w:p>
    <w:p w:rsidR="00E452A7" w:rsidRPr="006C5966" w:rsidRDefault="00E452A7" w:rsidP="00ED5ADA">
      <w:pPr>
        <w:pStyle w:val="ListParagraph"/>
        <w:numPr>
          <w:ilvl w:val="0"/>
          <w:numId w:val="15"/>
        </w:numPr>
        <w:rPr>
          <w:rStyle w:val="Emphasis"/>
          <w:rFonts w:asciiTheme="minorHAnsi" w:hAnsiTheme="minorHAnsi"/>
          <w:b w:val="0"/>
          <w:iCs w:val="0"/>
          <w:sz w:val="22"/>
        </w:rPr>
      </w:pPr>
      <w:r>
        <w:rPr>
          <w:rStyle w:val="Emphasis"/>
          <w:b w:val="0"/>
        </w:rPr>
        <w:t xml:space="preserve">Create a </w:t>
      </w:r>
      <w:r w:rsidRPr="00636AC6">
        <w:rPr>
          <w:rStyle w:val="CodeChar"/>
        </w:rPr>
        <w:t>setting</w:t>
      </w:r>
      <w:r w:rsidR="00636AC6" w:rsidRPr="00636AC6">
        <w:rPr>
          <w:rStyle w:val="CodeChar"/>
        </w:rPr>
        <w:t>s</w:t>
      </w:r>
      <w:r w:rsidRPr="00636AC6">
        <w:rPr>
          <w:rStyle w:val="CodeChar"/>
        </w:rPr>
        <w:t>.gradle</w:t>
      </w:r>
      <w:r>
        <w:rPr>
          <w:rStyle w:val="Emphasis"/>
          <w:b w:val="0"/>
        </w:rPr>
        <w:t xml:space="preserve"> file in this directory and open it in Notepad++.</w:t>
      </w:r>
    </w:p>
    <w:p w:rsidR="00E452A7" w:rsidRPr="009031F7" w:rsidRDefault="00E452A7" w:rsidP="00ED5ADA">
      <w:pPr>
        <w:pStyle w:val="ListParagraph"/>
        <w:numPr>
          <w:ilvl w:val="0"/>
          <w:numId w:val="15"/>
        </w:numPr>
        <w:rPr>
          <w:rStyle w:val="Emphasis"/>
          <w:rFonts w:asciiTheme="minorHAnsi" w:hAnsiTheme="minorHAnsi"/>
          <w:b w:val="0"/>
          <w:iCs w:val="0"/>
          <w:sz w:val="22"/>
        </w:rPr>
      </w:pPr>
      <w:r>
        <w:rPr>
          <w:rStyle w:val="Emphasis"/>
          <w:b w:val="0"/>
        </w:rPr>
        <w:t xml:space="preserve">Add the following lines to the file and save it. Here we are </w:t>
      </w:r>
      <w:r w:rsidR="009031F7">
        <w:rPr>
          <w:rStyle w:val="Emphasis"/>
          <w:b w:val="0"/>
        </w:rPr>
        <w:t>printing a few items set during the initialization phase before the build.gradle file is even read.</w:t>
      </w:r>
    </w:p>
    <w:p w:rsidR="009031F7" w:rsidRDefault="009031F7" w:rsidP="009031F7">
      <w:pPr>
        <w:pStyle w:val="Code"/>
      </w:pPr>
      <w:r>
        <w:t>println 'The settings.gradle file is executed during the initialization phase.'</w:t>
      </w:r>
    </w:p>
    <w:p w:rsidR="009031F7" w:rsidRDefault="009031F7" w:rsidP="009031F7">
      <w:pPr>
        <w:pStyle w:val="Code"/>
      </w:pPr>
      <w:r>
        <w:t>println "\t Initialization: sets the Project Descriptor"</w:t>
      </w:r>
    </w:p>
    <w:p w:rsidR="009031F7" w:rsidRDefault="009031F7" w:rsidP="009031F7">
      <w:pPr>
        <w:pStyle w:val="Code"/>
      </w:pPr>
      <w:r>
        <w:t>println "\t Initialization: sets the root project to: $rootProject.name"</w:t>
      </w:r>
    </w:p>
    <w:p w:rsidR="009031F7" w:rsidRDefault="009031F7" w:rsidP="009031F7">
      <w:pPr>
        <w:pStyle w:val="Code"/>
      </w:pPr>
      <w:r>
        <w:t>println "\t Initialization: sets the root project directory to: $rootProject.projectDir"</w:t>
      </w:r>
    </w:p>
    <w:p w:rsidR="009031F7" w:rsidRDefault="009031F7" w:rsidP="009031F7">
      <w:pPr>
        <w:pStyle w:val="Code"/>
      </w:pPr>
    </w:p>
    <w:p w:rsidR="009031F7" w:rsidRPr="00C20968" w:rsidRDefault="009031F7" w:rsidP="009031F7">
      <w:pPr>
        <w:pStyle w:val="Code"/>
        <w:ind w:firstLine="360"/>
        <w:rPr>
          <w:rStyle w:val="Emphasis"/>
        </w:rPr>
      </w:pPr>
      <w:r w:rsidRPr="00C20968">
        <w:rPr>
          <w:rStyle w:val="Emphasis"/>
          <w:b/>
        </w:rPr>
        <w:t>Note</w:t>
      </w:r>
      <w:r w:rsidRPr="00C20968">
        <w:rPr>
          <w:rStyle w:val="Emphasis"/>
        </w:rPr>
        <w:t xml:space="preserve"> the</w:t>
      </w:r>
      <w:r>
        <w:rPr>
          <w:rStyle w:val="Emphasis"/>
        </w:rPr>
        <w:t>se</w:t>
      </w:r>
      <w:r w:rsidRPr="00C20968">
        <w:rPr>
          <w:rStyle w:val="Emphasis"/>
        </w:rPr>
        <w:t xml:space="preserve"> </w:t>
      </w:r>
      <w:r w:rsidRPr="00636AC6">
        <w:t>printlns</w:t>
      </w:r>
      <w:r>
        <w:rPr>
          <w:rStyle w:val="Emphasis"/>
        </w:rPr>
        <w:t xml:space="preserve"> are </w:t>
      </w:r>
      <w:r w:rsidRPr="00C20968">
        <w:rPr>
          <w:rStyle w:val="Emphasis"/>
        </w:rPr>
        <w:t>all on one line, do not insert a &lt;cr&gt;</w:t>
      </w:r>
    </w:p>
    <w:p w:rsidR="009031F7" w:rsidRPr="009031F7" w:rsidRDefault="009031F7" w:rsidP="009031F7">
      <w:pPr>
        <w:pStyle w:val="ListParagraph"/>
        <w:rPr>
          <w:rStyle w:val="Emphasis"/>
          <w:rFonts w:asciiTheme="minorHAnsi" w:hAnsiTheme="minorHAnsi"/>
          <w:b w:val="0"/>
          <w:iCs w:val="0"/>
          <w:sz w:val="22"/>
        </w:rPr>
      </w:pPr>
    </w:p>
    <w:p w:rsidR="007972FA" w:rsidRPr="009031F7" w:rsidRDefault="007972FA" w:rsidP="00ED5ADA">
      <w:pPr>
        <w:pStyle w:val="ListParagraph"/>
        <w:numPr>
          <w:ilvl w:val="0"/>
          <w:numId w:val="15"/>
        </w:numPr>
        <w:rPr>
          <w:rStyle w:val="Emphasis"/>
          <w:rFonts w:asciiTheme="minorHAnsi" w:hAnsiTheme="minorHAnsi"/>
          <w:b w:val="0"/>
          <w:iCs w:val="0"/>
          <w:sz w:val="22"/>
        </w:rPr>
      </w:pPr>
      <w:r>
        <w:rPr>
          <w:rStyle w:val="Emphasis"/>
          <w:b w:val="0"/>
        </w:rPr>
        <w:t>Create a build.gradle file in this directory and open it in Notepad++</w:t>
      </w:r>
      <w:r w:rsidR="009031F7">
        <w:rPr>
          <w:rStyle w:val="Emphasis"/>
          <w:b w:val="0"/>
        </w:rPr>
        <w:t>, but do not add anything to it.</w:t>
      </w:r>
    </w:p>
    <w:p w:rsidR="009031F7" w:rsidRDefault="009031F7" w:rsidP="00ED5ADA">
      <w:pPr>
        <w:pStyle w:val="ListParagraph"/>
        <w:numPr>
          <w:ilvl w:val="0"/>
          <w:numId w:val="15"/>
        </w:numPr>
      </w:pPr>
      <w:r>
        <w:t xml:space="preserve">On the command line run the command </w:t>
      </w:r>
      <w:r w:rsidRPr="008B280F">
        <w:rPr>
          <w:rStyle w:val="CodeChar"/>
        </w:rPr>
        <w:t>gradle tasks</w:t>
      </w:r>
      <w:r>
        <w:t xml:space="preserve">, this will execute the println statements in the settings.gradle file where the Project Descriptor has already been setup.  Notice that the initialization phase happens, even though we don’t haven’t specified any tasks in our build file.  We are actually asking Gradle to run the task “tasks”, under the Help tasks group.   </w:t>
      </w:r>
    </w:p>
    <w:p w:rsidR="009031F7" w:rsidRPr="009031F7" w:rsidRDefault="00096F14" w:rsidP="009031F7">
      <w:pPr>
        <w:rPr>
          <w:rStyle w:val="Emphasis"/>
          <w:rFonts w:asciiTheme="minorHAnsi" w:hAnsiTheme="minorHAnsi"/>
          <w:b w:val="0"/>
          <w:iCs w:val="0"/>
          <w:sz w:val="22"/>
        </w:rPr>
      </w:pPr>
      <w:r>
        <w:rPr>
          <w:noProof/>
          <w:lang w:eastAsia="en-US"/>
        </w:rPr>
        <mc:AlternateContent>
          <mc:Choice Requires="wps">
            <w:drawing>
              <wp:anchor distT="0" distB="0" distL="114300" distR="114300" simplePos="0" relativeHeight="251678720" behindDoc="0" locked="0" layoutInCell="1" allowOverlap="1" wp14:anchorId="6B2737EE" wp14:editId="5A99A2E4">
                <wp:simplePos x="0" y="0"/>
                <wp:positionH relativeFrom="column">
                  <wp:posOffset>4375967</wp:posOffset>
                </wp:positionH>
                <wp:positionV relativeFrom="paragraph">
                  <wp:posOffset>91985</wp:posOffset>
                </wp:positionV>
                <wp:extent cx="1099457" cy="152400"/>
                <wp:effectExtent l="19050" t="19050" r="24765" b="38100"/>
                <wp:wrapNone/>
                <wp:docPr id="157" name="Right Arrow 157"/>
                <wp:cNvGraphicFramePr/>
                <a:graphic xmlns:a="http://schemas.openxmlformats.org/drawingml/2006/main">
                  <a:graphicData uri="http://schemas.microsoft.com/office/word/2010/wordprocessingShape">
                    <wps:wsp>
                      <wps:cNvSpPr/>
                      <wps:spPr>
                        <a:xfrm rot="10800000">
                          <a:off x="0" y="0"/>
                          <a:ext cx="1099457" cy="1524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985A0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57" o:spid="_x0000_s1026" type="#_x0000_t13" style="position:absolute;margin-left:344.55pt;margin-top:7.25pt;width:86.55pt;height:12pt;rotation:18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" adj="20103" fillcolor="#f07f09 [3204]" strokecolor="#773f04 [1604]" strokeweight="1pt"/>
            </w:pict>
          </mc:Fallback>
        </mc:AlternateContent>
      </w:r>
      <w:r w:rsidR="009031F7">
        <w:rPr>
          <w:noProof/>
          <w:lang w:eastAsia="en-US"/>
        </w:rPr>
        <w:drawing>
          <wp:inline distT="0" distB="0" distL="0" distR="0" wp14:anchorId="7A83C1F7" wp14:editId="7EC505F2">
            <wp:extent cx="5943600" cy="273113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31135"/>
                    </a:xfrm>
                    <a:prstGeom prst="rect">
                      <a:avLst/>
                    </a:prstGeom>
                  </pic:spPr>
                </pic:pic>
              </a:graphicData>
            </a:graphic>
          </wp:inline>
        </w:drawing>
      </w:r>
    </w:p>
    <w:p w:rsidR="00046D48" w:rsidRDefault="00046D48" w:rsidP="00046D48">
      <w:r>
        <w:t>During the configuration phase Gradle runs through all the build scripts in the project, or projects if it’s a multi-project build, and sets up its DAG (Dependency  Acyclic Graph), or it’s dependency graph, and configures all the project objects.  This phase is where we can initialize properties and setup our dependencies before any tasks are executed.</w:t>
      </w:r>
    </w:p>
    <w:p w:rsidR="00433D1D" w:rsidRPr="00433D1D" w:rsidRDefault="00096F14" w:rsidP="00ED5ADA">
      <w:pPr>
        <w:pStyle w:val="ListParagraph"/>
        <w:numPr>
          <w:ilvl w:val="0"/>
          <w:numId w:val="15"/>
        </w:numPr>
        <w:rPr>
          <w:rStyle w:val="Emphasis"/>
          <w:rFonts w:asciiTheme="minorHAnsi" w:hAnsiTheme="minorHAnsi"/>
          <w:b w:val="0"/>
          <w:iCs w:val="0"/>
          <w:sz w:val="22"/>
        </w:rPr>
      </w:pPr>
      <w:r>
        <w:rPr>
          <w:rStyle w:val="Emphasis"/>
          <w:b w:val="0"/>
        </w:rPr>
        <w:lastRenderedPageBreak/>
        <w:t>Go back to the build.gradle file in Notepadd+</w:t>
      </w:r>
      <w:r w:rsidR="00636AC6">
        <w:rPr>
          <w:rStyle w:val="Emphasis"/>
          <w:b w:val="0"/>
        </w:rPr>
        <w:t>+,</w:t>
      </w:r>
      <w:r>
        <w:rPr>
          <w:rStyle w:val="Emphasis"/>
          <w:b w:val="0"/>
        </w:rPr>
        <w:t xml:space="preserve"> a</w:t>
      </w:r>
      <w:r w:rsidR="007972FA">
        <w:rPr>
          <w:rStyle w:val="Emphasis"/>
          <w:b w:val="0"/>
        </w:rPr>
        <w:t xml:space="preserve">dd the following </w:t>
      </w:r>
      <w:r>
        <w:rPr>
          <w:rStyle w:val="Emphasis"/>
          <w:b w:val="0"/>
        </w:rPr>
        <w:t>lines</w:t>
      </w:r>
      <w:r w:rsidR="007972FA">
        <w:rPr>
          <w:rStyle w:val="Emphasis"/>
          <w:b w:val="0"/>
        </w:rPr>
        <w:t xml:space="preserve"> to the </w:t>
      </w:r>
      <w:r w:rsidR="00636AC6">
        <w:rPr>
          <w:rStyle w:val="Emphasis"/>
          <w:b w:val="0"/>
        </w:rPr>
        <w:t>file, and</w:t>
      </w:r>
      <w:r w:rsidR="007972FA">
        <w:rPr>
          <w:rStyle w:val="Emphasis"/>
          <w:b w:val="0"/>
        </w:rPr>
        <w:t xml:space="preserve"> save it. Here we are </w:t>
      </w:r>
      <w:r w:rsidR="00EC2633">
        <w:rPr>
          <w:rStyle w:val="Emphasis"/>
          <w:b w:val="0"/>
        </w:rPr>
        <w:t xml:space="preserve">printing some lines at the top of the script to announce when the configuration phase </w:t>
      </w:r>
      <w:r w:rsidR="00433D1D">
        <w:rPr>
          <w:rStyle w:val="Emphasis"/>
          <w:b w:val="0"/>
        </w:rPr>
        <w:t xml:space="preserve">begins, then adding some println statements to show the initialization that happens during configuration.  We also have a single action in task </w:t>
      </w:r>
      <w:r w:rsidR="00433D1D" w:rsidRPr="00636AC6">
        <w:rPr>
          <w:rStyle w:val="CodeChar"/>
        </w:rPr>
        <w:t>configAndExecute</w:t>
      </w:r>
      <w:r w:rsidR="00433D1D">
        <w:rPr>
          <w:rStyle w:val="Emphasis"/>
          <w:b w:val="0"/>
        </w:rPr>
        <w:t xml:space="preserve"> which prints a notice when it executes.  </w:t>
      </w:r>
    </w:p>
    <w:p w:rsidR="007972FA" w:rsidRDefault="00433D1D" w:rsidP="00433D1D">
      <w:pPr>
        <w:ind w:left="708"/>
      </w:pPr>
      <w:r>
        <w:rPr>
          <w:rStyle w:val="Emphasis"/>
          <w:b w:val="0"/>
        </w:rPr>
        <w:t xml:space="preserve">Notice the </w:t>
      </w:r>
      <w:r w:rsidRPr="00636AC6">
        <w:rPr>
          <w:rStyle w:val="CodeChar"/>
        </w:rPr>
        <w:t>allprojects</w:t>
      </w:r>
      <w:r>
        <w:rPr>
          <w:rStyle w:val="Emphasis"/>
          <w:b w:val="0"/>
        </w:rPr>
        <w:t xml:space="preserve"> followed by a closure {}.  Allprojects is part of </w:t>
      </w:r>
      <w:r w:rsidR="00636AC6">
        <w:rPr>
          <w:rStyle w:val="Emphasis"/>
          <w:b w:val="0"/>
        </w:rPr>
        <w:t xml:space="preserve">the </w:t>
      </w:r>
      <w:r w:rsidR="00636AC6" w:rsidRPr="00433D1D">
        <w:rPr>
          <w:rStyle w:val="Emphasis"/>
          <w:b w:val="0"/>
        </w:rPr>
        <w:t>org.gradle.api.Project</w:t>
      </w:r>
      <w:r>
        <w:rPr>
          <w:rStyle w:val="Emphasis"/>
          <w:b w:val="0"/>
        </w:rPr>
        <w:t xml:space="preserve"> I/F API, it iterates through all the projects in the build giving them one at a time to the enclosed Action.  In our case our Action is </w:t>
      </w:r>
      <w:r w:rsidRPr="00433D1D">
        <w:rPr>
          <w:rStyle w:val="CodeChar"/>
        </w:rPr>
        <w:t>afterEvalute</w:t>
      </w:r>
      <w:r>
        <w:rPr>
          <w:rStyle w:val="Emphasis"/>
          <w:b w:val="0"/>
        </w:rPr>
        <w:t xml:space="preserve">, also in the </w:t>
      </w:r>
      <w:r w:rsidRPr="00433D1D">
        <w:rPr>
          <w:rStyle w:val="CodeChar"/>
        </w:rPr>
        <w:t>Project</w:t>
      </w:r>
      <w:r>
        <w:rPr>
          <w:rStyle w:val="Emphasis"/>
          <w:b w:val="0"/>
        </w:rPr>
        <w:t xml:space="preserve"> I/F.  Look up these methods in the </w:t>
      </w:r>
      <w:r w:rsidRPr="00433D1D">
        <w:rPr>
          <w:rStyle w:val="CodeChar"/>
        </w:rPr>
        <w:t>org.gradle.api.Project</w:t>
      </w:r>
      <w:r>
        <w:rPr>
          <w:rStyle w:val="Emphasis"/>
          <w:b w:val="0"/>
        </w:rPr>
        <w:t xml:space="preserve"> JavaDoc to learn more.</w:t>
      </w:r>
    </w:p>
    <w:p w:rsidR="00EC2633" w:rsidRDefault="00EC2633" w:rsidP="00EC2633">
      <w:pPr>
        <w:pStyle w:val="Code"/>
      </w:pPr>
      <w:r>
        <w:t>println "Configuration Phase Begins for project: $project.name"</w:t>
      </w:r>
    </w:p>
    <w:p w:rsidR="00EC2633" w:rsidRDefault="00EC2633" w:rsidP="00EC2633">
      <w:pPr>
        <w:pStyle w:val="Code"/>
      </w:pPr>
      <w:r>
        <w:t>println "\tread through build.gradle setting up properties and dependencies"</w:t>
      </w:r>
    </w:p>
    <w:p w:rsidR="00EC2633" w:rsidRDefault="00EC2633" w:rsidP="00EC2633">
      <w:pPr>
        <w:pStyle w:val="Code"/>
      </w:pPr>
    </w:p>
    <w:p w:rsidR="00EC2633" w:rsidRDefault="00EC2633" w:rsidP="00EC2633">
      <w:pPr>
        <w:pStyle w:val="Code"/>
      </w:pPr>
      <w:r>
        <w:t>allprojects {</w:t>
      </w:r>
    </w:p>
    <w:p w:rsidR="00EC2633" w:rsidRDefault="00EC2633" w:rsidP="00EC2633">
      <w:pPr>
        <w:pStyle w:val="Code"/>
      </w:pPr>
      <w:r>
        <w:tab/>
        <w:t>afterEvaluate { proj -&gt;</w:t>
      </w:r>
    </w:p>
    <w:p w:rsidR="00EC2633" w:rsidRDefault="00EC2633" w:rsidP="00EC2633">
      <w:pPr>
        <w:pStyle w:val="Code"/>
      </w:pPr>
      <w:r>
        <w:tab/>
      </w:r>
      <w:r>
        <w:tab/>
        <w:t>println "Configuration Phase Ends for project: $proj.name"</w:t>
      </w:r>
    </w:p>
    <w:p w:rsidR="00EC2633" w:rsidRDefault="00EC2633" w:rsidP="00EC2633">
      <w:pPr>
        <w:pStyle w:val="Code"/>
      </w:pPr>
      <w:r>
        <w:tab/>
        <w:t>}</w:t>
      </w:r>
    </w:p>
    <w:p w:rsidR="00EC2633" w:rsidRDefault="00EC2633" w:rsidP="00EC2633">
      <w:pPr>
        <w:pStyle w:val="Code"/>
      </w:pPr>
      <w:r>
        <w:t>}</w:t>
      </w:r>
    </w:p>
    <w:p w:rsidR="00EC2633" w:rsidRDefault="00EC2633" w:rsidP="00EC2633">
      <w:pPr>
        <w:pStyle w:val="Code"/>
      </w:pPr>
    </w:p>
    <w:p w:rsidR="00EC2633" w:rsidRDefault="00EC2633" w:rsidP="00EC2633">
      <w:pPr>
        <w:pStyle w:val="Code"/>
      </w:pPr>
      <w:r>
        <w:t>task configAndExecute  {</w:t>
      </w:r>
    </w:p>
    <w:p w:rsidR="00EC2633" w:rsidRDefault="00EC2633" w:rsidP="00EC2633">
      <w:pPr>
        <w:pStyle w:val="Code"/>
      </w:pPr>
      <w:r>
        <w:tab/>
        <w:t>println "\tconfigAndExecute Task: setting up my group and description properties"</w:t>
      </w:r>
    </w:p>
    <w:p w:rsidR="00EC2633" w:rsidRDefault="00EC2633" w:rsidP="00EC2633">
      <w:pPr>
        <w:pStyle w:val="Code"/>
      </w:pPr>
      <w:r>
        <w:t xml:space="preserve"> </w:t>
      </w:r>
      <w:r>
        <w:tab/>
        <w:t>description "Description of configAndExecute task"</w:t>
      </w:r>
    </w:p>
    <w:p w:rsidR="00EC2633" w:rsidRDefault="00EC2633" w:rsidP="00EC2633">
      <w:pPr>
        <w:pStyle w:val="Code"/>
      </w:pPr>
      <w:r>
        <w:t xml:space="preserve">    group "Lab 2.2 Group"   </w:t>
      </w:r>
    </w:p>
    <w:p w:rsidR="00EC2633" w:rsidRDefault="00EC2633" w:rsidP="00EC2633">
      <w:pPr>
        <w:pStyle w:val="Code"/>
      </w:pPr>
      <w:r>
        <w:tab/>
        <w:t xml:space="preserve"> </w:t>
      </w:r>
    </w:p>
    <w:p w:rsidR="00EC2633" w:rsidRDefault="00EC2633" w:rsidP="00EC2633">
      <w:pPr>
        <w:pStyle w:val="Code"/>
      </w:pPr>
      <w:r>
        <w:tab/>
        <w:t xml:space="preserve"> doFirst {</w:t>
      </w:r>
    </w:p>
    <w:p w:rsidR="00EC2633" w:rsidRDefault="00EC2633" w:rsidP="00EC2633">
      <w:pPr>
        <w:pStyle w:val="Code"/>
      </w:pPr>
      <w:r>
        <w:tab/>
      </w:r>
      <w:r>
        <w:tab/>
        <w:t>println "configAndExecute Task: Execute Phase, doing work!"</w:t>
      </w:r>
    </w:p>
    <w:p w:rsidR="00EC2633" w:rsidRDefault="00EC2633" w:rsidP="00EC2633">
      <w:pPr>
        <w:pStyle w:val="Code"/>
      </w:pPr>
      <w:r>
        <w:tab/>
        <w:t xml:space="preserve"> }</w:t>
      </w:r>
    </w:p>
    <w:p w:rsidR="00C14420" w:rsidRDefault="00EC2633" w:rsidP="00EC2633">
      <w:pPr>
        <w:pStyle w:val="Code"/>
      </w:pPr>
      <w:r>
        <w:t>}</w:t>
      </w:r>
    </w:p>
    <w:p w:rsidR="00C00E1E" w:rsidRDefault="00C00E1E" w:rsidP="00ED5ADA">
      <w:pPr>
        <w:pStyle w:val="ListParagraph"/>
        <w:numPr>
          <w:ilvl w:val="0"/>
          <w:numId w:val="15"/>
        </w:numPr>
      </w:pPr>
      <w:r>
        <w:t xml:space="preserve">On the command line run the command </w:t>
      </w:r>
      <w:r w:rsidRPr="008B280F">
        <w:rPr>
          <w:rStyle w:val="CodeChar"/>
        </w:rPr>
        <w:t xml:space="preserve">gradle </w:t>
      </w:r>
      <w:r>
        <w:rPr>
          <w:rStyle w:val="CodeChar"/>
        </w:rPr>
        <w:t>help</w:t>
      </w:r>
      <w:r>
        <w:t>, this will run through all three phases running the help task in the execution phase.</w:t>
      </w:r>
      <w:r w:rsidR="000C2531">
        <w:t xml:space="preserve">  Notice the first line in the </w:t>
      </w:r>
      <w:r w:rsidR="000C2531" w:rsidRPr="00636AC6">
        <w:rPr>
          <w:rStyle w:val="CodeChar"/>
        </w:rPr>
        <w:t>build.gradle</w:t>
      </w:r>
      <w:r w:rsidR="000C2531">
        <w:t xml:space="preserve"> file is the beginning of the configuration phase, then the rest of the script is evaluated.  The lines in the Task that are not in the Action are evaluated as well.  Then the </w:t>
      </w:r>
      <w:r w:rsidR="000C2531" w:rsidRPr="00636AC6">
        <w:rPr>
          <w:rStyle w:val="CodeChar"/>
        </w:rPr>
        <w:t>allprojects</w:t>
      </w:r>
      <w:r w:rsidR="000C2531">
        <w:t xml:space="preserve"> </w:t>
      </w:r>
      <w:r w:rsidR="000C2531" w:rsidRPr="00636AC6">
        <w:rPr>
          <w:rStyle w:val="CodeChar"/>
        </w:rPr>
        <w:t>afterEvaluate</w:t>
      </w:r>
      <w:r w:rsidR="000C2531">
        <w:t xml:space="preserve"> action is run at the end of the configuration phase.</w:t>
      </w:r>
    </w:p>
    <w:p w:rsidR="000C2531" w:rsidRDefault="000C2531" w:rsidP="000C2531">
      <w:pPr>
        <w:ind w:left="708"/>
      </w:pPr>
      <w:r>
        <w:t xml:space="preserve">Lastly, the execution phase starts which is signified by the line </w:t>
      </w:r>
      <w:r w:rsidRPr="000C2531">
        <w:rPr>
          <w:rStyle w:val="CodeChar"/>
        </w:rPr>
        <w:t>:help</w:t>
      </w:r>
      <w:r>
        <w:t>.  Whenever Gradle executes a task, it first prints out the name of the task preceded by a colon.  When a build has lots of dependencies between tasks, Gradle printing out the task it is executing is very helpful is knowing where you are when the build fails.</w:t>
      </w:r>
    </w:p>
    <w:p w:rsidR="00C00E1E" w:rsidRDefault="00C00E1E" w:rsidP="00C00E1E">
      <w:r>
        <w:rPr>
          <w:noProof/>
          <w:lang w:eastAsia="en-US"/>
        </w:rPr>
        <w:lastRenderedPageBreak/>
        <w:drawing>
          <wp:inline distT="0" distB="0" distL="0" distR="0" wp14:anchorId="13C96469" wp14:editId="5A8C6726">
            <wp:extent cx="5943600" cy="185483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854835"/>
                    </a:xfrm>
                    <a:prstGeom prst="rect">
                      <a:avLst/>
                    </a:prstGeom>
                  </pic:spPr>
                </pic:pic>
              </a:graphicData>
            </a:graphic>
          </wp:inline>
        </w:drawing>
      </w:r>
    </w:p>
    <w:p w:rsidR="00C00E1E" w:rsidRDefault="00BD5015" w:rsidP="00ED5ADA">
      <w:pPr>
        <w:pStyle w:val="ListParagraph"/>
        <w:numPr>
          <w:ilvl w:val="0"/>
          <w:numId w:val="15"/>
        </w:numPr>
      </w:pPr>
      <w:r>
        <w:t xml:space="preserve">On the command line run the command </w:t>
      </w:r>
      <w:r w:rsidRPr="008B280F">
        <w:rPr>
          <w:rStyle w:val="CodeChar"/>
        </w:rPr>
        <w:t xml:space="preserve">gradle </w:t>
      </w:r>
      <w:r>
        <w:rPr>
          <w:rStyle w:val="CodeChar"/>
        </w:rPr>
        <w:t>configAndExecute</w:t>
      </w:r>
      <w:r w:rsidRPr="00BD5015">
        <w:t xml:space="preserve"> </w:t>
      </w:r>
      <w:r>
        <w:t xml:space="preserve">to run our task’s action and see it print during the execution phase.  Notice the line </w:t>
      </w:r>
      <w:r w:rsidRPr="00BD5015">
        <w:rPr>
          <w:rStyle w:val="CodeChar"/>
        </w:rPr>
        <w:t>:configAndExecute</w:t>
      </w:r>
      <w:r>
        <w:t xml:space="preserve"> is printed at the start of the execution phase to tell us which task Gradle is executing.</w:t>
      </w:r>
    </w:p>
    <w:p w:rsidR="00BD5015" w:rsidRDefault="00BD5015" w:rsidP="00BD5015">
      <w:r>
        <w:rPr>
          <w:noProof/>
          <w:lang w:eastAsia="en-US"/>
        </w:rPr>
        <w:drawing>
          <wp:inline distT="0" distB="0" distL="0" distR="0" wp14:anchorId="10F1FBB5" wp14:editId="67A57F1E">
            <wp:extent cx="5998029" cy="1163079"/>
            <wp:effectExtent l="0" t="0" r="317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16570" cy="1166674"/>
                    </a:xfrm>
                    <a:prstGeom prst="rect">
                      <a:avLst/>
                    </a:prstGeom>
                  </pic:spPr>
                </pic:pic>
              </a:graphicData>
            </a:graphic>
          </wp:inline>
        </w:drawing>
      </w:r>
    </w:p>
    <w:p w:rsidR="00BD5015" w:rsidRDefault="00BD5015" w:rsidP="00C00E1E">
      <w:pPr>
        <w:rPr>
          <w:rFonts w:cs="Consolas"/>
          <w:b/>
          <w:color w:val="000000"/>
          <w:sz w:val="20"/>
          <w:szCs w:val="20"/>
        </w:rPr>
      </w:pPr>
    </w:p>
    <w:p w:rsidR="00C00E1E" w:rsidRDefault="00C00E1E" w:rsidP="00C00E1E">
      <w:r w:rsidRPr="00F36B7D">
        <w:rPr>
          <w:rFonts w:cs="Consolas"/>
          <w:b/>
          <w:color w:val="000000"/>
          <w:sz w:val="20"/>
          <w:szCs w:val="20"/>
        </w:rPr>
        <w:t xml:space="preserve">Expected </w:t>
      </w:r>
      <w:r>
        <w:rPr>
          <w:rFonts w:cs="Consolas"/>
          <w:b/>
          <w:color w:val="000000"/>
          <w:sz w:val="20"/>
          <w:szCs w:val="20"/>
        </w:rPr>
        <w:t>Result</w:t>
      </w:r>
      <w:r w:rsidRPr="00F36B7D">
        <w:rPr>
          <w:rFonts w:cs="Consolas"/>
          <w:color w:val="000000"/>
          <w:sz w:val="20"/>
          <w:szCs w:val="20"/>
        </w:rPr>
        <w:t>:</w:t>
      </w:r>
      <w:r>
        <w:rPr>
          <w:rFonts w:cs="Consolas"/>
          <w:color w:val="000000"/>
          <w:sz w:val="20"/>
          <w:szCs w:val="20"/>
        </w:rPr>
        <w:t xml:space="preserve">  </w:t>
      </w:r>
      <w:r>
        <w:t>build.Gradle script demonstrating</w:t>
      </w:r>
      <w:r w:rsidR="00BD5015">
        <w:t xml:space="preserve"> all three phases of the Gradle build life cycle.</w:t>
      </w:r>
    </w:p>
    <w:p w:rsidR="006A1B10" w:rsidRDefault="006A1B10" w:rsidP="006A1B10">
      <w:pPr>
        <w:pStyle w:val="Heading2"/>
      </w:pPr>
      <w:bookmarkStart w:id="7" w:name="_Toc446171836"/>
      <w:r>
        <w:t>Action Dependencies in a Single Task</w:t>
      </w:r>
      <w:bookmarkEnd w:id="7"/>
    </w:p>
    <w:p w:rsidR="00A6484C" w:rsidRPr="00A6484C" w:rsidRDefault="00A6484C" w:rsidP="00A6484C">
      <w:r>
        <w:t xml:space="preserve">Each task can have many actions, they are all added to the Task’s action list.  When the task is executed, it execute each task in its action list.  </w:t>
      </w:r>
      <w:r w:rsidR="00D40291">
        <w:t>The doFirst method adds a task to the beginning of the task action list, while the doLast method adds a task to the end of the task action list.  So doFirst and doLast can be used to roughly control the order which actions within a single task execute.</w:t>
      </w:r>
    </w:p>
    <w:p w:rsidR="007972FA" w:rsidRPr="006C5966" w:rsidRDefault="007972FA" w:rsidP="00ED5ADA">
      <w:pPr>
        <w:pStyle w:val="ListParagraph"/>
        <w:numPr>
          <w:ilvl w:val="0"/>
          <w:numId w:val="16"/>
        </w:numPr>
        <w:rPr>
          <w:rStyle w:val="Emphasis"/>
          <w:rFonts w:asciiTheme="minorHAnsi" w:hAnsiTheme="minorHAnsi"/>
          <w:b w:val="0"/>
          <w:iCs w:val="0"/>
          <w:sz w:val="22"/>
        </w:rPr>
      </w:pPr>
      <w:r>
        <w:t xml:space="preserve">Create a </w:t>
      </w:r>
      <w:r>
        <w:rPr>
          <w:rStyle w:val="Emphasis"/>
          <w:b w:val="0"/>
        </w:rPr>
        <w:t>directory</w:t>
      </w:r>
      <w:r>
        <w:t xml:space="preserve"> for this exercise named </w:t>
      </w:r>
      <w:r w:rsidRPr="006C5966">
        <w:rPr>
          <w:rStyle w:val="CodeChar"/>
        </w:rPr>
        <w:t>C:\GradleTraining\work\Exercise_2\Exercise_2.</w:t>
      </w:r>
      <w:r>
        <w:rPr>
          <w:rStyle w:val="CodeChar"/>
        </w:rPr>
        <w:t>3</w:t>
      </w:r>
    </w:p>
    <w:p w:rsidR="007972FA" w:rsidRPr="006C5966" w:rsidRDefault="007972FA" w:rsidP="00ED5ADA">
      <w:pPr>
        <w:pStyle w:val="ListParagraph"/>
        <w:numPr>
          <w:ilvl w:val="0"/>
          <w:numId w:val="16"/>
        </w:numPr>
        <w:rPr>
          <w:rStyle w:val="Emphasis"/>
          <w:rFonts w:asciiTheme="minorHAnsi" w:hAnsiTheme="minorHAnsi"/>
          <w:b w:val="0"/>
          <w:iCs w:val="0"/>
          <w:sz w:val="22"/>
        </w:rPr>
      </w:pPr>
      <w:r>
        <w:rPr>
          <w:rStyle w:val="Emphasis"/>
          <w:b w:val="0"/>
        </w:rPr>
        <w:t>In command prompt navigate to this new directory.</w:t>
      </w:r>
    </w:p>
    <w:p w:rsidR="007972FA" w:rsidRPr="006C5966" w:rsidRDefault="007972FA" w:rsidP="00ED5ADA">
      <w:pPr>
        <w:pStyle w:val="ListParagraph"/>
        <w:numPr>
          <w:ilvl w:val="0"/>
          <w:numId w:val="16"/>
        </w:numPr>
        <w:rPr>
          <w:rStyle w:val="Emphasis"/>
          <w:rFonts w:asciiTheme="minorHAnsi" w:hAnsiTheme="minorHAnsi"/>
          <w:b w:val="0"/>
          <w:iCs w:val="0"/>
          <w:sz w:val="22"/>
        </w:rPr>
      </w:pPr>
      <w:r>
        <w:rPr>
          <w:rStyle w:val="Emphasis"/>
          <w:b w:val="0"/>
        </w:rPr>
        <w:t xml:space="preserve">Create a build.gradle file in this directory and open it in </w:t>
      </w:r>
      <w:r w:rsidR="00E452A7">
        <w:rPr>
          <w:rStyle w:val="Emphasis"/>
          <w:b w:val="0"/>
        </w:rPr>
        <w:t>Notepad++.</w:t>
      </w:r>
    </w:p>
    <w:p w:rsidR="007972FA" w:rsidRPr="006C5966" w:rsidRDefault="007972FA" w:rsidP="00ED5ADA">
      <w:pPr>
        <w:pStyle w:val="ListParagraph"/>
        <w:numPr>
          <w:ilvl w:val="0"/>
          <w:numId w:val="16"/>
        </w:numPr>
        <w:rPr>
          <w:rStyle w:val="Emphasis"/>
          <w:rFonts w:asciiTheme="minorHAnsi" w:hAnsiTheme="minorHAnsi"/>
          <w:b w:val="0"/>
          <w:iCs w:val="0"/>
          <w:sz w:val="22"/>
        </w:rPr>
      </w:pPr>
      <w:r>
        <w:rPr>
          <w:rStyle w:val="Emphasis"/>
          <w:b w:val="0"/>
        </w:rPr>
        <w:t xml:space="preserve">Add the following task to the file and save it. Here we are </w:t>
      </w:r>
      <w:r w:rsidR="00485CC3">
        <w:rPr>
          <w:rStyle w:val="Emphasis"/>
          <w:b w:val="0"/>
        </w:rPr>
        <w:t xml:space="preserve">adding 4 actions to our task, 2 with </w:t>
      </w:r>
      <w:r w:rsidR="00485CC3" w:rsidRPr="00636AC6">
        <w:rPr>
          <w:rStyle w:val="CodeChar"/>
        </w:rPr>
        <w:t>doF</w:t>
      </w:r>
      <w:r w:rsidR="00636AC6">
        <w:rPr>
          <w:rStyle w:val="CodeChar"/>
        </w:rPr>
        <w:t>i</w:t>
      </w:r>
      <w:r w:rsidR="00485CC3" w:rsidRPr="00636AC6">
        <w:rPr>
          <w:rStyle w:val="CodeChar"/>
        </w:rPr>
        <w:t>rst</w:t>
      </w:r>
      <w:r w:rsidR="00485CC3">
        <w:rPr>
          <w:rStyle w:val="Emphasis"/>
          <w:b w:val="0"/>
        </w:rPr>
        <w:t xml:space="preserve"> and 2 with </w:t>
      </w:r>
      <w:r w:rsidR="00485CC3" w:rsidRPr="00636AC6">
        <w:rPr>
          <w:rStyle w:val="CodeChar"/>
        </w:rPr>
        <w:t>doLast</w:t>
      </w:r>
      <w:r w:rsidR="00485CC3">
        <w:rPr>
          <w:rStyle w:val="Emphasis"/>
          <w:b w:val="0"/>
        </w:rPr>
        <w:t>.</w:t>
      </w:r>
    </w:p>
    <w:p w:rsidR="00485CC3" w:rsidRDefault="00485CC3" w:rsidP="00485CC3">
      <w:pPr>
        <w:pStyle w:val="Code"/>
      </w:pPr>
      <w:r>
        <w:t>task firstOrLast  {</w:t>
      </w:r>
    </w:p>
    <w:p w:rsidR="00485CC3" w:rsidRDefault="00485CC3" w:rsidP="00485CC3">
      <w:pPr>
        <w:pStyle w:val="Code"/>
      </w:pPr>
    </w:p>
    <w:p w:rsidR="00485CC3" w:rsidRDefault="00485CC3" w:rsidP="00485CC3">
      <w:pPr>
        <w:pStyle w:val="Code"/>
      </w:pPr>
      <w:r>
        <w:tab/>
        <w:t>doLast {</w:t>
      </w:r>
    </w:p>
    <w:p w:rsidR="00485CC3" w:rsidRDefault="00485CC3" w:rsidP="00485CC3">
      <w:pPr>
        <w:pStyle w:val="Code"/>
      </w:pPr>
      <w:r>
        <w:tab/>
      </w:r>
      <w:r>
        <w:tab/>
        <w:t>println "doLast - 1: Executing! "</w:t>
      </w:r>
    </w:p>
    <w:p w:rsidR="00485CC3" w:rsidRDefault="00485CC3" w:rsidP="00485CC3">
      <w:pPr>
        <w:pStyle w:val="Code"/>
      </w:pPr>
      <w:r>
        <w:tab/>
        <w:t>}</w:t>
      </w:r>
    </w:p>
    <w:p w:rsidR="00485CC3" w:rsidRDefault="00485CC3" w:rsidP="00485CC3">
      <w:pPr>
        <w:pStyle w:val="Code"/>
      </w:pPr>
      <w:r>
        <w:tab/>
        <w:t>doFirst {</w:t>
      </w:r>
    </w:p>
    <w:p w:rsidR="00485CC3" w:rsidRDefault="00485CC3" w:rsidP="00485CC3">
      <w:pPr>
        <w:pStyle w:val="Code"/>
      </w:pPr>
      <w:r>
        <w:lastRenderedPageBreak/>
        <w:tab/>
      </w:r>
      <w:r>
        <w:tab/>
        <w:t>println "doFirst - 1: Executing! "</w:t>
      </w:r>
    </w:p>
    <w:p w:rsidR="00485CC3" w:rsidRDefault="00485CC3" w:rsidP="00485CC3">
      <w:pPr>
        <w:pStyle w:val="Code"/>
      </w:pPr>
      <w:r>
        <w:tab/>
        <w:t>}</w:t>
      </w:r>
    </w:p>
    <w:p w:rsidR="00485CC3" w:rsidRDefault="00485CC3" w:rsidP="00485CC3">
      <w:pPr>
        <w:pStyle w:val="Code"/>
      </w:pPr>
      <w:r>
        <w:tab/>
        <w:t>doLast {</w:t>
      </w:r>
    </w:p>
    <w:p w:rsidR="00485CC3" w:rsidRDefault="00485CC3" w:rsidP="00485CC3">
      <w:pPr>
        <w:pStyle w:val="Code"/>
      </w:pPr>
      <w:r>
        <w:tab/>
      </w:r>
      <w:r>
        <w:tab/>
        <w:t>println "doLast - 2: Executing! "</w:t>
      </w:r>
    </w:p>
    <w:p w:rsidR="00485CC3" w:rsidRDefault="00485CC3" w:rsidP="00485CC3">
      <w:pPr>
        <w:pStyle w:val="Code"/>
      </w:pPr>
      <w:r>
        <w:tab/>
        <w:t>}</w:t>
      </w:r>
    </w:p>
    <w:p w:rsidR="00485CC3" w:rsidRDefault="00485CC3" w:rsidP="00485CC3">
      <w:pPr>
        <w:pStyle w:val="Code"/>
      </w:pPr>
      <w:r>
        <w:tab/>
        <w:t>doFirst {</w:t>
      </w:r>
    </w:p>
    <w:p w:rsidR="00485CC3" w:rsidRDefault="00485CC3" w:rsidP="00485CC3">
      <w:pPr>
        <w:pStyle w:val="Code"/>
      </w:pPr>
      <w:r>
        <w:tab/>
      </w:r>
      <w:r>
        <w:tab/>
        <w:t>println "doFirst - 2: Executing! "</w:t>
      </w:r>
    </w:p>
    <w:p w:rsidR="00485CC3" w:rsidRDefault="00485CC3" w:rsidP="00485CC3">
      <w:pPr>
        <w:pStyle w:val="Code"/>
      </w:pPr>
      <w:r>
        <w:tab/>
        <w:t>}</w:t>
      </w:r>
    </w:p>
    <w:p w:rsidR="00C14420" w:rsidRDefault="00485CC3" w:rsidP="00485CC3">
      <w:pPr>
        <w:pStyle w:val="Code"/>
      </w:pPr>
      <w:r>
        <w:t>}</w:t>
      </w:r>
    </w:p>
    <w:p w:rsidR="00485CC3" w:rsidRDefault="00485CC3" w:rsidP="00ED5ADA">
      <w:pPr>
        <w:pStyle w:val="ListParagraph"/>
        <w:numPr>
          <w:ilvl w:val="0"/>
          <w:numId w:val="16"/>
        </w:numPr>
      </w:pPr>
      <w:r>
        <w:t xml:space="preserve">On the command line run the command </w:t>
      </w:r>
      <w:r w:rsidRPr="008B280F">
        <w:rPr>
          <w:rStyle w:val="CodeChar"/>
        </w:rPr>
        <w:t xml:space="preserve">gradle </w:t>
      </w:r>
      <w:r>
        <w:rPr>
          <w:rStyle w:val="CodeChar"/>
        </w:rPr>
        <w:t>firstOrLast</w:t>
      </w:r>
      <w:r w:rsidRPr="00485CC3">
        <w:t>.</w:t>
      </w:r>
      <w:r>
        <w:t xml:space="preserve"> Notice the order the actions are executed is not the order in which they were listed in the task.  The actions were added to the task’s action list in the order they were listed in the task.  However, doLast actions were added to the end of the action list while doFirst actions were pushed onto the front.  The actions were then executed in the order they appeared in the task list, giving the order we see in the output.</w:t>
      </w:r>
    </w:p>
    <w:p w:rsidR="00485CC3" w:rsidRDefault="00485CC3" w:rsidP="00485CC3">
      <w:pPr>
        <w:ind w:left="360"/>
      </w:pPr>
      <w:r>
        <w:rPr>
          <w:noProof/>
          <w:lang w:eastAsia="en-US"/>
        </w:rPr>
        <w:drawing>
          <wp:inline distT="0" distB="0" distL="0" distR="0" wp14:anchorId="34A2006F" wp14:editId="448DC2A2">
            <wp:extent cx="4321629" cy="958515"/>
            <wp:effectExtent l="0" t="0" r="317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60172" cy="967064"/>
                    </a:xfrm>
                    <a:prstGeom prst="rect">
                      <a:avLst/>
                    </a:prstGeom>
                  </pic:spPr>
                </pic:pic>
              </a:graphicData>
            </a:graphic>
          </wp:inline>
        </w:drawing>
      </w:r>
    </w:p>
    <w:p w:rsidR="00C14420" w:rsidRPr="00C14420" w:rsidRDefault="00C14420" w:rsidP="00C14420">
      <w:r w:rsidRPr="00F36B7D">
        <w:rPr>
          <w:rFonts w:cs="Consolas"/>
          <w:b/>
          <w:color w:val="000000"/>
          <w:sz w:val="20"/>
          <w:szCs w:val="20"/>
        </w:rPr>
        <w:t xml:space="preserve">Expected </w:t>
      </w:r>
      <w:r>
        <w:rPr>
          <w:rFonts w:cs="Consolas"/>
          <w:b/>
          <w:color w:val="000000"/>
          <w:sz w:val="20"/>
          <w:szCs w:val="20"/>
        </w:rPr>
        <w:t>Result</w:t>
      </w:r>
      <w:r w:rsidRPr="00F36B7D">
        <w:rPr>
          <w:rFonts w:cs="Consolas"/>
          <w:color w:val="000000"/>
          <w:sz w:val="20"/>
          <w:szCs w:val="20"/>
        </w:rPr>
        <w:t>:</w:t>
      </w:r>
      <w:r>
        <w:rPr>
          <w:rFonts w:cs="Consolas"/>
          <w:color w:val="000000"/>
          <w:sz w:val="20"/>
          <w:szCs w:val="20"/>
        </w:rPr>
        <w:t xml:space="preserve">  </w:t>
      </w:r>
      <w:r w:rsidR="004F0469">
        <w:t>build.Gradle script demonstrating</w:t>
      </w:r>
      <w:r w:rsidR="00343A75">
        <w:t xml:space="preserve"> dependencies in the task’s action list.</w:t>
      </w:r>
    </w:p>
    <w:p w:rsidR="006A1B10" w:rsidRDefault="006A1B10" w:rsidP="006A1B10">
      <w:pPr>
        <w:pStyle w:val="Heading2"/>
      </w:pPr>
      <w:bookmarkStart w:id="8" w:name="_Toc446171837"/>
      <w:r>
        <w:t>Action Dependencies Between Different Tasks</w:t>
      </w:r>
      <w:bookmarkEnd w:id="8"/>
    </w:p>
    <w:p w:rsidR="00C355E0" w:rsidRPr="00C355E0" w:rsidRDefault="00C355E0" w:rsidP="00C355E0">
      <w:r>
        <w:t xml:space="preserve">A Project can contains many Tasks.  Sometimes Tasks have dependencies on each other, meaning one Task must run before or after another Task.  We can declare dependencies between Tasks with the Task </w:t>
      </w:r>
      <w:r w:rsidRPr="00636AC6">
        <w:rPr>
          <w:rStyle w:val="CodeChar"/>
        </w:rPr>
        <w:t>dependsOn</w:t>
      </w:r>
      <w:r>
        <w:t xml:space="preserve"> method.</w:t>
      </w:r>
    </w:p>
    <w:p w:rsidR="007972FA" w:rsidRPr="006C5966" w:rsidRDefault="007972FA" w:rsidP="00F57310">
      <w:pPr>
        <w:pStyle w:val="ListParagraph"/>
        <w:numPr>
          <w:ilvl w:val="0"/>
          <w:numId w:val="19"/>
        </w:numPr>
        <w:rPr>
          <w:rStyle w:val="Emphasis"/>
          <w:rFonts w:asciiTheme="minorHAnsi" w:hAnsiTheme="minorHAnsi"/>
          <w:b w:val="0"/>
          <w:iCs w:val="0"/>
          <w:sz w:val="22"/>
        </w:rPr>
      </w:pPr>
      <w:r>
        <w:t xml:space="preserve">Create a </w:t>
      </w:r>
      <w:r>
        <w:rPr>
          <w:rStyle w:val="Emphasis"/>
          <w:b w:val="0"/>
        </w:rPr>
        <w:t>directory</w:t>
      </w:r>
      <w:r>
        <w:t xml:space="preserve"> for this exercise named </w:t>
      </w:r>
      <w:r w:rsidRPr="006C5966">
        <w:rPr>
          <w:rStyle w:val="CodeChar"/>
        </w:rPr>
        <w:t>C:\GradleTraining\work\Exercise_2\Exercise_2.</w:t>
      </w:r>
      <w:r>
        <w:rPr>
          <w:rStyle w:val="CodeChar"/>
        </w:rPr>
        <w:t>4</w:t>
      </w:r>
    </w:p>
    <w:p w:rsidR="007972FA" w:rsidRPr="006C5966" w:rsidRDefault="007972FA" w:rsidP="00F57310">
      <w:pPr>
        <w:pStyle w:val="ListParagraph"/>
        <w:numPr>
          <w:ilvl w:val="0"/>
          <w:numId w:val="19"/>
        </w:numPr>
        <w:rPr>
          <w:rStyle w:val="Emphasis"/>
          <w:rFonts w:asciiTheme="minorHAnsi" w:hAnsiTheme="minorHAnsi"/>
          <w:b w:val="0"/>
          <w:iCs w:val="0"/>
          <w:sz w:val="22"/>
        </w:rPr>
      </w:pPr>
      <w:r>
        <w:rPr>
          <w:rStyle w:val="Emphasis"/>
          <w:b w:val="0"/>
        </w:rPr>
        <w:t>In command prompt navigate to this new directory.</w:t>
      </w:r>
    </w:p>
    <w:p w:rsidR="007972FA" w:rsidRPr="006C5966" w:rsidRDefault="007972FA" w:rsidP="00F57310">
      <w:pPr>
        <w:pStyle w:val="ListParagraph"/>
        <w:numPr>
          <w:ilvl w:val="0"/>
          <w:numId w:val="19"/>
        </w:numPr>
        <w:rPr>
          <w:rStyle w:val="Emphasis"/>
          <w:rFonts w:asciiTheme="minorHAnsi" w:hAnsiTheme="minorHAnsi"/>
          <w:b w:val="0"/>
          <w:iCs w:val="0"/>
          <w:sz w:val="22"/>
        </w:rPr>
      </w:pPr>
      <w:r>
        <w:rPr>
          <w:rStyle w:val="Emphasis"/>
          <w:b w:val="0"/>
        </w:rPr>
        <w:t xml:space="preserve">Create a build.gradle file in this directory and open it in </w:t>
      </w:r>
      <w:r w:rsidR="00E452A7">
        <w:rPr>
          <w:rStyle w:val="Emphasis"/>
          <w:b w:val="0"/>
        </w:rPr>
        <w:t>Notepad++.</w:t>
      </w:r>
    </w:p>
    <w:p w:rsidR="007972FA" w:rsidRPr="001F3E65" w:rsidRDefault="007972FA" w:rsidP="00F57310">
      <w:pPr>
        <w:pStyle w:val="ListParagraph"/>
        <w:numPr>
          <w:ilvl w:val="0"/>
          <w:numId w:val="19"/>
        </w:numPr>
        <w:rPr>
          <w:rStyle w:val="Emphasis"/>
          <w:rFonts w:asciiTheme="minorHAnsi" w:hAnsiTheme="minorHAnsi"/>
          <w:b w:val="0"/>
          <w:iCs w:val="0"/>
          <w:sz w:val="22"/>
        </w:rPr>
      </w:pPr>
      <w:r>
        <w:rPr>
          <w:rStyle w:val="Emphasis"/>
          <w:b w:val="0"/>
        </w:rPr>
        <w:t xml:space="preserve">Add the following task to the file and save it. Here we are </w:t>
      </w:r>
      <w:r w:rsidR="001F3E65">
        <w:rPr>
          <w:rStyle w:val="Emphasis"/>
          <w:b w:val="0"/>
        </w:rPr>
        <w:t xml:space="preserve">creating </w:t>
      </w:r>
      <w:r w:rsidR="007930E4">
        <w:rPr>
          <w:rStyle w:val="Emphasis"/>
          <w:b w:val="0"/>
        </w:rPr>
        <w:t>two</w:t>
      </w:r>
      <w:r w:rsidR="001F3E65">
        <w:rPr>
          <w:rStyle w:val="Emphasis"/>
          <w:b w:val="0"/>
        </w:rPr>
        <w:t xml:space="preserve"> Tasks and specifying </w:t>
      </w:r>
      <w:r w:rsidR="001F3E65" w:rsidRPr="007930E4">
        <w:rPr>
          <w:rStyle w:val="CodeChar"/>
        </w:rPr>
        <w:t>needsRunFirst</w:t>
      </w:r>
      <w:r w:rsidR="001F3E65">
        <w:rPr>
          <w:rStyle w:val="Emphasis"/>
          <w:b w:val="0"/>
        </w:rPr>
        <w:t xml:space="preserve"> depends on </w:t>
      </w:r>
      <w:r w:rsidR="001F3E65" w:rsidRPr="007930E4">
        <w:rPr>
          <w:rStyle w:val="CodeChar"/>
        </w:rPr>
        <w:t>runFirst</w:t>
      </w:r>
      <w:r w:rsidR="001F3E65">
        <w:rPr>
          <w:rStyle w:val="Emphasis"/>
          <w:b w:val="0"/>
        </w:rPr>
        <w:t>.</w:t>
      </w:r>
    </w:p>
    <w:p w:rsidR="001F3E65" w:rsidRPr="001F3E65" w:rsidRDefault="001F3E65" w:rsidP="001F3E65">
      <w:pPr>
        <w:pStyle w:val="Code"/>
        <w:rPr>
          <w:rStyle w:val="Emphasis"/>
          <w:rFonts w:ascii="Courier New" w:hAnsi="Courier New"/>
          <w:b/>
          <w:iCs w:val="0"/>
          <w:color w:val="002060"/>
          <w:sz w:val="22"/>
        </w:rPr>
      </w:pPr>
      <w:r w:rsidRPr="001F3E65">
        <w:rPr>
          <w:rStyle w:val="Emphasis"/>
          <w:rFonts w:ascii="Courier New" w:hAnsi="Courier New"/>
          <w:b/>
          <w:iCs w:val="0"/>
          <w:color w:val="002060"/>
          <w:sz w:val="22"/>
        </w:rPr>
        <w:t>task runFirst {</w:t>
      </w:r>
    </w:p>
    <w:p w:rsidR="001F3E65" w:rsidRPr="001F3E65" w:rsidRDefault="001F3E65" w:rsidP="001F3E65">
      <w:pPr>
        <w:pStyle w:val="Code"/>
        <w:rPr>
          <w:rStyle w:val="Emphasis"/>
          <w:rFonts w:ascii="Courier New" w:hAnsi="Courier New"/>
          <w:b/>
          <w:iCs w:val="0"/>
          <w:color w:val="002060"/>
          <w:sz w:val="22"/>
        </w:rPr>
      </w:pPr>
      <w:r w:rsidRPr="001F3E65">
        <w:rPr>
          <w:rStyle w:val="Emphasis"/>
          <w:rFonts w:ascii="Courier New" w:hAnsi="Courier New"/>
          <w:b/>
          <w:iCs w:val="0"/>
          <w:color w:val="002060"/>
          <w:sz w:val="22"/>
        </w:rPr>
        <w:t xml:space="preserve">    doLast {</w:t>
      </w:r>
    </w:p>
    <w:p w:rsidR="001F3E65" w:rsidRPr="001F3E65" w:rsidRDefault="001F3E65" w:rsidP="001F3E65">
      <w:pPr>
        <w:pStyle w:val="Code"/>
        <w:rPr>
          <w:rStyle w:val="Emphasis"/>
          <w:rFonts w:ascii="Courier New" w:hAnsi="Courier New"/>
          <w:b/>
          <w:iCs w:val="0"/>
          <w:color w:val="002060"/>
          <w:sz w:val="22"/>
        </w:rPr>
      </w:pPr>
      <w:r w:rsidRPr="001F3E65">
        <w:rPr>
          <w:rStyle w:val="Emphasis"/>
          <w:rFonts w:ascii="Courier New" w:hAnsi="Courier New"/>
          <w:b/>
          <w:iCs w:val="0"/>
          <w:color w:val="002060"/>
          <w:sz w:val="22"/>
        </w:rPr>
        <w:t xml:space="preserve">        println "running task $name \n"</w:t>
      </w:r>
    </w:p>
    <w:p w:rsidR="001F3E65" w:rsidRPr="001F3E65" w:rsidRDefault="001F3E65" w:rsidP="001F3E65">
      <w:pPr>
        <w:pStyle w:val="Code"/>
        <w:rPr>
          <w:rStyle w:val="Emphasis"/>
          <w:rFonts w:ascii="Courier New" w:hAnsi="Courier New"/>
          <w:b/>
          <w:iCs w:val="0"/>
          <w:color w:val="002060"/>
          <w:sz w:val="22"/>
        </w:rPr>
      </w:pPr>
      <w:r w:rsidRPr="001F3E65">
        <w:rPr>
          <w:rStyle w:val="Emphasis"/>
          <w:rFonts w:ascii="Courier New" w:hAnsi="Courier New"/>
          <w:b/>
          <w:iCs w:val="0"/>
          <w:color w:val="002060"/>
          <w:sz w:val="22"/>
        </w:rPr>
        <w:t xml:space="preserve">    }</w:t>
      </w:r>
    </w:p>
    <w:p w:rsidR="001F3E65" w:rsidRPr="001F3E65" w:rsidRDefault="001F3E65" w:rsidP="001F3E65">
      <w:pPr>
        <w:pStyle w:val="Code"/>
        <w:rPr>
          <w:rStyle w:val="Emphasis"/>
          <w:rFonts w:ascii="Courier New" w:hAnsi="Courier New"/>
          <w:b/>
          <w:iCs w:val="0"/>
          <w:color w:val="002060"/>
          <w:sz w:val="22"/>
        </w:rPr>
      </w:pPr>
      <w:r w:rsidRPr="001F3E65">
        <w:rPr>
          <w:rStyle w:val="Emphasis"/>
          <w:rFonts w:ascii="Courier New" w:hAnsi="Courier New"/>
          <w:b/>
          <w:iCs w:val="0"/>
          <w:color w:val="002060"/>
          <w:sz w:val="22"/>
        </w:rPr>
        <w:t>}</w:t>
      </w:r>
    </w:p>
    <w:p w:rsidR="001F3E65" w:rsidRPr="001F3E65" w:rsidRDefault="001F3E65" w:rsidP="001F3E65">
      <w:pPr>
        <w:pStyle w:val="Code"/>
        <w:rPr>
          <w:rStyle w:val="Emphasis"/>
          <w:rFonts w:ascii="Courier New" w:hAnsi="Courier New"/>
          <w:b/>
          <w:iCs w:val="0"/>
          <w:color w:val="002060"/>
          <w:sz w:val="22"/>
        </w:rPr>
      </w:pPr>
      <w:r w:rsidRPr="001F3E65">
        <w:rPr>
          <w:rStyle w:val="Emphasis"/>
          <w:rFonts w:ascii="Courier New" w:hAnsi="Courier New"/>
          <w:b/>
          <w:iCs w:val="0"/>
          <w:color w:val="002060"/>
          <w:sz w:val="22"/>
        </w:rPr>
        <w:t>task needsRunFirst {</w:t>
      </w:r>
    </w:p>
    <w:p w:rsidR="001F3E65" w:rsidRPr="001F3E65" w:rsidRDefault="001F3E65" w:rsidP="001F3E65">
      <w:pPr>
        <w:pStyle w:val="Code"/>
        <w:rPr>
          <w:rStyle w:val="Emphasis"/>
          <w:rFonts w:ascii="Courier New" w:hAnsi="Courier New"/>
          <w:b/>
          <w:iCs w:val="0"/>
          <w:color w:val="002060"/>
          <w:sz w:val="22"/>
        </w:rPr>
      </w:pPr>
      <w:r w:rsidRPr="001F3E65">
        <w:rPr>
          <w:rStyle w:val="Emphasis"/>
          <w:rFonts w:ascii="Courier New" w:hAnsi="Courier New"/>
          <w:b/>
          <w:iCs w:val="0"/>
          <w:color w:val="002060"/>
          <w:sz w:val="22"/>
        </w:rPr>
        <w:t xml:space="preserve">    dependsOn runFirst</w:t>
      </w:r>
    </w:p>
    <w:p w:rsidR="001F3E65" w:rsidRPr="001F3E65" w:rsidRDefault="001F3E65" w:rsidP="001F3E65">
      <w:pPr>
        <w:pStyle w:val="Code"/>
        <w:rPr>
          <w:rStyle w:val="Emphasis"/>
          <w:rFonts w:ascii="Courier New" w:hAnsi="Courier New"/>
          <w:b/>
          <w:iCs w:val="0"/>
          <w:color w:val="002060"/>
          <w:sz w:val="22"/>
        </w:rPr>
      </w:pPr>
      <w:r w:rsidRPr="001F3E65">
        <w:rPr>
          <w:rStyle w:val="Emphasis"/>
          <w:rFonts w:ascii="Courier New" w:hAnsi="Courier New"/>
          <w:b/>
          <w:iCs w:val="0"/>
          <w:color w:val="002060"/>
          <w:sz w:val="22"/>
        </w:rPr>
        <w:lastRenderedPageBreak/>
        <w:t xml:space="preserve">    doLast {</w:t>
      </w:r>
    </w:p>
    <w:p w:rsidR="001F3E65" w:rsidRPr="001F3E65" w:rsidRDefault="001F3E65" w:rsidP="001F3E65">
      <w:pPr>
        <w:pStyle w:val="Code"/>
        <w:rPr>
          <w:rStyle w:val="Emphasis"/>
          <w:rFonts w:ascii="Courier New" w:hAnsi="Courier New"/>
          <w:b/>
          <w:iCs w:val="0"/>
          <w:color w:val="002060"/>
          <w:sz w:val="22"/>
        </w:rPr>
      </w:pPr>
      <w:r w:rsidRPr="001F3E65">
        <w:rPr>
          <w:rStyle w:val="Emphasis"/>
          <w:rFonts w:ascii="Courier New" w:hAnsi="Courier New"/>
          <w:b/>
          <w:iCs w:val="0"/>
          <w:color w:val="002060"/>
          <w:sz w:val="22"/>
        </w:rPr>
        <w:t xml:space="preserve">        println "running task $name \n"</w:t>
      </w:r>
    </w:p>
    <w:p w:rsidR="001F3E65" w:rsidRPr="001F3E65" w:rsidRDefault="001F3E65" w:rsidP="001F3E65">
      <w:pPr>
        <w:pStyle w:val="Code"/>
        <w:rPr>
          <w:rStyle w:val="Emphasis"/>
          <w:rFonts w:ascii="Courier New" w:hAnsi="Courier New"/>
          <w:b/>
          <w:iCs w:val="0"/>
          <w:color w:val="002060"/>
          <w:sz w:val="22"/>
        </w:rPr>
      </w:pPr>
      <w:r w:rsidRPr="001F3E65">
        <w:rPr>
          <w:rStyle w:val="Emphasis"/>
          <w:rFonts w:ascii="Courier New" w:hAnsi="Courier New"/>
          <w:b/>
          <w:iCs w:val="0"/>
          <w:color w:val="002060"/>
          <w:sz w:val="22"/>
        </w:rPr>
        <w:t xml:space="preserve">    }</w:t>
      </w:r>
    </w:p>
    <w:p w:rsidR="001F3E65" w:rsidRPr="001F3E65" w:rsidRDefault="001F3E65" w:rsidP="001F3E65">
      <w:pPr>
        <w:pStyle w:val="Code"/>
        <w:rPr>
          <w:rStyle w:val="Emphasis"/>
          <w:rFonts w:ascii="Courier New" w:hAnsi="Courier New"/>
          <w:b/>
          <w:iCs w:val="0"/>
          <w:color w:val="002060"/>
          <w:sz w:val="22"/>
        </w:rPr>
      </w:pPr>
      <w:r w:rsidRPr="001F3E65">
        <w:rPr>
          <w:rStyle w:val="Emphasis"/>
          <w:rFonts w:ascii="Courier New" w:hAnsi="Courier New"/>
          <w:b/>
          <w:iCs w:val="0"/>
          <w:color w:val="002060"/>
          <w:sz w:val="22"/>
        </w:rPr>
        <w:t>}</w:t>
      </w:r>
    </w:p>
    <w:p w:rsidR="001F3E65" w:rsidRDefault="001F3E65" w:rsidP="00F57310">
      <w:pPr>
        <w:pStyle w:val="ListParagraph"/>
        <w:numPr>
          <w:ilvl w:val="0"/>
          <w:numId w:val="19"/>
        </w:numPr>
      </w:pPr>
      <w:r>
        <w:t xml:space="preserve">On the command line run the command </w:t>
      </w:r>
      <w:r w:rsidRPr="008B280F">
        <w:rPr>
          <w:rStyle w:val="CodeChar"/>
        </w:rPr>
        <w:t xml:space="preserve">gradle </w:t>
      </w:r>
      <w:r>
        <w:rPr>
          <w:rStyle w:val="CodeChar"/>
        </w:rPr>
        <w:t>needsRunFirst</w:t>
      </w:r>
      <w:r>
        <w:t xml:space="preserve">.  This will force the execution of the </w:t>
      </w:r>
      <w:r w:rsidRPr="001F3E65">
        <w:rPr>
          <w:rStyle w:val="CodeChar"/>
        </w:rPr>
        <w:t>runFirst</w:t>
      </w:r>
      <w:r>
        <w:t xml:space="preserve"> Task before the </w:t>
      </w:r>
      <w:r w:rsidRPr="001F3E65">
        <w:rPr>
          <w:rStyle w:val="CodeChar"/>
        </w:rPr>
        <w:t>needsRunFirst</w:t>
      </w:r>
      <w:r>
        <w:t xml:space="preserve"> Task.</w:t>
      </w:r>
    </w:p>
    <w:p w:rsidR="001F3E65" w:rsidRDefault="001F3E65" w:rsidP="00F57310">
      <w:pPr>
        <w:pStyle w:val="ListParagraph"/>
        <w:numPr>
          <w:ilvl w:val="0"/>
          <w:numId w:val="19"/>
        </w:numPr>
      </w:pPr>
      <w:r>
        <w:t xml:space="preserve">Now add the follow task to the top of the build.gradle file, before </w:t>
      </w:r>
      <w:r w:rsidRPr="00636AC6">
        <w:rPr>
          <w:rStyle w:val="CodeChar"/>
        </w:rPr>
        <w:t>needsRunFirst</w:t>
      </w:r>
      <w:r>
        <w:t xml:space="preserve"> has been defined.  </w:t>
      </w:r>
      <w:r w:rsidR="007930E4">
        <w:t xml:space="preserve">Save the file.  </w:t>
      </w:r>
      <w:r w:rsidR="00302D2D">
        <w:t>Notice y</w:t>
      </w:r>
      <w:r>
        <w:t xml:space="preserve">ou do not need to have a task defined in order to setup a dependency on it.  You just need to quote the name of the task.  This is very helpful in multi-project builds where </w:t>
      </w:r>
      <w:r w:rsidR="006A385E">
        <w:t xml:space="preserve">tasks can appear in different build.gradle files. </w:t>
      </w:r>
    </w:p>
    <w:p w:rsidR="001F3E65" w:rsidRPr="006A385E" w:rsidRDefault="001F3E65" w:rsidP="006A385E">
      <w:pPr>
        <w:pStyle w:val="Code"/>
        <w:rPr>
          <w:rStyle w:val="Emphasis"/>
          <w:rFonts w:ascii="Courier New" w:hAnsi="Courier New"/>
          <w:b/>
          <w:iCs w:val="0"/>
          <w:color w:val="002060"/>
          <w:sz w:val="22"/>
        </w:rPr>
      </w:pPr>
      <w:r w:rsidRPr="006A385E">
        <w:rPr>
          <w:rStyle w:val="Emphasis"/>
          <w:rFonts w:ascii="Courier New" w:hAnsi="Courier New"/>
          <w:b/>
          <w:iCs w:val="0"/>
          <w:color w:val="002060"/>
          <w:sz w:val="22"/>
        </w:rPr>
        <w:t>task runNext {</w:t>
      </w:r>
    </w:p>
    <w:p w:rsidR="001F3E65" w:rsidRPr="006A385E" w:rsidRDefault="001F3E65" w:rsidP="006A385E">
      <w:pPr>
        <w:pStyle w:val="Code"/>
        <w:rPr>
          <w:rStyle w:val="Emphasis"/>
          <w:rFonts w:ascii="Courier New" w:hAnsi="Courier New"/>
          <w:b/>
          <w:iCs w:val="0"/>
          <w:color w:val="002060"/>
          <w:sz w:val="22"/>
        </w:rPr>
      </w:pPr>
      <w:r w:rsidRPr="006A385E">
        <w:rPr>
          <w:rStyle w:val="Emphasis"/>
          <w:rFonts w:ascii="Courier New" w:hAnsi="Courier New"/>
          <w:b/>
          <w:iCs w:val="0"/>
          <w:color w:val="002060"/>
          <w:sz w:val="22"/>
        </w:rPr>
        <w:t xml:space="preserve">    dependsOn "needsRunFirst"</w:t>
      </w:r>
    </w:p>
    <w:p w:rsidR="001F3E65" w:rsidRPr="006A385E" w:rsidRDefault="001F3E65" w:rsidP="006A385E">
      <w:pPr>
        <w:pStyle w:val="Code"/>
        <w:rPr>
          <w:rStyle w:val="Emphasis"/>
          <w:rFonts w:ascii="Courier New" w:hAnsi="Courier New"/>
          <w:b/>
          <w:iCs w:val="0"/>
          <w:color w:val="002060"/>
          <w:sz w:val="22"/>
        </w:rPr>
      </w:pPr>
      <w:r w:rsidRPr="006A385E">
        <w:rPr>
          <w:rStyle w:val="Emphasis"/>
          <w:rFonts w:ascii="Courier New" w:hAnsi="Courier New"/>
          <w:b/>
          <w:iCs w:val="0"/>
          <w:color w:val="002060"/>
          <w:sz w:val="22"/>
        </w:rPr>
        <w:t xml:space="preserve">    doLast {</w:t>
      </w:r>
    </w:p>
    <w:p w:rsidR="001F3E65" w:rsidRPr="006A385E" w:rsidRDefault="001F3E65" w:rsidP="006A385E">
      <w:pPr>
        <w:pStyle w:val="Code"/>
        <w:rPr>
          <w:rStyle w:val="Emphasis"/>
          <w:rFonts w:ascii="Courier New" w:hAnsi="Courier New"/>
          <w:b/>
          <w:iCs w:val="0"/>
          <w:color w:val="002060"/>
          <w:sz w:val="22"/>
        </w:rPr>
      </w:pPr>
      <w:r w:rsidRPr="006A385E">
        <w:rPr>
          <w:rStyle w:val="Emphasis"/>
          <w:rFonts w:ascii="Courier New" w:hAnsi="Courier New"/>
          <w:b/>
          <w:iCs w:val="0"/>
          <w:color w:val="002060"/>
          <w:sz w:val="22"/>
        </w:rPr>
        <w:t xml:space="preserve">        println "running task $name \n"</w:t>
      </w:r>
    </w:p>
    <w:p w:rsidR="001F3E65" w:rsidRPr="006A385E" w:rsidRDefault="001F3E65" w:rsidP="006A385E">
      <w:pPr>
        <w:pStyle w:val="Code"/>
        <w:rPr>
          <w:rStyle w:val="Emphasis"/>
          <w:rFonts w:ascii="Courier New" w:hAnsi="Courier New"/>
          <w:b/>
          <w:iCs w:val="0"/>
          <w:color w:val="002060"/>
          <w:sz w:val="22"/>
        </w:rPr>
      </w:pPr>
      <w:r w:rsidRPr="006A385E">
        <w:rPr>
          <w:rStyle w:val="Emphasis"/>
          <w:rFonts w:ascii="Courier New" w:hAnsi="Courier New"/>
          <w:b/>
          <w:iCs w:val="0"/>
          <w:color w:val="002060"/>
          <w:sz w:val="22"/>
        </w:rPr>
        <w:t xml:space="preserve">    }</w:t>
      </w:r>
    </w:p>
    <w:p w:rsidR="001F3E65" w:rsidRPr="006A385E" w:rsidRDefault="001F3E65" w:rsidP="006A385E">
      <w:pPr>
        <w:pStyle w:val="Code"/>
        <w:rPr>
          <w:rStyle w:val="Emphasis"/>
          <w:rFonts w:ascii="Courier New" w:hAnsi="Courier New"/>
          <w:b/>
          <w:iCs w:val="0"/>
          <w:color w:val="002060"/>
          <w:sz w:val="22"/>
        </w:rPr>
      </w:pPr>
      <w:r w:rsidRPr="006A385E">
        <w:rPr>
          <w:rStyle w:val="Emphasis"/>
          <w:rFonts w:ascii="Courier New" w:hAnsi="Courier New"/>
          <w:b/>
          <w:iCs w:val="0"/>
          <w:color w:val="002060"/>
          <w:sz w:val="22"/>
        </w:rPr>
        <w:t>}</w:t>
      </w:r>
    </w:p>
    <w:p w:rsidR="00AF2AF3" w:rsidRPr="00AF2AF3" w:rsidRDefault="006A385E" w:rsidP="00F57310">
      <w:pPr>
        <w:pStyle w:val="ListParagraph"/>
        <w:numPr>
          <w:ilvl w:val="0"/>
          <w:numId w:val="19"/>
        </w:numPr>
        <w:rPr>
          <w:rStyle w:val="CodeChar"/>
          <w:rFonts w:asciiTheme="minorHAnsi" w:hAnsiTheme="minorHAnsi" w:cstheme="minorBidi"/>
          <w:b w:val="0"/>
          <w:color w:val="auto"/>
        </w:rPr>
      </w:pPr>
      <w:r>
        <w:t xml:space="preserve">On the command line run the command </w:t>
      </w:r>
      <w:r w:rsidRPr="008B280F">
        <w:rPr>
          <w:rStyle w:val="CodeChar"/>
        </w:rPr>
        <w:t xml:space="preserve">gradle </w:t>
      </w:r>
      <w:r w:rsidRPr="006A385E">
        <w:rPr>
          <w:rStyle w:val="CodeChar"/>
        </w:rPr>
        <w:t>runNext</w:t>
      </w:r>
      <w:r>
        <w:t xml:space="preserve">.  This will force the execution of </w:t>
      </w:r>
      <w:r w:rsidRPr="006A385E">
        <w:rPr>
          <w:rStyle w:val="CodeChar"/>
        </w:rPr>
        <w:t>needsRunFirst</w:t>
      </w:r>
      <w:r>
        <w:t xml:space="preserve">, which will force the execute of </w:t>
      </w:r>
      <w:r w:rsidRPr="001F3E65">
        <w:rPr>
          <w:rStyle w:val="CodeChar"/>
        </w:rPr>
        <w:t>runFirst</w:t>
      </w:r>
    </w:p>
    <w:p w:rsidR="00AF2AF3" w:rsidRDefault="00AF2AF3" w:rsidP="00AF2AF3">
      <w:r>
        <w:rPr>
          <w:noProof/>
          <w:lang w:eastAsia="en-US"/>
        </w:rPr>
        <w:drawing>
          <wp:inline distT="0" distB="0" distL="0" distR="0" wp14:anchorId="66E08272" wp14:editId="4DF932FE">
            <wp:extent cx="4898571" cy="1614016"/>
            <wp:effectExtent l="0" t="0" r="0" b="571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05602" cy="1616333"/>
                    </a:xfrm>
                    <a:prstGeom prst="rect">
                      <a:avLst/>
                    </a:prstGeom>
                  </pic:spPr>
                </pic:pic>
              </a:graphicData>
            </a:graphic>
          </wp:inline>
        </w:drawing>
      </w:r>
    </w:p>
    <w:p w:rsidR="00757085" w:rsidRDefault="00AF2AF3" w:rsidP="00F57310">
      <w:pPr>
        <w:pStyle w:val="ListParagraph"/>
        <w:numPr>
          <w:ilvl w:val="0"/>
          <w:numId w:val="19"/>
        </w:numPr>
      </w:pPr>
      <w:r>
        <w:t xml:space="preserve">Now run the command </w:t>
      </w:r>
      <w:r w:rsidRPr="008B280F">
        <w:rPr>
          <w:rStyle w:val="CodeChar"/>
        </w:rPr>
        <w:t>gradle tasks</w:t>
      </w:r>
      <w:r>
        <w:t xml:space="preserve">.  Notice that only </w:t>
      </w:r>
      <w:r w:rsidR="007A78CC">
        <w:t xml:space="preserve">our </w:t>
      </w:r>
      <w:r w:rsidR="007A78CC" w:rsidRPr="007A78CC">
        <w:rPr>
          <w:rStyle w:val="CodeChar"/>
        </w:rPr>
        <w:t>runNext</w:t>
      </w:r>
      <w:r w:rsidR="007A78CC">
        <w:t xml:space="preserve"> task is listed in the Other Tasks grouping</w:t>
      </w:r>
    </w:p>
    <w:p w:rsidR="00757085" w:rsidRDefault="00757085" w:rsidP="00757085"/>
    <w:p w:rsidR="00E45E93" w:rsidRDefault="00E45E93" w:rsidP="00E45E93">
      <w:r>
        <w:rPr>
          <w:noProof/>
          <w:lang w:eastAsia="en-US"/>
        </w:rPr>
        <w:lastRenderedPageBreak/>
        <mc:AlternateContent>
          <mc:Choice Requires="wpg">
            <w:drawing>
              <wp:anchor distT="0" distB="0" distL="114300" distR="114300" simplePos="0" relativeHeight="251681792" behindDoc="0" locked="0" layoutInCell="1" allowOverlap="1" wp14:anchorId="77DA3E3D" wp14:editId="0A92AB7D">
                <wp:simplePos x="0" y="0"/>
                <wp:positionH relativeFrom="column">
                  <wp:posOffset>3524190</wp:posOffset>
                </wp:positionH>
                <wp:positionV relativeFrom="paragraph">
                  <wp:posOffset>2452370</wp:posOffset>
                </wp:positionV>
                <wp:extent cx="2126615" cy="433705"/>
                <wp:effectExtent l="19050" t="19050" r="26035" b="42545"/>
                <wp:wrapNone/>
                <wp:docPr id="166" name="Group 166"/>
                <wp:cNvGraphicFramePr/>
                <a:graphic xmlns:a="http://schemas.openxmlformats.org/drawingml/2006/main">
                  <a:graphicData uri="http://schemas.microsoft.com/office/word/2010/wordprocessingGroup">
                    <wpg:wgp>
                      <wpg:cNvGrpSpPr/>
                      <wpg:grpSpPr>
                        <a:xfrm>
                          <a:off x="0" y="0"/>
                          <a:ext cx="2126615" cy="433705"/>
                          <a:chOff x="0" y="0"/>
                          <a:chExt cx="2127159" cy="433753"/>
                        </a:xfrm>
                      </wpg:grpSpPr>
                      <wps:wsp>
                        <wps:cNvPr id="163" name="Down Arrow 163"/>
                        <wps:cNvSpPr/>
                        <wps:spPr>
                          <a:xfrm rot="5400000">
                            <a:off x="820873" y="-820873"/>
                            <a:ext cx="433753" cy="20755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Text Box 165"/>
                        <wps:cNvSpPr txBox="1"/>
                        <wps:spPr>
                          <a:xfrm>
                            <a:off x="233045" y="93527"/>
                            <a:ext cx="1894114" cy="252957"/>
                          </a:xfrm>
                          <a:prstGeom prst="rect">
                            <a:avLst/>
                          </a:prstGeom>
                          <a:solidFill>
                            <a:schemeClr val="accent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636AC6" w:rsidRPr="00986EEF" w:rsidRDefault="00636AC6" w:rsidP="00986EEF">
                              <w:pPr>
                                <w:jc w:val="center"/>
                                <w:rPr>
                                  <w:color w:val="002060"/>
                                </w:rPr>
                              </w:pPr>
                              <w:r w:rsidRPr="00986EEF">
                                <w:rPr>
                                  <w:color w:val="002060"/>
                                </w:rPr>
                                <w:t>Show only top level tasks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7DA3E3D" id="Group 166" o:spid="_x0000_s1029" style="position:absolute;margin-left:277.5pt;margin-top:193.1pt;width:167.45pt;height:34.15pt;z-index:251681792" coordsize="21271,4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63" o:spid="_x0000_s1030" type="#_x0000_t67" style="position:absolute;left:8209;top:-8209;width:4337;height:2075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9gqsIA&#10;AADcAAAADwAAAGRycy9kb3ducmV2LnhtbERPS4vCMBC+C/6HMMLeNF0FcatpWXzAgqCoe/A4NGNb&#10;bCalydauv94Igrf5+J6zSDtTiZYaV1pW8DmKQBBnVpecK/g9bYYzEM4ja6wsk4J/cpAm/d4CY21v&#10;fKD26HMRQtjFqKDwvo6ldFlBBt3I1sSBu9jGoA+wyaVu8BbCTSXHUTSVBksODQXWtCwoux7/jIKo&#10;XX9tSmkmq92+PmV37/LzdqbUx6D7noPw1Pm3+OX+0WH+dALPZ8IF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z2CqwgAAANwAAAAPAAAAAAAAAAAAAAAAAJgCAABkcnMvZG93&#10;bnJldi54bWxQSwUGAAAAAAQABAD1AAAAhwMAAAAA&#10;" adj="19343" fillcolor="#f07f09 [3204]" strokecolor="#773f04 [1604]" strokeweight="1pt"/>
                <v:shape id="Text Box 165" o:spid="_x0000_s1031" type="#_x0000_t202" style="position:absolute;left:2330;top:935;width:18941;height:2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PzLMEA&#10;AADcAAAADwAAAGRycy9kb3ducmV2LnhtbERPTYvCMBC9C/sfwgh701QXpXSbiiwIonhQ97DHoRnb&#10;ss2kJNHWf28Ewds83ufkq8G04kbON5YVzKYJCOLS6oYrBb/nzSQF4QOyxtYyKbiTh1XxMcox07bn&#10;I91OoRIxhH2GCuoQukxKX9Zk0E9tRxy5i3UGQ4SuktphH8NNK+dJspQGG44NNXb0U1P5f7oaBfvk&#10;y/3JXdpc+33n083hsp6XUqnP8bD+BhFoCG/xy73Vcf5yAc9n4gWy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j8yzBAAAA3AAAAA8AAAAAAAAAAAAAAAAAmAIAAGRycy9kb3du&#10;cmV2LnhtbFBLBQYAAAAABAAEAPUAAACGAwAAAAA=&#10;" fillcolor="#f07f09 [3204]" strokecolor="#f07f09 [3204]" strokeweight=".5pt">
                  <v:textbox>
                    <w:txbxContent>
                      <w:p w:rsidR="00636AC6" w:rsidRPr="00986EEF" w:rsidRDefault="00636AC6" w:rsidP="00986EEF">
                        <w:pPr>
                          <w:jc w:val="center"/>
                          <w:rPr>
                            <w:color w:val="002060"/>
                          </w:rPr>
                        </w:pPr>
                        <w:r w:rsidRPr="00986EEF">
                          <w:rPr>
                            <w:color w:val="002060"/>
                          </w:rPr>
                          <w:t>Show only top level tasks</w:t>
                        </w:r>
                      </w:p>
                    </w:txbxContent>
                  </v:textbox>
                </v:shape>
              </v:group>
            </w:pict>
          </mc:Fallback>
        </mc:AlternateContent>
      </w:r>
      <w:r w:rsidR="00AF2AF3">
        <w:t xml:space="preserve"> </w:t>
      </w:r>
      <w:r w:rsidR="00757085">
        <w:rPr>
          <w:noProof/>
          <w:lang w:eastAsia="en-US"/>
        </w:rPr>
        <w:drawing>
          <wp:inline distT="0" distB="0" distL="0" distR="0" wp14:anchorId="3A08C2A3" wp14:editId="7D1FBA9B">
            <wp:extent cx="4865914" cy="355289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70569" cy="3556289"/>
                    </a:xfrm>
                    <a:prstGeom prst="rect">
                      <a:avLst/>
                    </a:prstGeom>
                  </pic:spPr>
                </pic:pic>
              </a:graphicData>
            </a:graphic>
          </wp:inline>
        </w:drawing>
      </w:r>
      <w:r w:rsidR="00757085" w:rsidRPr="00757085">
        <w:t xml:space="preserve"> </w:t>
      </w:r>
    </w:p>
    <w:p w:rsidR="00AF2AF3" w:rsidRDefault="00757085" w:rsidP="00E45E93">
      <w:r>
        <w:t>This be</w:t>
      </w:r>
      <w:r w:rsidR="00AF2AF3">
        <w:t xml:space="preserve">cause Gradle thinks the only reason these tasks exist is for the use of the </w:t>
      </w:r>
      <w:r w:rsidR="00AF2AF3" w:rsidRPr="00636AC6">
        <w:rPr>
          <w:rStyle w:val="CodeChar"/>
        </w:rPr>
        <w:t>runNext</w:t>
      </w:r>
      <w:r w:rsidR="00AF2AF3">
        <w:t xml:space="preserve"> Task.  To see the Tasks available, and their dependencies, use the command </w:t>
      </w:r>
      <w:r w:rsidR="00AF2AF3" w:rsidRPr="008B280F">
        <w:rPr>
          <w:rStyle w:val="CodeChar"/>
        </w:rPr>
        <w:t>gradle tasks</w:t>
      </w:r>
      <w:r w:rsidR="00AF2AF3">
        <w:rPr>
          <w:rStyle w:val="CodeChar"/>
        </w:rPr>
        <w:t xml:space="preserve"> --all</w:t>
      </w:r>
      <w:r w:rsidR="00AF2AF3" w:rsidRPr="00AF2AF3">
        <w:t>.</w:t>
      </w:r>
    </w:p>
    <w:p w:rsidR="00E45E93" w:rsidRDefault="00E45E93" w:rsidP="00E45E93">
      <w:r>
        <w:rPr>
          <w:noProof/>
          <w:lang w:eastAsia="en-US"/>
        </w:rPr>
        <mc:AlternateContent>
          <mc:Choice Requires="wpg">
            <w:drawing>
              <wp:anchor distT="0" distB="0" distL="114300" distR="114300" simplePos="0" relativeHeight="251686912" behindDoc="0" locked="0" layoutInCell="1" allowOverlap="1" wp14:anchorId="7CB7F255" wp14:editId="37D8ACC7">
                <wp:simplePos x="0" y="0"/>
                <wp:positionH relativeFrom="column">
                  <wp:posOffset>3336471</wp:posOffset>
                </wp:positionH>
                <wp:positionV relativeFrom="paragraph">
                  <wp:posOffset>2739379</wp:posOffset>
                </wp:positionV>
                <wp:extent cx="2181587" cy="433753"/>
                <wp:effectExtent l="19050" t="19050" r="28575" b="42545"/>
                <wp:wrapNone/>
                <wp:docPr id="170" name="Group 170"/>
                <wp:cNvGraphicFramePr/>
                <a:graphic xmlns:a="http://schemas.openxmlformats.org/drawingml/2006/main">
                  <a:graphicData uri="http://schemas.microsoft.com/office/word/2010/wordprocessingGroup">
                    <wpg:wgp>
                      <wpg:cNvGrpSpPr/>
                      <wpg:grpSpPr>
                        <a:xfrm>
                          <a:off x="0" y="0"/>
                          <a:ext cx="2181587" cy="433753"/>
                          <a:chOff x="0" y="0"/>
                          <a:chExt cx="2181587" cy="433753"/>
                        </a:xfrm>
                      </wpg:grpSpPr>
                      <wps:wsp>
                        <wps:cNvPr id="168" name="Down Arrow 168"/>
                        <wps:cNvSpPr/>
                        <wps:spPr>
                          <a:xfrm rot="5400000">
                            <a:off x="820873" y="-820873"/>
                            <a:ext cx="433753" cy="20755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Text Box 169"/>
                        <wps:cNvSpPr txBox="1"/>
                        <wps:spPr>
                          <a:xfrm>
                            <a:off x="222159" y="104412"/>
                            <a:ext cx="1959428" cy="252730"/>
                          </a:xfrm>
                          <a:prstGeom prst="rect">
                            <a:avLst/>
                          </a:prstGeom>
                          <a:solidFill>
                            <a:schemeClr val="accent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636AC6" w:rsidRPr="00986EEF" w:rsidRDefault="00636AC6" w:rsidP="00986EEF">
                              <w:pPr>
                                <w:jc w:val="center"/>
                                <w:rPr>
                                  <w:color w:val="002060"/>
                                </w:rPr>
                              </w:pPr>
                              <w:r w:rsidRPr="00986EEF">
                                <w:rPr>
                                  <w:color w:val="002060"/>
                                </w:rPr>
                                <w:t xml:space="preserve">Show </w:t>
                              </w:r>
                              <w:r>
                                <w:rPr>
                                  <w:color w:val="002060"/>
                                </w:rPr>
                                <w:t>all</w:t>
                              </w:r>
                              <w:r w:rsidRPr="00986EEF">
                                <w:rPr>
                                  <w:color w:val="002060"/>
                                </w:rPr>
                                <w:t xml:space="preserve"> tasks</w:t>
                              </w:r>
                              <w:r>
                                <w:rPr>
                                  <w:color w:val="002060"/>
                                </w:rPr>
                                <w:t xml:space="preserve"> &amp; dependencies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CB7F255" id="Group 170" o:spid="_x0000_s1032" style="position:absolute;margin-left:262.7pt;margin-top:215.7pt;width:171.8pt;height:34.15pt;z-index:251686912" coordsize="21815,4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">
                <v:shape id="Down Arrow 168" o:spid="_x0000_s1033" type="#_x0000_t67" style="position:absolute;left:8209;top:-8209;width:4337;height:2075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vy28YA&#10;AADcAAAADwAAAGRycy9kb3ducmV2LnhtbESPQWvCQBCF74X+h2UK3urGCmLTbES0glCwGHvocciO&#10;STA7G7JrTPvrOwehtxnem/e+yVaja9VAfWg8G5hNE1DEpbcNVwa+TrvnJagQkS22nsnADwVY5Y8P&#10;GabW3/hIQxErJSEcUjRQx9ilWoeyJodh6jti0c6+dxhl7Stte7xJuGv1S5IstMOGpaHGjjY1lZfi&#10;6gwkw/vrrtFuvj18dqfyN4bq+2NpzORpXL+BijTGf/P9em8FfyG08oxMo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vy28YAAADcAAAADwAAAAAAAAAAAAAAAACYAgAAZHJz&#10;L2Rvd25yZXYueG1sUEsFBgAAAAAEAAQA9QAAAIsDAAAAAA==&#10;" adj="19343" fillcolor="#f07f09 [3204]" strokecolor="#773f04 [1604]" strokeweight="1pt"/>
                <v:shape id="Text Box 169" o:spid="_x0000_s1034" type="#_x0000_t202" style="position:absolute;left:2221;top:1044;width:19594;height:2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75KcEA&#10;AADcAAAADwAAAGRycy9kb3ducmV2LnhtbERPS4vCMBC+C/sfwizsTVMVpHabiiwIi+LBx2GPQzO2&#10;xWZSkmi7/94Igrf5+J6TrwbTijs531hWMJ0kIIhLqxuuFJxPm3EKwgdkja1lUvBPHlbFxyjHTNue&#10;D3Q/hkrEEPYZKqhD6DIpfVmTQT+xHXHkLtYZDBG6SmqHfQw3rZwlyUIabDg21NjRT03l9XgzCnbJ&#10;3P3Jbdrc+l3n083+sp6VUqmvz2H9DSLQEN7il/tXx/mLJTyfiRfI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Mu+SnBAAAA3AAAAA8AAAAAAAAAAAAAAAAAmAIAAGRycy9kb3du&#10;cmV2LnhtbFBLBQYAAAAABAAEAPUAAACGAwAAAAA=&#10;" fillcolor="#f07f09 [3204]" strokecolor="#f07f09 [3204]" strokeweight=".5pt">
                  <v:textbox>
                    <w:txbxContent>
                      <w:p w:rsidR="00636AC6" w:rsidRPr="00986EEF" w:rsidRDefault="00636AC6" w:rsidP="00986EEF">
                        <w:pPr>
                          <w:jc w:val="center"/>
                          <w:rPr>
                            <w:color w:val="002060"/>
                          </w:rPr>
                        </w:pPr>
                        <w:r w:rsidRPr="00986EEF">
                          <w:rPr>
                            <w:color w:val="002060"/>
                          </w:rPr>
                          <w:t xml:space="preserve">Show </w:t>
                        </w:r>
                        <w:r>
                          <w:rPr>
                            <w:color w:val="002060"/>
                          </w:rPr>
                          <w:t>all</w:t>
                        </w:r>
                        <w:r w:rsidRPr="00986EEF">
                          <w:rPr>
                            <w:color w:val="002060"/>
                          </w:rPr>
                          <w:t xml:space="preserve"> tasks</w:t>
                        </w:r>
                        <w:r>
                          <w:rPr>
                            <w:color w:val="002060"/>
                          </w:rPr>
                          <w:t xml:space="preserve"> &amp; dependencies</w:t>
                        </w:r>
                      </w:p>
                    </w:txbxContent>
                  </v:textbox>
                </v:shape>
              </v:group>
            </w:pict>
          </mc:Fallback>
        </mc:AlternateContent>
      </w:r>
      <w:r>
        <w:rPr>
          <w:noProof/>
          <w:lang w:eastAsia="en-US"/>
        </w:rPr>
        <w:drawing>
          <wp:inline distT="0" distB="0" distL="0" distR="0" wp14:anchorId="20734207" wp14:editId="00B8BF91">
            <wp:extent cx="4969281" cy="3438253"/>
            <wp:effectExtent l="0" t="0" r="317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93867" cy="3455264"/>
                    </a:xfrm>
                    <a:prstGeom prst="rect">
                      <a:avLst/>
                    </a:prstGeom>
                  </pic:spPr>
                </pic:pic>
              </a:graphicData>
            </a:graphic>
          </wp:inline>
        </w:drawing>
      </w:r>
    </w:p>
    <w:p w:rsidR="00281E22" w:rsidRDefault="00281E22" w:rsidP="00986EEF"/>
    <w:p w:rsidR="006A385E" w:rsidRDefault="006A385E" w:rsidP="00281E22"/>
    <w:p w:rsidR="002B74BC" w:rsidRDefault="000E0E47" w:rsidP="00281E22">
      <w:pPr>
        <w:rPr>
          <w:rFonts w:ascii="Arial" w:hAnsi="Arial" w:cs="Arial"/>
          <w:color w:val="333333"/>
        </w:rPr>
      </w:pPr>
      <w:r>
        <w:rPr>
          <w:rFonts w:ascii="Arial" w:hAnsi="Arial" w:cs="Arial"/>
          <w:color w:val="333333"/>
        </w:rPr>
        <w:lastRenderedPageBreak/>
        <w:t xml:space="preserve">The new </w:t>
      </w:r>
      <w:r w:rsidRPr="00636AC6">
        <w:rPr>
          <w:rStyle w:val="CodeChar"/>
        </w:rPr>
        <w:t>finalizedBy</w:t>
      </w:r>
      <w:r>
        <w:rPr>
          <w:rFonts w:ascii="Arial" w:hAnsi="Arial" w:cs="Arial"/>
          <w:color w:val="333333"/>
        </w:rPr>
        <w:t xml:space="preserve"> method is in the incubating phase.  </w:t>
      </w:r>
      <w:r w:rsidRPr="00636AC6">
        <w:rPr>
          <w:rStyle w:val="CodeChar"/>
        </w:rPr>
        <w:t>finalizedBy</w:t>
      </w:r>
      <w:r>
        <w:rPr>
          <w:rFonts w:ascii="Arial" w:hAnsi="Arial" w:cs="Arial"/>
          <w:color w:val="333333"/>
        </w:rPr>
        <w:t xml:space="preserve"> is used to run a task </w:t>
      </w:r>
      <w:r w:rsidR="00743D42">
        <w:rPr>
          <w:rFonts w:ascii="Arial" w:hAnsi="Arial" w:cs="Arial"/>
          <w:color w:val="333333"/>
        </w:rPr>
        <w:t>after the</w:t>
      </w:r>
      <w:r>
        <w:rPr>
          <w:rFonts w:ascii="Arial" w:hAnsi="Arial" w:cs="Arial"/>
          <w:color w:val="333333"/>
        </w:rPr>
        <w:t xml:space="preserve"> finalized task runs, even if the finalized task fails.  If the finalized task </w:t>
      </w:r>
      <w:r w:rsidR="004E1F43">
        <w:rPr>
          <w:rFonts w:ascii="Arial" w:hAnsi="Arial" w:cs="Arial"/>
          <w:color w:val="333333"/>
        </w:rPr>
        <w:t>does not run or is</w:t>
      </w:r>
      <w:r>
        <w:rPr>
          <w:rFonts w:ascii="Arial" w:hAnsi="Arial" w:cs="Arial"/>
          <w:color w:val="333333"/>
        </w:rPr>
        <w:t xml:space="preserve"> up to date and did not do any work, the finalized task will also consider itself up to date and will not run. </w:t>
      </w:r>
      <w:r w:rsidRPr="00636AC6">
        <w:rPr>
          <w:rStyle w:val="CodeChar"/>
        </w:rPr>
        <w:t>finalizedBy</w:t>
      </w:r>
      <w:r>
        <w:rPr>
          <w:rFonts w:ascii="Arial" w:hAnsi="Arial" w:cs="Arial"/>
          <w:color w:val="333333"/>
        </w:rPr>
        <w:t xml:space="preserve"> is useful for doing cleanup of resources needed for the finalized task.</w:t>
      </w:r>
    </w:p>
    <w:p w:rsidR="000E0E47" w:rsidRDefault="008D6738" w:rsidP="00F57310">
      <w:pPr>
        <w:pStyle w:val="ListParagraph"/>
        <w:numPr>
          <w:ilvl w:val="0"/>
          <w:numId w:val="19"/>
        </w:numPr>
        <w:rPr>
          <w:rFonts w:ascii="Arial" w:hAnsi="Arial" w:cs="Arial"/>
          <w:color w:val="333333"/>
        </w:rPr>
      </w:pPr>
      <w:r>
        <w:rPr>
          <w:rFonts w:ascii="Arial" w:hAnsi="Arial" w:cs="Arial"/>
          <w:color w:val="333333"/>
        </w:rPr>
        <w:t xml:space="preserve">In your build.gradle file, add the following code.  Here we are adding two Tasks, the first is starting an application server to test our web application.  The second task </w:t>
      </w:r>
      <w:r w:rsidR="00487247">
        <w:rPr>
          <w:rFonts w:ascii="Arial" w:hAnsi="Arial" w:cs="Arial"/>
          <w:color w:val="333333"/>
        </w:rPr>
        <w:t>stops our application server after the test is complete.</w:t>
      </w:r>
    </w:p>
    <w:p w:rsidR="008D6738" w:rsidRPr="008D6738" w:rsidRDefault="008D6738" w:rsidP="008D6738">
      <w:pPr>
        <w:pStyle w:val="Code"/>
      </w:pPr>
      <w:r w:rsidRPr="008D6738">
        <w:t>task runWebApp {</w:t>
      </w:r>
    </w:p>
    <w:p w:rsidR="008D6738" w:rsidRPr="008D6738" w:rsidRDefault="008D6738" w:rsidP="008D6738">
      <w:pPr>
        <w:pStyle w:val="Code"/>
      </w:pPr>
      <w:r w:rsidRPr="008D6738">
        <w:t xml:space="preserve">    finalizedBy "close</w:t>
      </w:r>
      <w:r>
        <w:t>AppServer</w:t>
      </w:r>
      <w:r w:rsidRPr="008D6738">
        <w:t>"</w:t>
      </w:r>
    </w:p>
    <w:p w:rsidR="008D6738" w:rsidRPr="008D6738" w:rsidRDefault="008D6738" w:rsidP="008D6738">
      <w:pPr>
        <w:pStyle w:val="Code"/>
      </w:pPr>
      <w:r w:rsidRPr="008D6738">
        <w:t xml:space="preserve">    doLast{</w:t>
      </w:r>
    </w:p>
    <w:p w:rsidR="008D6738" w:rsidRPr="008D6738" w:rsidRDefault="008D6738" w:rsidP="008D6738">
      <w:pPr>
        <w:pStyle w:val="Code"/>
      </w:pPr>
      <w:r w:rsidRPr="008D6738">
        <w:t xml:space="preserve">        println "runWebApp: Start Application Server "</w:t>
      </w:r>
    </w:p>
    <w:p w:rsidR="008D6738" w:rsidRPr="008D6738" w:rsidRDefault="008D6738" w:rsidP="008D6738">
      <w:pPr>
        <w:pStyle w:val="Code"/>
      </w:pPr>
      <w:r w:rsidRPr="008D6738">
        <w:t xml:space="preserve">        println "runWebApp: Navigate to app URL \n"</w:t>
      </w:r>
    </w:p>
    <w:p w:rsidR="008D6738" w:rsidRPr="008D6738" w:rsidRDefault="008D6738" w:rsidP="008D6738">
      <w:pPr>
        <w:pStyle w:val="Code"/>
      </w:pPr>
      <w:r w:rsidRPr="008D6738">
        <w:tab/>
        <w:t>}</w:t>
      </w:r>
    </w:p>
    <w:p w:rsidR="008D6738" w:rsidRPr="008D6738" w:rsidRDefault="008D6738" w:rsidP="008D6738">
      <w:pPr>
        <w:pStyle w:val="Code"/>
      </w:pPr>
      <w:r w:rsidRPr="008D6738">
        <w:t>}</w:t>
      </w:r>
    </w:p>
    <w:p w:rsidR="008D6738" w:rsidRPr="008D6738" w:rsidRDefault="008D6738" w:rsidP="008D6738">
      <w:pPr>
        <w:pStyle w:val="Code"/>
      </w:pPr>
      <w:r w:rsidRPr="008D6738">
        <w:t>task close</w:t>
      </w:r>
      <w:r>
        <w:t>AppServer</w:t>
      </w:r>
      <w:r w:rsidRPr="008D6738">
        <w:t xml:space="preserve"> {</w:t>
      </w:r>
    </w:p>
    <w:p w:rsidR="008D6738" w:rsidRPr="008D6738" w:rsidRDefault="008D6738" w:rsidP="008D6738">
      <w:pPr>
        <w:pStyle w:val="Code"/>
      </w:pPr>
      <w:r w:rsidRPr="008D6738">
        <w:t xml:space="preserve">    doLast {</w:t>
      </w:r>
    </w:p>
    <w:p w:rsidR="008D6738" w:rsidRPr="008D6738" w:rsidRDefault="008D6738" w:rsidP="008D6738">
      <w:pPr>
        <w:pStyle w:val="Code"/>
      </w:pPr>
      <w:r w:rsidRPr="008D6738">
        <w:t xml:space="preserve">        println "close</w:t>
      </w:r>
      <w:r>
        <w:t>AppServer</w:t>
      </w:r>
      <w:r w:rsidRPr="008D6738">
        <w:t>: Stop Applicaiton Server \n"</w:t>
      </w:r>
    </w:p>
    <w:p w:rsidR="008D6738" w:rsidRPr="008D6738" w:rsidRDefault="008D6738" w:rsidP="008D6738">
      <w:pPr>
        <w:pStyle w:val="Code"/>
      </w:pPr>
      <w:r w:rsidRPr="008D6738">
        <w:t xml:space="preserve">    }</w:t>
      </w:r>
    </w:p>
    <w:p w:rsidR="008D6738" w:rsidRPr="008D6738" w:rsidRDefault="008D6738" w:rsidP="008D6738">
      <w:pPr>
        <w:pStyle w:val="Code"/>
      </w:pPr>
      <w:r w:rsidRPr="008D6738">
        <w:t>}</w:t>
      </w:r>
    </w:p>
    <w:p w:rsidR="00487247" w:rsidRPr="00AF2AF3" w:rsidRDefault="00487247" w:rsidP="00F57310">
      <w:pPr>
        <w:pStyle w:val="ListParagraph"/>
        <w:numPr>
          <w:ilvl w:val="0"/>
          <w:numId w:val="19"/>
        </w:numPr>
        <w:rPr>
          <w:rStyle w:val="CodeChar"/>
          <w:rFonts w:asciiTheme="minorHAnsi" w:hAnsiTheme="minorHAnsi" w:cstheme="minorBidi"/>
          <w:b w:val="0"/>
          <w:color w:val="auto"/>
        </w:rPr>
      </w:pPr>
      <w:r>
        <w:t xml:space="preserve">On the command line run the command </w:t>
      </w:r>
      <w:r w:rsidRPr="008B280F">
        <w:rPr>
          <w:rStyle w:val="CodeChar"/>
        </w:rPr>
        <w:t xml:space="preserve">gradle </w:t>
      </w:r>
      <w:r w:rsidRPr="00487247">
        <w:rPr>
          <w:rStyle w:val="CodeChar"/>
        </w:rPr>
        <w:t>runWebApp</w:t>
      </w:r>
      <w:r>
        <w:t xml:space="preserve">.  This will run, then </w:t>
      </w:r>
      <w:r w:rsidR="00743D42">
        <w:t>the</w:t>
      </w:r>
      <w:r>
        <w:t xml:space="preserve"> </w:t>
      </w:r>
      <w:r w:rsidRPr="00487247">
        <w:rPr>
          <w:rStyle w:val="CodeChar"/>
        </w:rPr>
        <w:t>closeAppServer</w:t>
      </w:r>
      <w:r>
        <w:t xml:space="preserve"> task will run after it is finished. </w:t>
      </w:r>
      <w:r w:rsidR="004A66D1">
        <w:t xml:space="preserve">  Now run </w:t>
      </w:r>
      <w:r w:rsidR="004A66D1" w:rsidRPr="008B280F">
        <w:rPr>
          <w:rStyle w:val="CodeChar"/>
        </w:rPr>
        <w:t xml:space="preserve">gradle </w:t>
      </w:r>
      <w:r w:rsidR="004A66D1">
        <w:rPr>
          <w:rStyle w:val="CodeChar"/>
        </w:rPr>
        <w:t>tasks</w:t>
      </w:r>
      <w:r w:rsidR="004A66D1">
        <w:t xml:space="preserve"> and notice the </w:t>
      </w:r>
      <w:r w:rsidR="00743D42">
        <w:t>finalized</w:t>
      </w:r>
      <w:r w:rsidR="004A66D1">
        <w:t xml:space="preserve"> Task and the finalizedBy Task both show up.  This is because there is not a dependency defined between the Tasks as with dependsOn.  The Finalizer task is not added to the task graph until the finalized task is scheduled to be executed. </w:t>
      </w:r>
    </w:p>
    <w:p w:rsidR="002B74BC" w:rsidRDefault="004A66D1" w:rsidP="00281E22">
      <w:pPr>
        <w:rPr>
          <w:rFonts w:ascii="Arial" w:hAnsi="Arial" w:cs="Arial"/>
          <w:color w:val="333333"/>
        </w:rPr>
      </w:pPr>
      <w:r>
        <w:rPr>
          <w:rFonts w:ascii="Arial" w:hAnsi="Arial" w:cs="Arial"/>
          <w:color w:val="333333"/>
        </w:rPr>
        <w:t xml:space="preserve">The new tasks ordering dependency management methods </w:t>
      </w:r>
      <w:r w:rsidR="002B74BC" w:rsidRPr="004A66D1">
        <w:rPr>
          <w:rStyle w:val="CodeChar"/>
        </w:rPr>
        <w:t>mustRu</w:t>
      </w:r>
      <w:r w:rsidRPr="004A66D1">
        <w:rPr>
          <w:rStyle w:val="CodeChar"/>
        </w:rPr>
        <w:t>n</w:t>
      </w:r>
      <w:r w:rsidR="002B74BC" w:rsidRPr="004A66D1">
        <w:rPr>
          <w:rStyle w:val="CodeChar"/>
        </w:rPr>
        <w:t>After</w:t>
      </w:r>
      <w:r w:rsidR="002B74BC">
        <w:rPr>
          <w:rFonts w:ascii="Arial" w:hAnsi="Arial" w:cs="Arial"/>
          <w:color w:val="333333"/>
        </w:rPr>
        <w:t xml:space="preserve"> and </w:t>
      </w:r>
      <w:r w:rsidR="002B74BC" w:rsidRPr="004A66D1">
        <w:rPr>
          <w:rStyle w:val="CodeChar"/>
        </w:rPr>
        <w:t>shouldRunAfter</w:t>
      </w:r>
      <w:r w:rsidR="002B74BC">
        <w:rPr>
          <w:rFonts w:ascii="Arial" w:hAnsi="Arial" w:cs="Arial"/>
          <w:color w:val="333333"/>
        </w:rPr>
        <w:t xml:space="preserve"> are in the incubating phase.  They define ordering between tasks that have no dependencies on each other, they can </w:t>
      </w:r>
      <w:r w:rsidR="008202FA">
        <w:rPr>
          <w:rFonts w:ascii="Arial" w:hAnsi="Arial" w:cs="Arial"/>
          <w:color w:val="333333"/>
        </w:rPr>
        <w:t xml:space="preserve">each </w:t>
      </w:r>
      <w:r w:rsidR="002B74BC">
        <w:rPr>
          <w:rFonts w:ascii="Arial" w:hAnsi="Arial" w:cs="Arial"/>
          <w:color w:val="333333"/>
        </w:rPr>
        <w:t xml:space="preserve">run independently.  But you still want to enforce an ordering if they both will execute in the build.  The </w:t>
      </w:r>
      <w:r w:rsidR="002B74BC" w:rsidRPr="00743D42">
        <w:rPr>
          <w:rStyle w:val="CodeChar"/>
        </w:rPr>
        <w:t>mustRunAfter</w:t>
      </w:r>
      <w:r w:rsidR="002B74BC">
        <w:rPr>
          <w:rFonts w:ascii="Arial" w:hAnsi="Arial" w:cs="Arial"/>
          <w:color w:val="333333"/>
        </w:rPr>
        <w:t xml:space="preserve"> rule ensures the order of execution if both tasks run.  The </w:t>
      </w:r>
      <w:r w:rsidR="002B74BC" w:rsidRPr="00743D42">
        <w:rPr>
          <w:rStyle w:val="CodeChar"/>
        </w:rPr>
        <w:t>shouldRunAfter</w:t>
      </w:r>
      <w:r w:rsidR="002B74BC">
        <w:rPr>
          <w:rFonts w:ascii="Arial" w:hAnsi="Arial" w:cs="Arial"/>
          <w:color w:val="333333"/>
        </w:rPr>
        <w:t xml:space="preserve"> rule will do a best effort to enforce the ordering.  </w:t>
      </w:r>
      <w:r w:rsidR="002B74BC" w:rsidRPr="00743D42">
        <w:rPr>
          <w:rStyle w:val="CodeChar"/>
        </w:rPr>
        <w:t>shouldRunAfter</w:t>
      </w:r>
      <w:r w:rsidR="002B74BC">
        <w:rPr>
          <w:rFonts w:ascii="Arial" w:hAnsi="Arial" w:cs="Arial"/>
          <w:color w:val="333333"/>
        </w:rPr>
        <w:t xml:space="preserve"> will fail if enforcement puts the build in a cycle, or if the build is using parallel execution and all other of the task’s dependencies have been satisfied already.</w:t>
      </w:r>
    </w:p>
    <w:p w:rsidR="008202FA" w:rsidRDefault="008202FA" w:rsidP="00F57310">
      <w:pPr>
        <w:pStyle w:val="ListParagraph"/>
        <w:numPr>
          <w:ilvl w:val="0"/>
          <w:numId w:val="19"/>
        </w:numPr>
        <w:rPr>
          <w:rFonts w:ascii="Arial" w:hAnsi="Arial" w:cs="Arial"/>
          <w:color w:val="333333"/>
        </w:rPr>
      </w:pPr>
      <w:r>
        <w:rPr>
          <w:rFonts w:ascii="Arial" w:hAnsi="Arial" w:cs="Arial"/>
          <w:color w:val="333333"/>
        </w:rPr>
        <w:t xml:space="preserve">In your build.gradle file, add the following code.  Here we are adding two Tasks, the first is compiling our code, and the second is cleaning up all files generated from our last build.  These tasks have no dependency on each other, either can run independently.  However, if both are run, we obviously want the </w:t>
      </w:r>
      <w:r w:rsidRPr="008202FA">
        <w:rPr>
          <w:rStyle w:val="CodeChar"/>
        </w:rPr>
        <w:t>cleanLastBuild</w:t>
      </w:r>
      <w:r>
        <w:rPr>
          <w:rFonts w:ascii="Arial" w:hAnsi="Arial" w:cs="Arial"/>
          <w:color w:val="333333"/>
        </w:rPr>
        <w:t xml:space="preserve"> task to run first.  This is a good reason to use the </w:t>
      </w:r>
      <w:r w:rsidRPr="008202FA">
        <w:rPr>
          <w:rStyle w:val="CodeChar"/>
        </w:rPr>
        <w:t>mustRunAfter</w:t>
      </w:r>
      <w:r>
        <w:rPr>
          <w:rFonts w:ascii="Arial" w:hAnsi="Arial" w:cs="Arial"/>
          <w:color w:val="333333"/>
        </w:rPr>
        <w:t xml:space="preserve"> ordering rule.</w:t>
      </w:r>
    </w:p>
    <w:p w:rsidR="008202FA" w:rsidRPr="008202FA" w:rsidRDefault="008202FA" w:rsidP="008202FA">
      <w:pPr>
        <w:pStyle w:val="Code"/>
      </w:pPr>
      <w:r w:rsidRPr="008202FA">
        <w:t>task compileCode {</w:t>
      </w:r>
    </w:p>
    <w:p w:rsidR="008202FA" w:rsidRPr="008202FA" w:rsidRDefault="008202FA" w:rsidP="008202FA">
      <w:pPr>
        <w:pStyle w:val="Code"/>
      </w:pPr>
      <w:r w:rsidRPr="008202FA">
        <w:t xml:space="preserve">    mustRunAfter "cleanLastBuild"</w:t>
      </w:r>
    </w:p>
    <w:p w:rsidR="008202FA" w:rsidRPr="008202FA" w:rsidRDefault="008202FA" w:rsidP="008202FA">
      <w:pPr>
        <w:pStyle w:val="Code"/>
      </w:pPr>
      <w:r w:rsidRPr="008202FA">
        <w:t xml:space="preserve">    doLast{</w:t>
      </w:r>
    </w:p>
    <w:p w:rsidR="008202FA" w:rsidRPr="008202FA" w:rsidRDefault="008202FA" w:rsidP="008202FA">
      <w:pPr>
        <w:pStyle w:val="Code"/>
      </w:pPr>
      <w:r w:rsidRPr="008202FA">
        <w:lastRenderedPageBreak/>
        <w:t xml:space="preserve">        println "running task $name \n"</w:t>
      </w:r>
    </w:p>
    <w:p w:rsidR="008202FA" w:rsidRPr="008202FA" w:rsidRDefault="008202FA" w:rsidP="008202FA">
      <w:pPr>
        <w:pStyle w:val="Code"/>
      </w:pPr>
      <w:r w:rsidRPr="008202FA">
        <w:t xml:space="preserve">   }</w:t>
      </w:r>
    </w:p>
    <w:p w:rsidR="008202FA" w:rsidRPr="008202FA" w:rsidRDefault="008202FA" w:rsidP="008202FA">
      <w:pPr>
        <w:pStyle w:val="Code"/>
      </w:pPr>
      <w:r w:rsidRPr="008202FA">
        <w:t>}</w:t>
      </w:r>
    </w:p>
    <w:p w:rsidR="008202FA" w:rsidRPr="008202FA" w:rsidRDefault="008202FA" w:rsidP="008202FA">
      <w:pPr>
        <w:pStyle w:val="Code"/>
      </w:pPr>
      <w:r w:rsidRPr="008202FA">
        <w:t>task cleanLastBuild {</w:t>
      </w:r>
    </w:p>
    <w:p w:rsidR="008202FA" w:rsidRPr="008202FA" w:rsidRDefault="008202FA" w:rsidP="008202FA">
      <w:pPr>
        <w:pStyle w:val="Code"/>
      </w:pPr>
      <w:r w:rsidRPr="008202FA">
        <w:t xml:space="preserve">    doLast {</w:t>
      </w:r>
    </w:p>
    <w:p w:rsidR="008202FA" w:rsidRPr="008202FA" w:rsidRDefault="008202FA" w:rsidP="008202FA">
      <w:pPr>
        <w:pStyle w:val="Code"/>
      </w:pPr>
      <w:r w:rsidRPr="008202FA">
        <w:t xml:space="preserve">        println "running task $name \n"</w:t>
      </w:r>
    </w:p>
    <w:p w:rsidR="008202FA" w:rsidRPr="008202FA" w:rsidRDefault="008202FA" w:rsidP="008202FA">
      <w:pPr>
        <w:pStyle w:val="Code"/>
      </w:pPr>
      <w:r w:rsidRPr="008202FA">
        <w:t xml:space="preserve">   }</w:t>
      </w:r>
    </w:p>
    <w:p w:rsidR="000E0E47" w:rsidRDefault="008202FA" w:rsidP="008202FA">
      <w:pPr>
        <w:pStyle w:val="Code"/>
      </w:pPr>
      <w:r w:rsidRPr="008202FA">
        <w:t>}</w:t>
      </w:r>
    </w:p>
    <w:p w:rsidR="00C109BC" w:rsidRPr="004759A5" w:rsidRDefault="00C109BC" w:rsidP="00F57310">
      <w:pPr>
        <w:pStyle w:val="ListParagraph"/>
        <w:numPr>
          <w:ilvl w:val="0"/>
          <w:numId w:val="19"/>
        </w:numPr>
        <w:rPr>
          <w:rFonts w:cs="Consolas"/>
          <w:b/>
          <w:color w:val="000000"/>
          <w:sz w:val="20"/>
          <w:szCs w:val="20"/>
        </w:rPr>
      </w:pPr>
      <w:r>
        <w:t xml:space="preserve">Now run the command </w:t>
      </w:r>
      <w:r w:rsidRPr="00C109BC">
        <w:rPr>
          <w:rStyle w:val="CodeChar"/>
        </w:rPr>
        <w:t>gradle compileCode</w:t>
      </w:r>
      <w:r>
        <w:rPr>
          <w:b/>
        </w:rPr>
        <w:t xml:space="preserve"> </w:t>
      </w:r>
      <w:r w:rsidRPr="00C109BC">
        <w:rPr>
          <w:rStyle w:val="CodeChar"/>
        </w:rPr>
        <w:t>cleanLastBuild</w:t>
      </w:r>
      <w:r>
        <w:rPr>
          <w:b/>
        </w:rPr>
        <w:t xml:space="preserve"> </w:t>
      </w:r>
      <w:r>
        <w:t xml:space="preserve">.  Notice that even though we specified </w:t>
      </w:r>
      <w:r w:rsidRPr="00C109BC">
        <w:rPr>
          <w:rStyle w:val="CodeChar"/>
        </w:rPr>
        <w:t>compileCode</w:t>
      </w:r>
      <w:r>
        <w:t xml:space="preserve"> first in the build script and first on the command line, </w:t>
      </w:r>
      <w:r w:rsidRPr="00C109BC">
        <w:rPr>
          <w:rStyle w:val="CodeChar"/>
        </w:rPr>
        <w:t>cleanLastBuild</w:t>
      </w:r>
      <w:r>
        <w:t xml:space="preserve"> runs first. </w:t>
      </w:r>
    </w:p>
    <w:p w:rsidR="004759A5" w:rsidRPr="004759A5" w:rsidRDefault="004759A5" w:rsidP="004759A5">
      <w:pPr>
        <w:rPr>
          <w:rFonts w:cs="Consolas"/>
          <w:b/>
          <w:color w:val="000000"/>
          <w:sz w:val="20"/>
          <w:szCs w:val="20"/>
        </w:rPr>
      </w:pPr>
      <w:r>
        <w:rPr>
          <w:noProof/>
          <w:lang w:eastAsia="en-US"/>
        </w:rPr>
        <w:drawing>
          <wp:inline distT="0" distB="0" distL="0" distR="0" wp14:anchorId="3AC8F142" wp14:editId="17103F89">
            <wp:extent cx="5943600" cy="1166495"/>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66495"/>
                    </a:xfrm>
                    <a:prstGeom prst="rect">
                      <a:avLst/>
                    </a:prstGeom>
                  </pic:spPr>
                </pic:pic>
              </a:graphicData>
            </a:graphic>
          </wp:inline>
        </w:drawing>
      </w:r>
    </w:p>
    <w:p w:rsidR="00C109BC" w:rsidRDefault="00C109BC" w:rsidP="00281E22">
      <w:pPr>
        <w:rPr>
          <w:rFonts w:cs="Consolas"/>
          <w:b/>
          <w:color w:val="000000"/>
          <w:sz w:val="20"/>
          <w:szCs w:val="20"/>
        </w:rPr>
      </w:pPr>
    </w:p>
    <w:p w:rsidR="004759A5" w:rsidRDefault="00C14420" w:rsidP="00281E22">
      <w:r w:rsidRPr="00F36B7D">
        <w:rPr>
          <w:rFonts w:cs="Consolas"/>
          <w:b/>
          <w:color w:val="000000"/>
          <w:sz w:val="20"/>
          <w:szCs w:val="20"/>
        </w:rPr>
        <w:t xml:space="preserve">Expected </w:t>
      </w:r>
      <w:r>
        <w:rPr>
          <w:rFonts w:cs="Consolas"/>
          <w:b/>
          <w:color w:val="000000"/>
          <w:sz w:val="20"/>
          <w:szCs w:val="20"/>
        </w:rPr>
        <w:t>Result</w:t>
      </w:r>
      <w:r w:rsidRPr="00F36B7D">
        <w:rPr>
          <w:rFonts w:cs="Consolas"/>
          <w:color w:val="000000"/>
          <w:sz w:val="20"/>
          <w:szCs w:val="20"/>
        </w:rPr>
        <w:t>:</w:t>
      </w:r>
      <w:r>
        <w:rPr>
          <w:rFonts w:cs="Consolas"/>
          <w:color w:val="000000"/>
          <w:sz w:val="20"/>
          <w:szCs w:val="20"/>
        </w:rPr>
        <w:t xml:space="preserve">  </w:t>
      </w:r>
      <w:r w:rsidR="004F0469">
        <w:t>build.Gradle script demonstrating</w:t>
      </w:r>
      <w:r w:rsidR="004759A5">
        <w:t xml:space="preserve"> </w:t>
      </w:r>
    </w:p>
    <w:p w:rsidR="00C14420" w:rsidRDefault="004759A5" w:rsidP="00F57310">
      <w:pPr>
        <w:pStyle w:val="ListParagraph"/>
        <w:numPr>
          <w:ilvl w:val="0"/>
          <w:numId w:val="20"/>
        </w:numPr>
      </w:pPr>
      <w:r>
        <w:t xml:space="preserve">Dependencies between tasks with dependsOn </w:t>
      </w:r>
    </w:p>
    <w:p w:rsidR="004759A5" w:rsidRDefault="004759A5" w:rsidP="00F57310">
      <w:pPr>
        <w:pStyle w:val="ListParagraph"/>
        <w:numPr>
          <w:ilvl w:val="0"/>
          <w:numId w:val="20"/>
        </w:numPr>
      </w:pPr>
      <w:r>
        <w:t>Cleaning up resources with finalizedBy</w:t>
      </w:r>
    </w:p>
    <w:p w:rsidR="004759A5" w:rsidRDefault="004759A5" w:rsidP="00F57310">
      <w:pPr>
        <w:pStyle w:val="ListParagraph"/>
        <w:numPr>
          <w:ilvl w:val="0"/>
          <w:numId w:val="20"/>
        </w:numPr>
      </w:pPr>
      <w:r>
        <w:t>Ordering tasks with no dependencies on each other with mustRunAfter</w:t>
      </w:r>
    </w:p>
    <w:p w:rsidR="00281E22" w:rsidRDefault="00281E22" w:rsidP="00281E22">
      <w:pPr>
        <w:pStyle w:val="Heading2"/>
      </w:pPr>
      <w:bookmarkStart w:id="9" w:name="_Toc446171838"/>
      <w:r>
        <w:t>Dynamic Tasks</w:t>
      </w:r>
      <w:bookmarkEnd w:id="9"/>
    </w:p>
    <w:p w:rsidR="007664DA" w:rsidRPr="007664DA" w:rsidRDefault="007664DA" w:rsidP="007664DA">
      <w:r>
        <w:t>Gradle allows you to create tasks on the fly during the configuration phase.  You can also manipulate existing tasks during this phase.</w:t>
      </w:r>
    </w:p>
    <w:p w:rsidR="007972FA" w:rsidRPr="006C5966" w:rsidRDefault="007972FA" w:rsidP="00ED5ADA">
      <w:pPr>
        <w:pStyle w:val="ListParagraph"/>
        <w:numPr>
          <w:ilvl w:val="0"/>
          <w:numId w:val="18"/>
        </w:numPr>
        <w:rPr>
          <w:rStyle w:val="Emphasis"/>
          <w:rFonts w:asciiTheme="minorHAnsi" w:hAnsiTheme="minorHAnsi"/>
          <w:b w:val="0"/>
          <w:iCs w:val="0"/>
          <w:sz w:val="22"/>
        </w:rPr>
      </w:pPr>
      <w:r>
        <w:t xml:space="preserve">Create a </w:t>
      </w:r>
      <w:r>
        <w:rPr>
          <w:rStyle w:val="Emphasis"/>
          <w:b w:val="0"/>
        </w:rPr>
        <w:t>directory</w:t>
      </w:r>
      <w:r>
        <w:t xml:space="preserve"> for this exercise named </w:t>
      </w:r>
      <w:r w:rsidRPr="006C5966">
        <w:rPr>
          <w:rStyle w:val="CodeChar"/>
        </w:rPr>
        <w:t>C:\GradleTraining\work\Exercise_2\Exercise_2.</w:t>
      </w:r>
      <w:r>
        <w:rPr>
          <w:rStyle w:val="CodeChar"/>
        </w:rPr>
        <w:t>5</w:t>
      </w:r>
    </w:p>
    <w:p w:rsidR="007972FA" w:rsidRPr="006C5966" w:rsidRDefault="007972FA" w:rsidP="00ED5ADA">
      <w:pPr>
        <w:pStyle w:val="ListParagraph"/>
        <w:numPr>
          <w:ilvl w:val="0"/>
          <w:numId w:val="18"/>
        </w:numPr>
        <w:rPr>
          <w:rStyle w:val="Emphasis"/>
          <w:rFonts w:asciiTheme="minorHAnsi" w:hAnsiTheme="minorHAnsi"/>
          <w:b w:val="0"/>
          <w:iCs w:val="0"/>
          <w:sz w:val="22"/>
        </w:rPr>
      </w:pPr>
      <w:r>
        <w:rPr>
          <w:rStyle w:val="Emphasis"/>
          <w:b w:val="0"/>
        </w:rPr>
        <w:t>In command prompt navigate to this new directory.</w:t>
      </w:r>
    </w:p>
    <w:p w:rsidR="007972FA" w:rsidRPr="006C5966" w:rsidRDefault="007972FA" w:rsidP="00ED5ADA">
      <w:pPr>
        <w:pStyle w:val="ListParagraph"/>
        <w:numPr>
          <w:ilvl w:val="0"/>
          <w:numId w:val="18"/>
        </w:numPr>
        <w:rPr>
          <w:rStyle w:val="Emphasis"/>
          <w:rFonts w:asciiTheme="minorHAnsi" w:hAnsiTheme="minorHAnsi"/>
          <w:b w:val="0"/>
          <w:iCs w:val="0"/>
          <w:sz w:val="22"/>
        </w:rPr>
      </w:pPr>
      <w:r>
        <w:rPr>
          <w:rStyle w:val="Emphasis"/>
          <w:b w:val="0"/>
        </w:rPr>
        <w:t xml:space="preserve">Create a build.gradle file in this directory and open it in </w:t>
      </w:r>
      <w:r w:rsidR="00E452A7">
        <w:rPr>
          <w:rStyle w:val="Emphasis"/>
          <w:b w:val="0"/>
        </w:rPr>
        <w:t>Notepad++.</w:t>
      </w:r>
    </w:p>
    <w:p w:rsidR="007972FA" w:rsidRPr="006C5966" w:rsidRDefault="007972FA" w:rsidP="00ED5ADA">
      <w:pPr>
        <w:pStyle w:val="ListParagraph"/>
        <w:numPr>
          <w:ilvl w:val="0"/>
          <w:numId w:val="18"/>
        </w:numPr>
        <w:rPr>
          <w:rStyle w:val="Emphasis"/>
          <w:rFonts w:asciiTheme="minorHAnsi" w:hAnsiTheme="minorHAnsi"/>
          <w:b w:val="0"/>
          <w:iCs w:val="0"/>
          <w:sz w:val="22"/>
        </w:rPr>
      </w:pPr>
      <w:r>
        <w:rPr>
          <w:rStyle w:val="Emphasis"/>
          <w:b w:val="0"/>
        </w:rPr>
        <w:t xml:space="preserve">Add the following task to the file and save it. Here we are </w:t>
      </w:r>
      <w:r w:rsidR="007664DA">
        <w:rPr>
          <w:rStyle w:val="Emphasis"/>
          <w:b w:val="0"/>
        </w:rPr>
        <w:t>using the Project instance to dynamically create a task during the configuration cycle</w:t>
      </w:r>
    </w:p>
    <w:p w:rsidR="007664DA" w:rsidRDefault="007664DA" w:rsidP="007664DA">
      <w:pPr>
        <w:pStyle w:val="Code"/>
      </w:pPr>
      <w:r>
        <w:t>println "Configuration Phase Begins"</w:t>
      </w:r>
    </w:p>
    <w:p w:rsidR="007664DA" w:rsidRDefault="007664DA" w:rsidP="007664DA">
      <w:pPr>
        <w:pStyle w:val="Code"/>
      </w:pPr>
      <w:r>
        <w:t>println '\tDynamically create a task newOne and add it to  our project'</w:t>
      </w:r>
    </w:p>
    <w:p w:rsidR="007664DA" w:rsidRDefault="007664DA" w:rsidP="007664DA">
      <w:pPr>
        <w:pStyle w:val="Code"/>
      </w:pPr>
    </w:p>
    <w:p w:rsidR="007664DA" w:rsidRDefault="007664DA" w:rsidP="007664DA">
      <w:pPr>
        <w:pStyle w:val="Code"/>
      </w:pPr>
      <w:r>
        <w:t>project.task('newOne') &lt;&lt; {</w:t>
      </w:r>
    </w:p>
    <w:p w:rsidR="007664DA" w:rsidRDefault="007664DA" w:rsidP="007664DA">
      <w:pPr>
        <w:pStyle w:val="Code"/>
      </w:pPr>
      <w:r>
        <w:tab/>
      </w:r>
      <w:r>
        <w:tab/>
      </w:r>
      <w:r>
        <w:tab/>
        <w:t>println "I’m dynamically created task $name !"</w:t>
      </w:r>
    </w:p>
    <w:p w:rsidR="004E333D" w:rsidRDefault="007664DA" w:rsidP="007664DA">
      <w:pPr>
        <w:pStyle w:val="Code"/>
      </w:pPr>
      <w:r>
        <w:lastRenderedPageBreak/>
        <w:tab/>
      </w:r>
      <w:r>
        <w:tab/>
        <w:t>}</w:t>
      </w:r>
    </w:p>
    <w:p w:rsidR="00A94986" w:rsidRDefault="00A94986" w:rsidP="00ED5ADA">
      <w:pPr>
        <w:pStyle w:val="ListParagraph"/>
        <w:numPr>
          <w:ilvl w:val="0"/>
          <w:numId w:val="18"/>
        </w:numPr>
      </w:pPr>
      <w:r>
        <w:t xml:space="preserve">Now run the command </w:t>
      </w:r>
      <w:r w:rsidRPr="00C109BC">
        <w:rPr>
          <w:rStyle w:val="CodeChar"/>
        </w:rPr>
        <w:t xml:space="preserve">gradle </w:t>
      </w:r>
      <w:r>
        <w:rPr>
          <w:rStyle w:val="CodeChar"/>
        </w:rPr>
        <w:t>newOne</w:t>
      </w:r>
      <w:r w:rsidRPr="00A94986">
        <w:t xml:space="preserve">. </w:t>
      </w:r>
      <w:r>
        <w:t xml:space="preserve">  Notice during the configuration phase we have dynamically created a new task, which we can invoke with Gradle.</w:t>
      </w:r>
    </w:p>
    <w:p w:rsidR="00A0128E" w:rsidRDefault="00A94986" w:rsidP="00617691">
      <w:pPr>
        <w:rPr>
          <w:rFonts w:cs="Consolas"/>
          <w:b/>
          <w:color w:val="000000"/>
          <w:sz w:val="20"/>
          <w:szCs w:val="20"/>
        </w:rPr>
      </w:pPr>
      <w:r>
        <w:rPr>
          <w:noProof/>
          <w:lang w:eastAsia="en-US"/>
        </w:rPr>
        <w:drawing>
          <wp:inline distT="0" distB="0" distL="0" distR="0" wp14:anchorId="4F7D8331" wp14:editId="2E6820C7">
            <wp:extent cx="5943600" cy="894080"/>
            <wp:effectExtent l="0" t="0" r="0" b="127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894080"/>
                    </a:xfrm>
                    <a:prstGeom prst="rect">
                      <a:avLst/>
                    </a:prstGeom>
                  </pic:spPr>
                </pic:pic>
              </a:graphicData>
            </a:graphic>
          </wp:inline>
        </w:drawing>
      </w:r>
      <w:r w:rsidRPr="00617691">
        <w:rPr>
          <w:rFonts w:cs="Consolas"/>
          <w:b/>
          <w:color w:val="000000"/>
          <w:sz w:val="20"/>
          <w:szCs w:val="20"/>
        </w:rPr>
        <w:t xml:space="preserve"> </w:t>
      </w:r>
    </w:p>
    <w:p w:rsidR="00A0128E" w:rsidRDefault="00A0128E" w:rsidP="00ED5ADA">
      <w:pPr>
        <w:pStyle w:val="ListParagraph"/>
        <w:numPr>
          <w:ilvl w:val="0"/>
          <w:numId w:val="18"/>
        </w:numPr>
        <w:rPr>
          <w:rFonts w:cs="Consolas"/>
          <w:color w:val="000000"/>
          <w:sz w:val="20"/>
          <w:szCs w:val="20"/>
        </w:rPr>
      </w:pPr>
      <w:r w:rsidRPr="00A0128E">
        <w:rPr>
          <w:rFonts w:cs="Consolas"/>
          <w:color w:val="000000"/>
          <w:sz w:val="20"/>
          <w:szCs w:val="20"/>
        </w:rPr>
        <w:t>We can also dynamically change this task</w:t>
      </w:r>
      <w:r>
        <w:rPr>
          <w:rFonts w:cs="Consolas"/>
          <w:color w:val="000000"/>
          <w:sz w:val="20"/>
          <w:szCs w:val="20"/>
        </w:rPr>
        <w:t xml:space="preserve"> changing the values of properties and adding dependencies.   To add dependencies we’ll use the </w:t>
      </w:r>
      <w:r w:rsidRPr="00DE363E">
        <w:rPr>
          <w:rStyle w:val="CodeChar"/>
        </w:rPr>
        <w:t>dependsOn</w:t>
      </w:r>
      <w:r>
        <w:rPr>
          <w:rFonts w:cs="Consolas"/>
          <w:color w:val="000000"/>
          <w:sz w:val="20"/>
          <w:szCs w:val="20"/>
        </w:rPr>
        <w:t xml:space="preserve"> method, but do it as a method call instead of in a closure.  Add the following code to your build.gradle file.</w:t>
      </w:r>
    </w:p>
    <w:p w:rsidR="00A0128E" w:rsidRPr="00A0128E" w:rsidRDefault="00A0128E" w:rsidP="00A0128E">
      <w:pPr>
        <w:ind w:left="708"/>
        <w:rPr>
          <w:rFonts w:cs="Consolas"/>
          <w:color w:val="000000"/>
          <w:sz w:val="20"/>
          <w:szCs w:val="20"/>
        </w:rPr>
      </w:pPr>
      <w:r>
        <w:rPr>
          <w:rFonts w:cs="Consolas"/>
          <w:color w:val="000000"/>
          <w:sz w:val="20"/>
          <w:szCs w:val="20"/>
        </w:rPr>
        <w:t xml:space="preserve">Here we are adding a new task, </w:t>
      </w:r>
      <w:r w:rsidRPr="00DE363E">
        <w:rPr>
          <w:rStyle w:val="CodeChar"/>
        </w:rPr>
        <w:t>foundationTask</w:t>
      </w:r>
      <w:r>
        <w:rPr>
          <w:rFonts w:cs="Consolas"/>
          <w:color w:val="000000"/>
          <w:sz w:val="20"/>
          <w:szCs w:val="20"/>
        </w:rPr>
        <w:t xml:space="preserve">, and then in the configuration phase adding a dependency on this task and printing out we are doing it.  </w:t>
      </w:r>
    </w:p>
    <w:p w:rsidR="00A0128E" w:rsidRPr="00A0128E" w:rsidRDefault="00A0128E" w:rsidP="00A0128E">
      <w:pPr>
        <w:pStyle w:val="Code"/>
      </w:pPr>
      <w:r w:rsidRPr="00A0128E">
        <w:t xml:space="preserve"> task foundationTask  {</w:t>
      </w:r>
    </w:p>
    <w:p w:rsidR="00A0128E" w:rsidRPr="00A0128E" w:rsidRDefault="00A0128E" w:rsidP="00A0128E">
      <w:pPr>
        <w:pStyle w:val="Code"/>
      </w:pPr>
      <w:r w:rsidRPr="00A0128E">
        <w:tab/>
        <w:t>doLast {</w:t>
      </w:r>
    </w:p>
    <w:p w:rsidR="00A0128E" w:rsidRPr="00A0128E" w:rsidRDefault="00A0128E" w:rsidP="00A0128E">
      <w:pPr>
        <w:pStyle w:val="Code"/>
      </w:pPr>
      <w:r w:rsidRPr="00A0128E">
        <w:tab/>
      </w:r>
      <w:r w:rsidRPr="00A0128E">
        <w:tab/>
        <w:t>println "Adding the Foundation \n"</w:t>
      </w:r>
    </w:p>
    <w:p w:rsidR="00A0128E" w:rsidRPr="00A0128E" w:rsidRDefault="00A0128E" w:rsidP="00A0128E">
      <w:pPr>
        <w:pStyle w:val="Code"/>
      </w:pPr>
      <w:r w:rsidRPr="00A0128E">
        <w:tab/>
        <w:t>}</w:t>
      </w:r>
    </w:p>
    <w:p w:rsidR="00A0128E" w:rsidRPr="00A0128E" w:rsidRDefault="00A0128E" w:rsidP="00A0128E">
      <w:pPr>
        <w:pStyle w:val="Code"/>
      </w:pPr>
      <w:r w:rsidRPr="00A0128E">
        <w:t>}</w:t>
      </w:r>
    </w:p>
    <w:p w:rsidR="00A0128E" w:rsidRPr="00A0128E" w:rsidRDefault="00A0128E" w:rsidP="00A0128E">
      <w:pPr>
        <w:pStyle w:val="Code"/>
      </w:pPr>
      <w:r w:rsidRPr="00A0128E">
        <w:t>println '\tAnd dynamically create a dependency on an existing task'</w:t>
      </w:r>
    </w:p>
    <w:p w:rsidR="00A0128E" w:rsidRDefault="00A0128E" w:rsidP="00A0128E">
      <w:pPr>
        <w:pStyle w:val="Code"/>
      </w:pPr>
      <w:r w:rsidRPr="00A0128E">
        <w:t>newOne.dependsOn foundationTask</w:t>
      </w:r>
    </w:p>
    <w:p w:rsidR="00A0128E" w:rsidRPr="00A0128E" w:rsidRDefault="00A0128E" w:rsidP="00A0128E">
      <w:pPr>
        <w:pStyle w:val="Code"/>
      </w:pPr>
    </w:p>
    <w:p w:rsidR="00A0128E" w:rsidRPr="00A0128E" w:rsidRDefault="00A0128E" w:rsidP="00ED5ADA">
      <w:pPr>
        <w:pStyle w:val="ListParagraph"/>
        <w:numPr>
          <w:ilvl w:val="0"/>
          <w:numId w:val="18"/>
        </w:numPr>
        <w:rPr>
          <w:rFonts w:cs="Consolas"/>
          <w:b/>
          <w:color w:val="000000"/>
          <w:sz w:val="20"/>
          <w:szCs w:val="20"/>
        </w:rPr>
      </w:pPr>
      <w:r>
        <w:t xml:space="preserve">Now run the command </w:t>
      </w:r>
      <w:r w:rsidRPr="00C109BC">
        <w:rPr>
          <w:rStyle w:val="CodeChar"/>
        </w:rPr>
        <w:t xml:space="preserve">gradle </w:t>
      </w:r>
      <w:r>
        <w:rPr>
          <w:rStyle w:val="CodeChar"/>
        </w:rPr>
        <w:t>newOne</w:t>
      </w:r>
      <w:r w:rsidRPr="00A94986">
        <w:t xml:space="preserve">. </w:t>
      </w:r>
      <w:r>
        <w:t xml:space="preserve">  Notice during the configuration phase we dynamically created a new task, add a dependency to the task, which plays out when we invoke it from Gradle.</w:t>
      </w:r>
    </w:p>
    <w:p w:rsidR="00A0128E" w:rsidRPr="00A0128E" w:rsidRDefault="00A0128E" w:rsidP="00A0128E">
      <w:pPr>
        <w:rPr>
          <w:rFonts w:cs="Consolas"/>
          <w:b/>
          <w:color w:val="000000"/>
          <w:sz w:val="20"/>
          <w:szCs w:val="20"/>
        </w:rPr>
      </w:pPr>
      <w:r>
        <w:rPr>
          <w:noProof/>
          <w:lang w:eastAsia="en-US"/>
        </w:rPr>
        <w:drawing>
          <wp:inline distT="0" distB="0" distL="0" distR="0" wp14:anchorId="1D01F439" wp14:editId="36220430">
            <wp:extent cx="5943600" cy="137922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379220"/>
                    </a:xfrm>
                    <a:prstGeom prst="rect">
                      <a:avLst/>
                    </a:prstGeom>
                  </pic:spPr>
                </pic:pic>
              </a:graphicData>
            </a:graphic>
          </wp:inline>
        </w:drawing>
      </w:r>
    </w:p>
    <w:p w:rsidR="00C14420" w:rsidRPr="00C14420" w:rsidRDefault="00C14420" w:rsidP="00617691">
      <w:r w:rsidRPr="00617691">
        <w:rPr>
          <w:rFonts w:cs="Consolas"/>
          <w:b/>
          <w:color w:val="000000"/>
          <w:sz w:val="20"/>
          <w:szCs w:val="20"/>
        </w:rPr>
        <w:t>Expected Result</w:t>
      </w:r>
      <w:r w:rsidRPr="00617691">
        <w:rPr>
          <w:rFonts w:cs="Consolas"/>
          <w:color w:val="000000"/>
          <w:sz w:val="20"/>
          <w:szCs w:val="20"/>
        </w:rPr>
        <w:t xml:space="preserve">:  </w:t>
      </w:r>
      <w:r w:rsidR="004F0469">
        <w:t>build.Gradle script demonstrating</w:t>
      </w:r>
      <w:r w:rsidR="008E6C81">
        <w:t xml:space="preserve"> dynamically creating a new task with executing code, then also dynamically adding a dependency to the task.</w:t>
      </w:r>
    </w:p>
    <w:p w:rsidR="006A1B10" w:rsidRDefault="006A1B10" w:rsidP="006A1B10">
      <w:pPr>
        <w:pStyle w:val="Heading2"/>
      </w:pPr>
      <w:bookmarkStart w:id="10" w:name="_Toc446171839"/>
      <w:r>
        <w:t xml:space="preserve">Adding </w:t>
      </w:r>
      <w:r w:rsidR="00096CE2">
        <w:t xml:space="preserve">New </w:t>
      </w:r>
      <w:r>
        <w:t>Properties</w:t>
      </w:r>
      <w:bookmarkEnd w:id="10"/>
    </w:p>
    <w:p w:rsidR="00096CE2" w:rsidRPr="00096CE2" w:rsidRDefault="00096CE2" w:rsidP="00096CE2">
      <w:r>
        <w:t xml:space="preserve">In your build.gradle file you can define local variable or extra properties on the </w:t>
      </w:r>
      <w:r w:rsidRPr="00096CE2">
        <w:rPr>
          <w:rStyle w:val="CodeChar"/>
        </w:rPr>
        <w:t>Project</w:t>
      </w:r>
      <w:r>
        <w:t xml:space="preserve"> or </w:t>
      </w:r>
      <w:r w:rsidRPr="00096CE2">
        <w:rPr>
          <w:rStyle w:val="CodeChar"/>
        </w:rPr>
        <w:t>Task</w:t>
      </w:r>
      <w:r>
        <w:t xml:space="preserve"> instance(s).</w:t>
      </w:r>
      <w:r w:rsidR="007651D2">
        <w:t xml:space="preserve">  Local variables are defined in the underlying Groovy environment, and very similar to Java local variable.  They are only available in the scope in which they are defined. </w:t>
      </w:r>
    </w:p>
    <w:p w:rsidR="007972FA" w:rsidRPr="006C5966" w:rsidRDefault="007972FA" w:rsidP="00ED5ADA">
      <w:pPr>
        <w:pStyle w:val="ListParagraph"/>
        <w:numPr>
          <w:ilvl w:val="0"/>
          <w:numId w:val="17"/>
        </w:numPr>
        <w:rPr>
          <w:rStyle w:val="Emphasis"/>
          <w:rFonts w:asciiTheme="minorHAnsi" w:hAnsiTheme="minorHAnsi"/>
          <w:b w:val="0"/>
          <w:iCs w:val="0"/>
          <w:sz w:val="22"/>
        </w:rPr>
      </w:pPr>
      <w:r>
        <w:lastRenderedPageBreak/>
        <w:t xml:space="preserve">Create a </w:t>
      </w:r>
      <w:r>
        <w:rPr>
          <w:rStyle w:val="Emphasis"/>
          <w:b w:val="0"/>
        </w:rPr>
        <w:t>directory</w:t>
      </w:r>
      <w:r>
        <w:t xml:space="preserve"> for this exercise named </w:t>
      </w:r>
      <w:r w:rsidRPr="006C5966">
        <w:rPr>
          <w:rStyle w:val="CodeChar"/>
        </w:rPr>
        <w:t>C:\GradleTraining\work\Exercise_2\Exercise_2.</w:t>
      </w:r>
      <w:r w:rsidR="00096CE2">
        <w:rPr>
          <w:rStyle w:val="CodeChar"/>
        </w:rPr>
        <w:t>6</w:t>
      </w:r>
    </w:p>
    <w:p w:rsidR="007972FA" w:rsidRPr="006C5966" w:rsidRDefault="007972FA" w:rsidP="00ED5ADA">
      <w:pPr>
        <w:pStyle w:val="ListParagraph"/>
        <w:numPr>
          <w:ilvl w:val="0"/>
          <w:numId w:val="17"/>
        </w:numPr>
        <w:rPr>
          <w:rStyle w:val="Emphasis"/>
          <w:rFonts w:asciiTheme="minorHAnsi" w:hAnsiTheme="minorHAnsi"/>
          <w:b w:val="0"/>
          <w:iCs w:val="0"/>
          <w:sz w:val="22"/>
        </w:rPr>
      </w:pPr>
      <w:r>
        <w:rPr>
          <w:rStyle w:val="Emphasis"/>
          <w:b w:val="0"/>
        </w:rPr>
        <w:t xml:space="preserve">In </w:t>
      </w:r>
      <w:r w:rsidR="007651D2">
        <w:rPr>
          <w:rStyle w:val="Emphasis"/>
          <w:b w:val="0"/>
        </w:rPr>
        <w:t>the c</w:t>
      </w:r>
      <w:r>
        <w:rPr>
          <w:rStyle w:val="Emphasis"/>
          <w:b w:val="0"/>
        </w:rPr>
        <w:t>ommand prompt navigate to this new directory.</w:t>
      </w:r>
    </w:p>
    <w:p w:rsidR="007972FA" w:rsidRPr="006C5966" w:rsidRDefault="007972FA" w:rsidP="00ED5ADA">
      <w:pPr>
        <w:pStyle w:val="ListParagraph"/>
        <w:numPr>
          <w:ilvl w:val="0"/>
          <w:numId w:val="17"/>
        </w:numPr>
        <w:rPr>
          <w:rStyle w:val="Emphasis"/>
          <w:rFonts w:asciiTheme="minorHAnsi" w:hAnsiTheme="minorHAnsi"/>
          <w:b w:val="0"/>
          <w:iCs w:val="0"/>
          <w:sz w:val="22"/>
        </w:rPr>
      </w:pPr>
      <w:r>
        <w:rPr>
          <w:rStyle w:val="Emphasis"/>
          <w:b w:val="0"/>
        </w:rPr>
        <w:t xml:space="preserve">Create a build.gradle file in this directory and open it in </w:t>
      </w:r>
      <w:r w:rsidR="00E452A7">
        <w:rPr>
          <w:rStyle w:val="Emphasis"/>
          <w:b w:val="0"/>
        </w:rPr>
        <w:t>Notepad++.</w:t>
      </w:r>
    </w:p>
    <w:p w:rsidR="007972FA" w:rsidRPr="006C5966" w:rsidRDefault="007972FA" w:rsidP="00ED5ADA">
      <w:pPr>
        <w:pStyle w:val="ListParagraph"/>
        <w:numPr>
          <w:ilvl w:val="0"/>
          <w:numId w:val="17"/>
        </w:numPr>
        <w:rPr>
          <w:rStyle w:val="Emphasis"/>
          <w:rFonts w:asciiTheme="minorHAnsi" w:hAnsiTheme="minorHAnsi"/>
          <w:b w:val="0"/>
          <w:iCs w:val="0"/>
          <w:sz w:val="22"/>
        </w:rPr>
      </w:pPr>
      <w:r>
        <w:rPr>
          <w:rStyle w:val="Emphasis"/>
          <w:b w:val="0"/>
        </w:rPr>
        <w:t xml:space="preserve">Add the following task to the file and save it. Here we are </w:t>
      </w:r>
      <w:r w:rsidR="00330C91">
        <w:rPr>
          <w:rStyle w:val="Emphasis"/>
          <w:b w:val="0"/>
        </w:rPr>
        <w:t xml:space="preserve">add a local variable to the Project scope, </w:t>
      </w:r>
      <w:r w:rsidR="00330C91" w:rsidRPr="00743D42">
        <w:rPr>
          <w:rStyle w:val="CodeChar"/>
        </w:rPr>
        <w:t>projVar</w:t>
      </w:r>
      <w:r w:rsidR="00330C91">
        <w:rPr>
          <w:rStyle w:val="Emphasis"/>
          <w:b w:val="0"/>
        </w:rPr>
        <w:t xml:space="preserve">, and a local variable to the </w:t>
      </w:r>
      <w:r w:rsidR="00330C91" w:rsidRPr="00743D42">
        <w:rPr>
          <w:rStyle w:val="CodeChar"/>
        </w:rPr>
        <w:t>addProps</w:t>
      </w:r>
      <w:r w:rsidR="00330C91">
        <w:rPr>
          <w:rStyle w:val="Emphasis"/>
          <w:b w:val="0"/>
        </w:rPr>
        <w:t xml:space="preserve"> Task Action scope, </w:t>
      </w:r>
      <w:r w:rsidR="00330C91" w:rsidRPr="00743D42">
        <w:rPr>
          <w:rStyle w:val="CodeChar"/>
        </w:rPr>
        <w:t>taskVar</w:t>
      </w:r>
      <w:r w:rsidR="00330C91">
        <w:rPr>
          <w:rStyle w:val="Emphasis"/>
          <w:b w:val="0"/>
        </w:rPr>
        <w:t xml:space="preserve">.  We can see </w:t>
      </w:r>
      <w:r w:rsidR="00330C91" w:rsidRPr="00743D42">
        <w:rPr>
          <w:rStyle w:val="CodeChar"/>
        </w:rPr>
        <w:t>projVar</w:t>
      </w:r>
      <w:r w:rsidR="00330C91">
        <w:rPr>
          <w:rStyle w:val="Emphasis"/>
          <w:b w:val="0"/>
        </w:rPr>
        <w:t xml:space="preserve"> from inside or outside the Task.  However, we can only see the </w:t>
      </w:r>
      <w:r w:rsidR="00330C91" w:rsidRPr="00743D42">
        <w:rPr>
          <w:rStyle w:val="CodeChar"/>
        </w:rPr>
        <w:t>taskVar</w:t>
      </w:r>
      <w:r w:rsidR="00330C91">
        <w:rPr>
          <w:rStyle w:val="Emphasis"/>
          <w:b w:val="0"/>
        </w:rPr>
        <w:t xml:space="preserve"> inside the </w:t>
      </w:r>
      <w:r w:rsidR="00330C91" w:rsidRPr="00743D42">
        <w:rPr>
          <w:rStyle w:val="CodeChar"/>
        </w:rPr>
        <w:t>doLast</w:t>
      </w:r>
      <w:r w:rsidR="00330C91">
        <w:rPr>
          <w:rStyle w:val="Emphasis"/>
          <w:b w:val="0"/>
        </w:rPr>
        <w:t xml:space="preserve"> action.</w:t>
      </w:r>
    </w:p>
    <w:p w:rsidR="00250ADE" w:rsidRDefault="00250ADE" w:rsidP="00250ADE">
      <w:pPr>
        <w:pStyle w:val="Code"/>
      </w:pPr>
      <w:r>
        <w:t>println "Configuration Phase Begins"</w:t>
      </w:r>
    </w:p>
    <w:p w:rsidR="00250ADE" w:rsidRDefault="00250ADE" w:rsidP="00250ADE">
      <w:pPr>
        <w:pStyle w:val="Code"/>
      </w:pPr>
      <w:r>
        <w:t>String projVar = "local project scope var"</w:t>
      </w:r>
    </w:p>
    <w:p w:rsidR="007A1923" w:rsidRDefault="007A1923" w:rsidP="00250ADE">
      <w:pPr>
        <w:pStyle w:val="Code"/>
      </w:pPr>
    </w:p>
    <w:p w:rsidR="00250ADE" w:rsidRDefault="00250ADE" w:rsidP="00250ADE">
      <w:pPr>
        <w:pStyle w:val="Code"/>
      </w:pPr>
      <w:r>
        <w:t>task addProps  {</w:t>
      </w:r>
    </w:p>
    <w:p w:rsidR="00250ADE" w:rsidRDefault="00250ADE" w:rsidP="00250ADE">
      <w:pPr>
        <w:pStyle w:val="Code"/>
      </w:pPr>
      <w:r>
        <w:tab/>
        <w:t>doLast {</w:t>
      </w:r>
    </w:p>
    <w:p w:rsidR="00250ADE" w:rsidRDefault="00250ADE" w:rsidP="00250ADE">
      <w:pPr>
        <w:pStyle w:val="Code"/>
      </w:pPr>
      <w:r>
        <w:tab/>
      </w:r>
      <w:r>
        <w:tab/>
        <w:t>String taskVar = "local task scope var"</w:t>
      </w:r>
    </w:p>
    <w:p w:rsidR="00250ADE" w:rsidRDefault="00250ADE" w:rsidP="00250ADE">
      <w:pPr>
        <w:pStyle w:val="Code"/>
      </w:pPr>
      <w:r>
        <w:tab/>
      </w:r>
      <w:r>
        <w:tab/>
        <w:t>println "addProps: access project scope variables: $projVar"</w:t>
      </w:r>
    </w:p>
    <w:p w:rsidR="00250ADE" w:rsidRDefault="00250ADE" w:rsidP="00250ADE">
      <w:pPr>
        <w:pStyle w:val="Code"/>
      </w:pPr>
      <w:r>
        <w:tab/>
      </w:r>
      <w:r>
        <w:tab/>
        <w:t>println "addProps: access task scope variables: $taskVar"</w:t>
      </w:r>
    </w:p>
    <w:p w:rsidR="00250ADE" w:rsidRDefault="00250ADE" w:rsidP="00250ADE">
      <w:pPr>
        <w:pStyle w:val="Code"/>
      </w:pPr>
      <w:r>
        <w:tab/>
        <w:t>}</w:t>
      </w:r>
    </w:p>
    <w:p w:rsidR="00250ADE" w:rsidRDefault="00250ADE" w:rsidP="00250ADE">
      <w:pPr>
        <w:pStyle w:val="Code"/>
      </w:pPr>
      <w:r>
        <w:tab/>
        <w:t>//println "Config: Cannot access task scope variables: $taskVar"</w:t>
      </w:r>
    </w:p>
    <w:p w:rsidR="00250ADE" w:rsidRDefault="00250ADE" w:rsidP="00250ADE">
      <w:pPr>
        <w:pStyle w:val="Code"/>
      </w:pPr>
      <w:r>
        <w:t>}</w:t>
      </w:r>
    </w:p>
    <w:p w:rsidR="00250ADE" w:rsidRDefault="00250ADE" w:rsidP="00250ADE">
      <w:pPr>
        <w:pStyle w:val="Code"/>
      </w:pPr>
      <w:r>
        <w:t>println "\t Access project scope variables: $projVar"</w:t>
      </w:r>
    </w:p>
    <w:p w:rsidR="00250ADE" w:rsidRDefault="00250ADE" w:rsidP="00250ADE">
      <w:pPr>
        <w:pStyle w:val="Code"/>
      </w:pPr>
      <w:r>
        <w:t>//println "\t Cannot access task scope variables: $taskVar"</w:t>
      </w:r>
    </w:p>
    <w:p w:rsidR="00330C91" w:rsidRDefault="00330C91" w:rsidP="00ED5ADA">
      <w:pPr>
        <w:pStyle w:val="ListParagraph"/>
        <w:numPr>
          <w:ilvl w:val="0"/>
          <w:numId w:val="17"/>
        </w:numPr>
      </w:pPr>
      <w:r>
        <w:t xml:space="preserve">In the command prompt enter </w:t>
      </w:r>
      <w:r w:rsidRPr="00E123FA">
        <w:rPr>
          <w:rStyle w:val="CodeChar"/>
        </w:rPr>
        <w:t>gradle addProps</w:t>
      </w:r>
      <w:r>
        <w:t>.  Notice the project</w:t>
      </w:r>
      <w:r w:rsidR="00E123FA">
        <w:t xml:space="preserve"> scope variable is always available, and the Task Action scope variable is available in the Task Action where it is defined.  Go ahead and uncomment the </w:t>
      </w:r>
      <w:r w:rsidR="00E123FA" w:rsidRPr="00E123FA">
        <w:rPr>
          <w:rStyle w:val="CodeChar"/>
        </w:rPr>
        <w:t>printlns</w:t>
      </w:r>
      <w:r w:rsidR="00E123FA">
        <w:t xml:space="preserve"> to see Gradle generate an error when you try to access the Task Action scope variable outside its scope. </w:t>
      </w:r>
    </w:p>
    <w:p w:rsidR="00330C91" w:rsidRDefault="00330C91" w:rsidP="00330C91">
      <w:r>
        <w:rPr>
          <w:noProof/>
          <w:lang w:eastAsia="en-US"/>
        </w:rPr>
        <w:drawing>
          <wp:inline distT="0" distB="0" distL="0" distR="0" wp14:anchorId="4253C794" wp14:editId="231C5741">
            <wp:extent cx="5943600" cy="926465"/>
            <wp:effectExtent l="0" t="0" r="0" b="698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926465"/>
                    </a:xfrm>
                    <a:prstGeom prst="rect">
                      <a:avLst/>
                    </a:prstGeom>
                  </pic:spPr>
                </pic:pic>
              </a:graphicData>
            </a:graphic>
          </wp:inline>
        </w:drawing>
      </w:r>
    </w:p>
    <w:p w:rsidR="007651D2" w:rsidRDefault="00472A87" w:rsidP="007651D2">
      <w:pPr>
        <w:rPr>
          <w:rFonts w:cs="Consolas"/>
          <w:color w:val="000000"/>
          <w:sz w:val="20"/>
          <w:szCs w:val="20"/>
        </w:rPr>
      </w:pPr>
      <w:r w:rsidRPr="00472A87">
        <w:rPr>
          <w:rFonts w:cs="Consolas"/>
          <w:color w:val="000000"/>
          <w:sz w:val="20"/>
          <w:szCs w:val="20"/>
        </w:rPr>
        <w:t xml:space="preserve">You can also define </w:t>
      </w:r>
      <w:r w:rsidR="00DC4957">
        <w:rPr>
          <w:rFonts w:cs="Consolas"/>
          <w:color w:val="000000"/>
          <w:sz w:val="20"/>
          <w:szCs w:val="20"/>
        </w:rPr>
        <w:t xml:space="preserve">and initialize </w:t>
      </w:r>
      <w:r>
        <w:rPr>
          <w:rFonts w:cs="Consolas"/>
          <w:color w:val="000000"/>
          <w:sz w:val="20"/>
          <w:szCs w:val="20"/>
        </w:rPr>
        <w:t xml:space="preserve">new properties on the Project and Tasks with the “ext” namespace.  Once defined you can access the new property </w:t>
      </w:r>
      <w:r w:rsidR="00F67655">
        <w:rPr>
          <w:rFonts w:cs="Consolas"/>
          <w:color w:val="000000"/>
          <w:sz w:val="20"/>
          <w:szCs w:val="20"/>
        </w:rPr>
        <w:t xml:space="preserve">directly </w:t>
      </w:r>
      <w:r>
        <w:rPr>
          <w:rFonts w:cs="Consolas"/>
          <w:color w:val="000000"/>
          <w:sz w:val="20"/>
          <w:szCs w:val="20"/>
        </w:rPr>
        <w:t>from the owning object via dot notation.</w:t>
      </w:r>
      <w:r w:rsidR="00F67655">
        <w:rPr>
          <w:rFonts w:cs="Consolas"/>
          <w:color w:val="000000"/>
          <w:sz w:val="20"/>
          <w:szCs w:val="20"/>
        </w:rPr>
        <w:t xml:space="preserve">  Properties defi</w:t>
      </w:r>
      <w:r w:rsidR="00DC4957">
        <w:rPr>
          <w:rFonts w:cs="Consolas"/>
          <w:color w:val="000000"/>
          <w:sz w:val="20"/>
          <w:szCs w:val="20"/>
        </w:rPr>
        <w:t>ned this way can be read or set, but they must be initialized when they are declared with “ext”.</w:t>
      </w:r>
    </w:p>
    <w:p w:rsidR="00250ADE" w:rsidRPr="00250ADE" w:rsidRDefault="00250ADE" w:rsidP="00ED5ADA">
      <w:pPr>
        <w:pStyle w:val="ListParagraph"/>
        <w:numPr>
          <w:ilvl w:val="0"/>
          <w:numId w:val="17"/>
        </w:numPr>
        <w:rPr>
          <w:rStyle w:val="Emphasis"/>
          <w:rFonts w:asciiTheme="minorHAnsi" w:hAnsiTheme="minorHAnsi" w:cs="Consolas"/>
          <w:b w:val="0"/>
          <w:iCs w:val="0"/>
          <w:color w:val="000000"/>
          <w:sz w:val="20"/>
          <w:szCs w:val="20"/>
        </w:rPr>
      </w:pPr>
      <w:r>
        <w:rPr>
          <w:rStyle w:val="Emphasis"/>
          <w:b w:val="0"/>
        </w:rPr>
        <w:t xml:space="preserve">Add the highlighted code to the build.gradle script.  </w:t>
      </w:r>
      <w:r w:rsidR="00A444DD">
        <w:rPr>
          <w:rStyle w:val="Emphasis"/>
          <w:b w:val="0"/>
        </w:rPr>
        <w:t>Here we ar</w:t>
      </w:r>
      <w:r w:rsidR="00C64951">
        <w:rPr>
          <w:rStyle w:val="Emphasis"/>
          <w:b w:val="0"/>
        </w:rPr>
        <w:t xml:space="preserve">e adding a new property to the </w:t>
      </w:r>
      <w:r w:rsidR="00C64951" w:rsidRPr="00C64951">
        <w:rPr>
          <w:rStyle w:val="CodeChar"/>
        </w:rPr>
        <w:t>p</w:t>
      </w:r>
      <w:r w:rsidR="00A444DD" w:rsidRPr="00C64951">
        <w:rPr>
          <w:rStyle w:val="CodeChar"/>
        </w:rPr>
        <w:t>roject</w:t>
      </w:r>
      <w:r w:rsidR="00A444DD">
        <w:rPr>
          <w:rStyle w:val="Emphasis"/>
          <w:b w:val="0"/>
        </w:rPr>
        <w:t xml:space="preserve"> instance, </w:t>
      </w:r>
      <w:r w:rsidR="00A444DD" w:rsidRPr="00C64951">
        <w:rPr>
          <w:rStyle w:val="CodeChar"/>
        </w:rPr>
        <w:t>newProjProp</w:t>
      </w:r>
      <w:r w:rsidR="00A444DD">
        <w:rPr>
          <w:rStyle w:val="Emphasis"/>
          <w:b w:val="0"/>
        </w:rPr>
        <w:t xml:space="preserve">, and a new property to the Task </w:t>
      </w:r>
      <w:r w:rsidR="00A444DD" w:rsidRPr="00C64951">
        <w:rPr>
          <w:rStyle w:val="CodeChar"/>
        </w:rPr>
        <w:t>addProps</w:t>
      </w:r>
      <w:r w:rsidR="00A444DD">
        <w:rPr>
          <w:rStyle w:val="Emphasis"/>
          <w:b w:val="0"/>
        </w:rPr>
        <w:t xml:space="preserve"> instance, </w:t>
      </w:r>
      <w:r w:rsidR="00A444DD" w:rsidRPr="00C64951">
        <w:rPr>
          <w:rStyle w:val="CodeChar"/>
        </w:rPr>
        <w:t>newTaskProp</w:t>
      </w:r>
      <w:r w:rsidR="00A444DD">
        <w:rPr>
          <w:rStyle w:val="Emphasis"/>
          <w:b w:val="0"/>
        </w:rPr>
        <w:t xml:space="preserve">.  Notice when we print these properties out we access then via dot notation from the project or </w:t>
      </w:r>
      <w:r w:rsidR="00A444DD" w:rsidRPr="00C64951">
        <w:rPr>
          <w:rStyle w:val="CodeChar"/>
        </w:rPr>
        <w:t>addProps</w:t>
      </w:r>
      <w:r w:rsidR="00A444DD">
        <w:rPr>
          <w:rStyle w:val="Emphasis"/>
          <w:b w:val="0"/>
        </w:rPr>
        <w:t xml:space="preserve"> task instances. </w:t>
      </w:r>
    </w:p>
    <w:p w:rsidR="00A444DD" w:rsidRPr="00A444DD" w:rsidRDefault="00A444DD" w:rsidP="00A444DD">
      <w:pPr>
        <w:pStyle w:val="Code"/>
      </w:pPr>
      <w:r w:rsidRPr="00A444DD">
        <w:t>println "Configuration Phase Begins"</w:t>
      </w:r>
    </w:p>
    <w:p w:rsidR="00A444DD" w:rsidRPr="00A444DD" w:rsidRDefault="00A444DD" w:rsidP="00A444DD">
      <w:pPr>
        <w:pStyle w:val="Code"/>
      </w:pPr>
      <w:r w:rsidRPr="00A444DD">
        <w:t>String projVar = "local project scope var"</w:t>
      </w:r>
    </w:p>
    <w:p w:rsidR="00A444DD" w:rsidRPr="00A444DD" w:rsidRDefault="00A444DD" w:rsidP="00A444DD">
      <w:pPr>
        <w:pStyle w:val="Code"/>
      </w:pPr>
    </w:p>
    <w:p w:rsidR="00A444DD" w:rsidRPr="00A444DD" w:rsidRDefault="00A444DD" w:rsidP="00A444DD">
      <w:pPr>
        <w:pStyle w:val="Code"/>
        <w:rPr>
          <w:highlight w:val="yellow"/>
        </w:rPr>
      </w:pPr>
      <w:r w:rsidRPr="00A444DD">
        <w:rPr>
          <w:highlight w:val="yellow"/>
        </w:rPr>
        <w:t>project.ext.newProjProp = 45</w:t>
      </w:r>
    </w:p>
    <w:p w:rsidR="00A444DD" w:rsidRPr="00A444DD" w:rsidRDefault="00A444DD" w:rsidP="00A444DD">
      <w:pPr>
        <w:pStyle w:val="Code"/>
      </w:pPr>
      <w:r w:rsidRPr="00A444DD">
        <w:rPr>
          <w:highlight w:val="yellow"/>
        </w:rPr>
        <w:t>println "\t Just added newProjProp with value $project.newProjProp"</w:t>
      </w:r>
    </w:p>
    <w:p w:rsidR="00A444DD" w:rsidRPr="00A444DD" w:rsidRDefault="00A444DD" w:rsidP="00A444DD">
      <w:pPr>
        <w:pStyle w:val="Code"/>
      </w:pPr>
    </w:p>
    <w:p w:rsidR="00A444DD" w:rsidRPr="00A444DD" w:rsidRDefault="00A444DD" w:rsidP="00A444DD">
      <w:pPr>
        <w:pStyle w:val="Code"/>
      </w:pPr>
      <w:r w:rsidRPr="00A444DD">
        <w:t>task addProps  {</w:t>
      </w:r>
    </w:p>
    <w:p w:rsidR="00A444DD" w:rsidRPr="00A444DD" w:rsidRDefault="00A444DD" w:rsidP="00A444DD">
      <w:pPr>
        <w:pStyle w:val="Code"/>
      </w:pPr>
      <w:r w:rsidRPr="00A444DD">
        <w:tab/>
        <w:t>doLast {</w:t>
      </w:r>
    </w:p>
    <w:p w:rsidR="00A444DD" w:rsidRPr="00A444DD" w:rsidRDefault="00A444DD" w:rsidP="00A444DD">
      <w:pPr>
        <w:pStyle w:val="Code"/>
      </w:pPr>
      <w:r w:rsidRPr="00A444DD">
        <w:tab/>
      </w:r>
      <w:r w:rsidRPr="00A444DD">
        <w:tab/>
        <w:t>String taskVar = "local task scope var"</w:t>
      </w:r>
    </w:p>
    <w:p w:rsidR="00A444DD" w:rsidRPr="00A444DD" w:rsidRDefault="00A444DD" w:rsidP="00A444DD">
      <w:pPr>
        <w:pStyle w:val="Code"/>
      </w:pPr>
      <w:r w:rsidRPr="00A444DD">
        <w:tab/>
      </w:r>
      <w:r w:rsidRPr="00A444DD">
        <w:tab/>
        <w:t>println "addProps: access project scope variables: $projVar"</w:t>
      </w:r>
    </w:p>
    <w:p w:rsidR="00A444DD" w:rsidRPr="00A444DD" w:rsidRDefault="00A444DD" w:rsidP="00A444DD">
      <w:pPr>
        <w:pStyle w:val="Code"/>
      </w:pPr>
      <w:r w:rsidRPr="00A444DD">
        <w:tab/>
      </w:r>
      <w:r w:rsidRPr="00A444DD">
        <w:tab/>
        <w:t>println "addProps: access task scope variables: $taskVar"</w:t>
      </w:r>
    </w:p>
    <w:p w:rsidR="00A444DD" w:rsidRPr="00A444DD" w:rsidRDefault="00A444DD" w:rsidP="00A444DD">
      <w:pPr>
        <w:pStyle w:val="Code"/>
      </w:pPr>
      <w:r w:rsidRPr="00A444DD">
        <w:tab/>
      </w:r>
      <w:r w:rsidRPr="00A444DD">
        <w:tab/>
      </w:r>
      <w:r w:rsidRPr="00A444DD">
        <w:rPr>
          <w:highlight w:val="yellow"/>
        </w:rPr>
        <w:t>println "addProps: access new task property $newTaskProp"</w:t>
      </w:r>
    </w:p>
    <w:p w:rsidR="00A444DD" w:rsidRPr="00A444DD" w:rsidRDefault="00A444DD" w:rsidP="00A444DD">
      <w:pPr>
        <w:pStyle w:val="Code"/>
      </w:pPr>
      <w:r w:rsidRPr="00A444DD">
        <w:tab/>
        <w:t>}</w:t>
      </w:r>
    </w:p>
    <w:p w:rsidR="00A444DD" w:rsidRPr="00A444DD" w:rsidRDefault="00A444DD" w:rsidP="00A444DD">
      <w:pPr>
        <w:pStyle w:val="Code"/>
      </w:pPr>
      <w:r w:rsidRPr="00A444DD">
        <w:tab/>
        <w:t>//println "Config: Cannot access task scope variables: $taskVar"</w:t>
      </w:r>
    </w:p>
    <w:p w:rsidR="00A444DD" w:rsidRPr="00A444DD" w:rsidRDefault="00A444DD" w:rsidP="00A444DD">
      <w:pPr>
        <w:pStyle w:val="Code"/>
      </w:pPr>
      <w:r w:rsidRPr="00A444DD">
        <w:t>}</w:t>
      </w:r>
    </w:p>
    <w:p w:rsidR="00A444DD" w:rsidRPr="00A444DD" w:rsidRDefault="00A444DD" w:rsidP="00A444DD">
      <w:pPr>
        <w:pStyle w:val="Code"/>
      </w:pPr>
      <w:r w:rsidRPr="00A444DD">
        <w:t>println "\t Access project scope variables: $projVar"</w:t>
      </w:r>
    </w:p>
    <w:p w:rsidR="00A444DD" w:rsidRPr="00A444DD" w:rsidRDefault="00A444DD" w:rsidP="00A444DD">
      <w:pPr>
        <w:pStyle w:val="Code"/>
      </w:pPr>
      <w:r w:rsidRPr="00A444DD">
        <w:t>//println "\t Cannot access task scope variables: $taskVar"</w:t>
      </w:r>
    </w:p>
    <w:p w:rsidR="00A444DD" w:rsidRPr="00A444DD" w:rsidRDefault="00A444DD" w:rsidP="00A444DD">
      <w:pPr>
        <w:pStyle w:val="Code"/>
      </w:pPr>
    </w:p>
    <w:p w:rsidR="00250ADE" w:rsidRPr="00250ADE" w:rsidRDefault="00A444DD" w:rsidP="00A444DD">
      <w:pPr>
        <w:pStyle w:val="Code"/>
      </w:pPr>
      <w:r w:rsidRPr="00A444DD">
        <w:rPr>
          <w:highlight w:val="yellow"/>
        </w:rPr>
        <w:t>addProps.ext.newTaskProp = 55</w:t>
      </w:r>
    </w:p>
    <w:p w:rsidR="00A444DD" w:rsidRPr="00A444DD" w:rsidRDefault="00A444DD" w:rsidP="00ED5ADA">
      <w:pPr>
        <w:pStyle w:val="ListParagraph"/>
        <w:numPr>
          <w:ilvl w:val="0"/>
          <w:numId w:val="17"/>
        </w:numPr>
        <w:rPr>
          <w:rFonts w:cs="Consolas"/>
          <w:b/>
          <w:color w:val="000000"/>
          <w:sz w:val="20"/>
          <w:szCs w:val="20"/>
        </w:rPr>
      </w:pPr>
      <w:r>
        <w:t xml:space="preserve">In the command prompt enter </w:t>
      </w:r>
      <w:r w:rsidRPr="00E123FA">
        <w:rPr>
          <w:rStyle w:val="CodeChar"/>
        </w:rPr>
        <w:t>gradle addProps</w:t>
      </w:r>
      <w:r>
        <w:t xml:space="preserve">.  Notice the properties were added to the </w:t>
      </w:r>
      <w:r w:rsidRPr="00620DDA">
        <w:rPr>
          <w:rStyle w:val="CodeChar"/>
        </w:rPr>
        <w:t>project</w:t>
      </w:r>
      <w:r>
        <w:t xml:space="preserve"> and </w:t>
      </w:r>
      <w:r w:rsidRPr="00620DDA">
        <w:rPr>
          <w:rStyle w:val="CodeChar"/>
        </w:rPr>
        <w:t>addProps</w:t>
      </w:r>
      <w:r>
        <w:t xml:space="preserve"> task instances since we can print out the values.</w:t>
      </w:r>
    </w:p>
    <w:p w:rsidR="00A444DD" w:rsidRDefault="00A444DD" w:rsidP="00C14420">
      <w:pPr>
        <w:rPr>
          <w:rFonts w:cs="Consolas"/>
          <w:b/>
          <w:color w:val="000000"/>
          <w:sz w:val="20"/>
          <w:szCs w:val="20"/>
        </w:rPr>
      </w:pPr>
      <w:r>
        <w:rPr>
          <w:noProof/>
          <w:lang w:eastAsia="en-US"/>
        </w:rPr>
        <w:drawing>
          <wp:inline distT="0" distB="0" distL="0" distR="0" wp14:anchorId="663D621E" wp14:editId="5C63B1F5">
            <wp:extent cx="5943600" cy="1113155"/>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113155"/>
                    </a:xfrm>
                    <a:prstGeom prst="rect">
                      <a:avLst/>
                    </a:prstGeom>
                  </pic:spPr>
                </pic:pic>
              </a:graphicData>
            </a:graphic>
          </wp:inline>
        </w:drawing>
      </w:r>
    </w:p>
    <w:p w:rsidR="00C14420" w:rsidRDefault="00C14420" w:rsidP="00A46F60">
      <w:pPr>
        <w:ind w:left="706" w:hanging="706"/>
      </w:pPr>
      <w:r w:rsidRPr="00F36B7D">
        <w:rPr>
          <w:rFonts w:cs="Consolas"/>
          <w:b/>
          <w:color w:val="000000"/>
          <w:sz w:val="20"/>
          <w:szCs w:val="20"/>
        </w:rPr>
        <w:t xml:space="preserve">Expected </w:t>
      </w:r>
      <w:r>
        <w:rPr>
          <w:rFonts w:cs="Consolas"/>
          <w:b/>
          <w:color w:val="000000"/>
          <w:sz w:val="20"/>
          <w:szCs w:val="20"/>
        </w:rPr>
        <w:t>Result</w:t>
      </w:r>
      <w:r w:rsidRPr="00F36B7D">
        <w:rPr>
          <w:rFonts w:cs="Consolas"/>
          <w:color w:val="000000"/>
          <w:sz w:val="20"/>
          <w:szCs w:val="20"/>
        </w:rPr>
        <w:t>:</w:t>
      </w:r>
      <w:r>
        <w:rPr>
          <w:rFonts w:cs="Consolas"/>
          <w:color w:val="000000"/>
          <w:sz w:val="20"/>
          <w:szCs w:val="20"/>
        </w:rPr>
        <w:t xml:space="preserve">  </w:t>
      </w:r>
      <w:r w:rsidR="004F0469">
        <w:t>build.Gradle script demonstrating</w:t>
      </w:r>
      <w:r w:rsidR="00D7351F">
        <w:t xml:space="preserve"> how to add and use local variable, and properties on the Project and Task instances.</w:t>
      </w:r>
    </w:p>
    <w:p w:rsidR="00547C8F" w:rsidRPr="00547C8F" w:rsidRDefault="00547C8F" w:rsidP="00547C8F">
      <w:pPr>
        <w:pStyle w:val="IntenseQuote"/>
      </w:pPr>
      <w:r>
        <w:t xml:space="preserve">End </w:t>
      </w:r>
      <w:r w:rsidR="00743D42">
        <w:t>of</w:t>
      </w:r>
      <w:r>
        <w:t xml:space="preserve"> Lab</w:t>
      </w:r>
    </w:p>
    <w:p w:rsidR="00A46F60" w:rsidRPr="00C14420" w:rsidRDefault="00A46F60" w:rsidP="00A46F60">
      <w:pPr>
        <w:ind w:left="706" w:hanging="706"/>
      </w:pPr>
      <w:r>
        <w:rPr>
          <w:b/>
        </w:rPr>
        <w:t xml:space="preserve">If you get done Early: </w:t>
      </w:r>
      <w:r>
        <w:t>Read the introduction</w:t>
      </w:r>
      <w:r w:rsidRPr="00A46F60">
        <w:t xml:space="preserve"> </w:t>
      </w:r>
      <w:r>
        <w:t>in</w:t>
      </w:r>
      <w:r w:rsidRPr="00A46F60">
        <w:t xml:space="preserve"> Gradle </w:t>
      </w:r>
      <w:r>
        <w:t xml:space="preserve">JavaDoc pages for the Interfaces </w:t>
      </w:r>
      <w:r w:rsidRPr="00A46F60">
        <w:rPr>
          <w:rStyle w:val="CodeChar"/>
        </w:rPr>
        <w:t>org.gradle.api.Project</w:t>
      </w:r>
      <w:r w:rsidRPr="00A46F60">
        <w:t xml:space="preserve"> and </w:t>
      </w:r>
      <w:r w:rsidRPr="00A46F60">
        <w:rPr>
          <w:rStyle w:val="CodeChar"/>
        </w:rPr>
        <w:t>org.gradle.api.Task</w:t>
      </w:r>
      <w:r>
        <w:t>.</w:t>
      </w:r>
    </w:p>
    <w:p w:rsidR="00976318" w:rsidRDefault="00976318" w:rsidP="00976318">
      <w:pPr>
        <w:pStyle w:val="Heading1"/>
      </w:pPr>
      <w:bookmarkStart w:id="11" w:name="_Toc446171840"/>
      <w:r>
        <w:lastRenderedPageBreak/>
        <w:t>Gradle Projects</w:t>
      </w:r>
      <w:r w:rsidR="00475B6D">
        <w:t xml:space="preserve"> (</w:t>
      </w:r>
      <w:r w:rsidR="00B52093">
        <w:t>6</w:t>
      </w:r>
      <w:r w:rsidR="00475B6D">
        <w:t>0 min)</w:t>
      </w:r>
      <w:bookmarkEnd w:id="11"/>
    </w:p>
    <w:p w:rsidR="00565296" w:rsidRDefault="00565296" w:rsidP="00565296">
      <w:pPr>
        <w:rPr>
          <w:rStyle w:val="Emphasis"/>
        </w:rPr>
      </w:pPr>
      <w:r>
        <w:rPr>
          <w:rStyle w:val="Emphasis"/>
        </w:rPr>
        <w:t>Prerequisites</w:t>
      </w:r>
    </w:p>
    <w:p w:rsidR="00064727" w:rsidRPr="00064727" w:rsidRDefault="00064727" w:rsidP="00ED5ADA">
      <w:pPr>
        <w:pStyle w:val="ListParagraph"/>
        <w:numPr>
          <w:ilvl w:val="0"/>
          <w:numId w:val="1"/>
        </w:numPr>
        <w:rPr>
          <w:rStyle w:val="Emphasis"/>
          <w:b w:val="0"/>
        </w:rPr>
      </w:pPr>
      <w:r w:rsidRPr="00064727">
        <w:rPr>
          <w:rStyle w:val="Emphasis"/>
          <w:b w:val="0"/>
        </w:rPr>
        <w:t>Java JDK 1.5 or higher</w:t>
      </w:r>
    </w:p>
    <w:p w:rsidR="00565296" w:rsidRDefault="00064727" w:rsidP="00ED5ADA">
      <w:pPr>
        <w:pStyle w:val="ListParagraph"/>
        <w:numPr>
          <w:ilvl w:val="0"/>
          <w:numId w:val="1"/>
        </w:numPr>
        <w:rPr>
          <w:rStyle w:val="Emphasis"/>
          <w:b w:val="0"/>
        </w:rPr>
      </w:pPr>
      <w:r w:rsidRPr="00064727">
        <w:rPr>
          <w:rStyle w:val="Emphasis"/>
          <w:b w:val="0"/>
        </w:rPr>
        <w:t xml:space="preserve">Gradle installed and </w:t>
      </w:r>
      <w:r>
        <w:rPr>
          <w:rStyle w:val="Emphasis"/>
          <w:b w:val="0"/>
        </w:rPr>
        <w:t>verified</w:t>
      </w:r>
    </w:p>
    <w:p w:rsidR="00C04598" w:rsidRDefault="00C04598" w:rsidP="00ED5ADA">
      <w:pPr>
        <w:pStyle w:val="ListParagraph"/>
        <w:numPr>
          <w:ilvl w:val="0"/>
          <w:numId w:val="1"/>
        </w:numPr>
        <w:rPr>
          <w:rStyle w:val="Emphasis"/>
          <w:b w:val="0"/>
        </w:rPr>
      </w:pPr>
      <w:r>
        <w:rPr>
          <w:rStyle w:val="Emphasis"/>
          <w:b w:val="0"/>
        </w:rPr>
        <w:t>Browser open to the Gradle JavaDoc page.</w:t>
      </w:r>
    </w:p>
    <w:p w:rsidR="00C04598" w:rsidRPr="00986D92" w:rsidRDefault="00C04598" w:rsidP="00ED5ADA">
      <w:pPr>
        <w:pStyle w:val="ListParagraph"/>
        <w:numPr>
          <w:ilvl w:val="0"/>
          <w:numId w:val="1"/>
        </w:numPr>
        <w:rPr>
          <w:rStyle w:val="Emphasis"/>
          <w:b w:val="0"/>
        </w:rPr>
      </w:pPr>
      <w:r w:rsidRPr="00986D92">
        <w:rPr>
          <w:rStyle w:val="Emphasis"/>
          <w:b w:val="0"/>
        </w:rPr>
        <w:t>Work direct</w:t>
      </w:r>
      <w:r>
        <w:rPr>
          <w:rStyle w:val="Emphasis"/>
          <w:b w:val="0"/>
        </w:rPr>
        <w:t>ory</w:t>
      </w:r>
      <w:r w:rsidRPr="00986D92">
        <w:rPr>
          <w:rStyle w:val="Emphasis"/>
          <w:b w:val="0"/>
        </w:rPr>
        <w:t xml:space="preserve"> created as </w:t>
      </w:r>
      <w:r w:rsidRPr="006C5966">
        <w:rPr>
          <w:rStyle w:val="CodeChar"/>
        </w:rPr>
        <w:t>C:\GradleTraining\work\Exercise_</w:t>
      </w:r>
      <w:r>
        <w:rPr>
          <w:rStyle w:val="CodeChar"/>
        </w:rPr>
        <w:t>3</w:t>
      </w:r>
      <w:r w:rsidRPr="00986D92">
        <w:t>.  N</w:t>
      </w:r>
      <w:r>
        <w:t>ote, the solutions are in directory</w:t>
      </w:r>
      <w:r w:rsidRPr="00986D92">
        <w:rPr>
          <w:rStyle w:val="CodeChar"/>
        </w:rPr>
        <w:t xml:space="preserve"> </w:t>
      </w:r>
      <w:r w:rsidRPr="006C5966">
        <w:rPr>
          <w:rStyle w:val="CodeChar"/>
        </w:rPr>
        <w:t>C:\GradleTraining\Exercise_</w:t>
      </w:r>
      <w:r>
        <w:rPr>
          <w:rStyle w:val="CodeChar"/>
        </w:rPr>
        <w:t>3</w:t>
      </w:r>
      <w:r w:rsidRPr="00986D92">
        <w:t>.</w:t>
      </w:r>
    </w:p>
    <w:p w:rsidR="00C04598" w:rsidRPr="00064727" w:rsidRDefault="00C04598" w:rsidP="00ED5ADA">
      <w:pPr>
        <w:pStyle w:val="ListParagraph"/>
        <w:numPr>
          <w:ilvl w:val="0"/>
          <w:numId w:val="1"/>
        </w:numPr>
        <w:rPr>
          <w:rStyle w:val="Emphasis"/>
          <w:b w:val="0"/>
        </w:rPr>
      </w:pPr>
      <w:r>
        <w:rPr>
          <w:rStyle w:val="Emphasis"/>
          <w:b w:val="0"/>
        </w:rPr>
        <w:t>Command prompt windows navigated to this new directory</w:t>
      </w:r>
    </w:p>
    <w:p w:rsidR="00565296" w:rsidRDefault="00565296" w:rsidP="00565296">
      <w:pPr>
        <w:rPr>
          <w:rStyle w:val="Emphasis"/>
        </w:rPr>
      </w:pPr>
      <w:r w:rsidRPr="00BA1758">
        <w:rPr>
          <w:rStyle w:val="Emphasis"/>
        </w:rPr>
        <w:t>Description</w:t>
      </w:r>
    </w:p>
    <w:p w:rsidR="004F4504" w:rsidRPr="004F4504" w:rsidRDefault="004F4504" w:rsidP="00565296">
      <w:pPr>
        <w:rPr>
          <w:rStyle w:val="Emphasis"/>
          <w:b w:val="0"/>
        </w:rPr>
      </w:pPr>
      <w:r>
        <w:rPr>
          <w:rStyle w:val="Emphasis"/>
          <w:b w:val="0"/>
        </w:rPr>
        <w:t>In this lab we will use Gradle plugins to build and execute several different types of projects include Java and web applications</w:t>
      </w:r>
    </w:p>
    <w:p w:rsidR="009B5F95" w:rsidRDefault="009B5F95" w:rsidP="009B5F95">
      <w:pPr>
        <w:pStyle w:val="Heading2"/>
      </w:pPr>
      <w:bookmarkStart w:id="12" w:name="_Toc446171841"/>
      <w:r>
        <w:t>Creating a Gradle Java Project</w:t>
      </w:r>
      <w:r w:rsidR="00301277">
        <w:t xml:space="preserve"> with Init</w:t>
      </w:r>
      <w:bookmarkEnd w:id="12"/>
    </w:p>
    <w:p w:rsidR="00D26BBB" w:rsidRDefault="00FD0928" w:rsidP="00FD0928">
      <w:r>
        <w:t xml:space="preserve">The Build Init Plugin is an incubating feature, it supplies the wrapper and the </w:t>
      </w:r>
      <w:r w:rsidRPr="00743D42">
        <w:rPr>
          <w:rStyle w:val="CodeChar"/>
        </w:rPr>
        <w:t>init</w:t>
      </w:r>
      <w:r>
        <w:t xml:space="preserve"> tasks. </w:t>
      </w:r>
      <w:r w:rsidR="00124BA5">
        <w:t xml:space="preserve"> The Build Init Plugin is automatically applied, so it doesn’t need to be applied in a build.gradle file before it is used.  This automatic apply also the </w:t>
      </w:r>
      <w:r>
        <w:t xml:space="preserve">plugin’s </w:t>
      </w:r>
      <w:r w:rsidR="009A442E">
        <w:t>Init</w:t>
      </w:r>
      <w:r>
        <w:t xml:space="preserve"> task </w:t>
      </w:r>
      <w:r w:rsidR="009A442E">
        <w:t>can be run in an empty directory to create a new Gradle directory structure, complete with a default build.gradle script</w:t>
      </w:r>
      <w:r w:rsidR="00124BA5">
        <w:t>.</w:t>
      </w:r>
    </w:p>
    <w:p w:rsidR="00C04598" w:rsidRPr="00D26BBB" w:rsidRDefault="00C04598" w:rsidP="00F57310">
      <w:pPr>
        <w:pStyle w:val="ListParagraph"/>
        <w:numPr>
          <w:ilvl w:val="0"/>
          <w:numId w:val="22"/>
        </w:numPr>
        <w:rPr>
          <w:rStyle w:val="Emphasis"/>
          <w:rFonts w:asciiTheme="minorHAnsi" w:hAnsiTheme="minorHAnsi"/>
          <w:b w:val="0"/>
          <w:iCs w:val="0"/>
          <w:sz w:val="22"/>
        </w:rPr>
      </w:pPr>
      <w:r>
        <w:t xml:space="preserve">Create a </w:t>
      </w:r>
      <w:r w:rsidRPr="00D26BBB">
        <w:rPr>
          <w:rStyle w:val="Emphasis"/>
          <w:b w:val="0"/>
        </w:rPr>
        <w:t>directory</w:t>
      </w:r>
      <w:r>
        <w:t xml:space="preserve"> for this exercise named </w:t>
      </w:r>
      <w:r w:rsidRPr="006C5966">
        <w:rPr>
          <w:rStyle w:val="CodeChar"/>
        </w:rPr>
        <w:t>C:\GradleTraining\work\Exercise_</w:t>
      </w:r>
      <w:r>
        <w:rPr>
          <w:rStyle w:val="CodeChar"/>
        </w:rPr>
        <w:t>3</w:t>
      </w:r>
      <w:r w:rsidRPr="006C5966">
        <w:rPr>
          <w:rStyle w:val="CodeChar"/>
        </w:rPr>
        <w:t>\Exercise_</w:t>
      </w:r>
      <w:r>
        <w:rPr>
          <w:rStyle w:val="CodeChar"/>
        </w:rPr>
        <w:t>3.1</w:t>
      </w:r>
    </w:p>
    <w:p w:rsidR="00C14420" w:rsidRPr="00FD0928" w:rsidRDefault="00C04598" w:rsidP="00F57310">
      <w:pPr>
        <w:pStyle w:val="ListParagraph"/>
        <w:numPr>
          <w:ilvl w:val="0"/>
          <w:numId w:val="22"/>
        </w:numPr>
        <w:rPr>
          <w:rStyle w:val="Emphasis"/>
          <w:rFonts w:asciiTheme="minorHAnsi" w:hAnsiTheme="minorHAnsi"/>
          <w:b w:val="0"/>
          <w:iCs w:val="0"/>
          <w:sz w:val="22"/>
        </w:rPr>
      </w:pPr>
      <w:r>
        <w:rPr>
          <w:rStyle w:val="Emphasis"/>
          <w:b w:val="0"/>
        </w:rPr>
        <w:t>In command prompt navigate to this new directory.</w:t>
      </w:r>
    </w:p>
    <w:p w:rsidR="00FD0928" w:rsidRPr="00F055DB" w:rsidRDefault="00FD0928" w:rsidP="00F57310">
      <w:pPr>
        <w:pStyle w:val="ListParagraph"/>
        <w:numPr>
          <w:ilvl w:val="0"/>
          <w:numId w:val="22"/>
        </w:numPr>
        <w:rPr>
          <w:rStyle w:val="Emphasis"/>
          <w:rFonts w:asciiTheme="minorHAnsi" w:hAnsiTheme="minorHAnsi"/>
          <w:b w:val="0"/>
          <w:iCs w:val="0"/>
          <w:sz w:val="22"/>
        </w:rPr>
      </w:pPr>
      <w:r>
        <w:rPr>
          <w:rStyle w:val="Emphasis"/>
          <w:b w:val="0"/>
        </w:rPr>
        <w:t xml:space="preserve">Enter the command </w:t>
      </w:r>
      <w:r w:rsidRPr="00124BA5">
        <w:rPr>
          <w:rStyle w:val="CodeChar"/>
        </w:rPr>
        <w:t>gradle</w:t>
      </w:r>
      <w:r w:rsidR="00124BA5" w:rsidRPr="00124BA5">
        <w:rPr>
          <w:rStyle w:val="CodeChar"/>
        </w:rPr>
        <w:t xml:space="preserve"> </w:t>
      </w:r>
      <w:r w:rsidR="009B096C">
        <w:rPr>
          <w:rStyle w:val="CodeChar"/>
        </w:rPr>
        <w:t>init --</w:t>
      </w:r>
      <w:r w:rsidR="00124BA5" w:rsidRPr="00124BA5">
        <w:rPr>
          <w:rStyle w:val="CodeChar"/>
        </w:rPr>
        <w:t>type java-library</w:t>
      </w:r>
      <w:r w:rsidR="00124BA5">
        <w:rPr>
          <w:rStyle w:val="Emphasis"/>
          <w:b w:val="0"/>
        </w:rPr>
        <w:t xml:space="preserve">.  This will create a Java library project.  The </w:t>
      </w:r>
      <w:r w:rsidR="00124BA5" w:rsidRPr="00F055DB">
        <w:rPr>
          <w:rStyle w:val="CodeChar"/>
        </w:rPr>
        <w:t>type</w:t>
      </w:r>
      <w:r w:rsidR="00124BA5">
        <w:rPr>
          <w:rStyle w:val="Emphasis"/>
          <w:b w:val="0"/>
        </w:rPr>
        <w:t xml:space="preserve"> flag is used to specify the type of project you want to create, Java, Maven, Scala, Groovy, or a basic type that simply creates a sa</w:t>
      </w:r>
      <w:r w:rsidR="00F055DB">
        <w:rPr>
          <w:rStyle w:val="Emphasis"/>
          <w:b w:val="0"/>
        </w:rPr>
        <w:t>m</w:t>
      </w:r>
      <w:r w:rsidR="00124BA5">
        <w:rPr>
          <w:rStyle w:val="Emphasis"/>
          <w:b w:val="0"/>
        </w:rPr>
        <w:t xml:space="preserve">ple </w:t>
      </w:r>
      <w:r w:rsidR="00124BA5" w:rsidRPr="00F055DB">
        <w:rPr>
          <w:rStyle w:val="CodeChar"/>
        </w:rPr>
        <w:t>build.gradle</w:t>
      </w:r>
      <w:r w:rsidR="00124BA5">
        <w:rPr>
          <w:rStyle w:val="Emphasis"/>
          <w:b w:val="0"/>
        </w:rPr>
        <w:t xml:space="preserve"> file.</w:t>
      </w:r>
    </w:p>
    <w:p w:rsidR="00F055DB" w:rsidRDefault="00F055DB" w:rsidP="00F055DB">
      <w:pPr>
        <w:ind w:left="360"/>
      </w:pPr>
      <w:r>
        <w:rPr>
          <w:noProof/>
          <w:lang w:eastAsia="en-US"/>
        </w:rPr>
        <w:drawing>
          <wp:inline distT="0" distB="0" distL="0" distR="0" wp14:anchorId="775D7EEB" wp14:editId="54A22B1F">
            <wp:extent cx="5943600" cy="26117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611755"/>
                    </a:xfrm>
                    <a:prstGeom prst="rect">
                      <a:avLst/>
                    </a:prstGeom>
                  </pic:spPr>
                </pic:pic>
              </a:graphicData>
            </a:graphic>
          </wp:inline>
        </w:drawing>
      </w:r>
    </w:p>
    <w:p w:rsidR="00F055DB" w:rsidRDefault="00F055DB" w:rsidP="00F57310">
      <w:pPr>
        <w:pStyle w:val="ListParagraph"/>
        <w:numPr>
          <w:ilvl w:val="0"/>
          <w:numId w:val="22"/>
        </w:numPr>
      </w:pPr>
      <w:r>
        <w:lastRenderedPageBreak/>
        <w:t xml:space="preserve">In the file explorer open the directories in the created project.  Notice the </w:t>
      </w:r>
      <w:r w:rsidRPr="00743D42">
        <w:rPr>
          <w:rStyle w:val="CodeChar"/>
        </w:rPr>
        <w:t>src</w:t>
      </w:r>
      <w:r>
        <w:t xml:space="preserve"> directory has a folder for both the main application and the tests.</w:t>
      </w:r>
    </w:p>
    <w:p w:rsidR="00F055DB" w:rsidRDefault="00F055DB" w:rsidP="00F57310">
      <w:pPr>
        <w:pStyle w:val="ListParagraph"/>
        <w:numPr>
          <w:ilvl w:val="0"/>
          <w:numId w:val="22"/>
        </w:numPr>
      </w:pPr>
      <w:r>
        <w:t xml:space="preserve">Open the generated </w:t>
      </w:r>
      <w:r w:rsidRPr="00F055DB">
        <w:rPr>
          <w:rStyle w:val="CodeChar"/>
        </w:rPr>
        <w:t>build.gradle</w:t>
      </w:r>
      <w:r>
        <w:t xml:space="preserve"> and the </w:t>
      </w:r>
      <w:r w:rsidRPr="00F055DB">
        <w:rPr>
          <w:rStyle w:val="CodeChar"/>
        </w:rPr>
        <w:t>settings.gradle</w:t>
      </w:r>
      <w:r>
        <w:t xml:space="preserve"> files to see what was configured for you.  We’ll be looking at the gradlew, Wrapper files in a later lab. </w:t>
      </w:r>
    </w:p>
    <w:p w:rsidR="00C14420" w:rsidRPr="00C14420" w:rsidRDefault="00C14420" w:rsidP="00C14420">
      <w:r w:rsidRPr="00F36B7D">
        <w:rPr>
          <w:rFonts w:cs="Consolas"/>
          <w:b/>
          <w:color w:val="000000"/>
          <w:sz w:val="20"/>
          <w:szCs w:val="20"/>
        </w:rPr>
        <w:t xml:space="preserve">Expected </w:t>
      </w:r>
      <w:r>
        <w:rPr>
          <w:rFonts w:cs="Consolas"/>
          <w:b/>
          <w:color w:val="000000"/>
          <w:sz w:val="20"/>
          <w:szCs w:val="20"/>
        </w:rPr>
        <w:t>Result</w:t>
      </w:r>
      <w:r w:rsidRPr="00F36B7D">
        <w:rPr>
          <w:rFonts w:cs="Consolas"/>
          <w:color w:val="000000"/>
          <w:sz w:val="20"/>
          <w:szCs w:val="20"/>
        </w:rPr>
        <w:t>:</w:t>
      </w:r>
      <w:r>
        <w:rPr>
          <w:rFonts w:cs="Consolas"/>
          <w:color w:val="000000"/>
          <w:sz w:val="20"/>
          <w:szCs w:val="20"/>
        </w:rPr>
        <w:t xml:space="preserve">  </w:t>
      </w:r>
      <w:r w:rsidR="00827C61">
        <w:t>Java gradle project generated from scratch by the Build Init plugin.</w:t>
      </w:r>
      <w:r w:rsidR="00F055DB">
        <w:t xml:space="preserve"> </w:t>
      </w:r>
    </w:p>
    <w:p w:rsidR="009B5F95" w:rsidRDefault="00B52093" w:rsidP="009B5F95">
      <w:pPr>
        <w:pStyle w:val="Heading2"/>
      </w:pPr>
      <w:bookmarkStart w:id="13" w:name="_Toc446171842"/>
      <w:r>
        <w:t xml:space="preserve">Using </w:t>
      </w:r>
      <w:r w:rsidR="009B5F95">
        <w:t>Java Plugin</w:t>
      </w:r>
      <w:bookmarkEnd w:id="13"/>
    </w:p>
    <w:p w:rsidR="00FD7D89" w:rsidRPr="00FD7D89" w:rsidRDefault="00FD7D89" w:rsidP="00FD7D89">
      <w:r>
        <w:t>The Gradle Java Plugin adds a number of tasks that make setting up a Java build very easy.  These task will clean, compile, jar, and test upload your project, as well other helpful tasks to help you manage your code base.</w:t>
      </w:r>
    </w:p>
    <w:p w:rsidR="00C04598" w:rsidRPr="00221406" w:rsidRDefault="00C04598" w:rsidP="00F57310">
      <w:pPr>
        <w:pStyle w:val="ListParagraph"/>
        <w:numPr>
          <w:ilvl w:val="0"/>
          <w:numId w:val="24"/>
        </w:numPr>
        <w:rPr>
          <w:rStyle w:val="CodeChar"/>
          <w:rFonts w:asciiTheme="minorHAnsi" w:hAnsiTheme="minorHAnsi" w:cstheme="minorBidi"/>
          <w:b w:val="0"/>
          <w:color w:val="auto"/>
        </w:rPr>
      </w:pPr>
      <w:r>
        <w:t xml:space="preserve">Create a </w:t>
      </w:r>
      <w:r>
        <w:rPr>
          <w:rStyle w:val="Emphasis"/>
          <w:b w:val="0"/>
        </w:rPr>
        <w:t>directory</w:t>
      </w:r>
      <w:r>
        <w:t xml:space="preserve"> for this exercise named </w:t>
      </w:r>
      <w:r w:rsidRPr="006C5966">
        <w:rPr>
          <w:rStyle w:val="CodeChar"/>
        </w:rPr>
        <w:t>C:\GradleTraining\work\Exercise_</w:t>
      </w:r>
      <w:r>
        <w:rPr>
          <w:rStyle w:val="CodeChar"/>
        </w:rPr>
        <w:t>3</w:t>
      </w:r>
      <w:r w:rsidRPr="006C5966">
        <w:rPr>
          <w:rStyle w:val="CodeChar"/>
        </w:rPr>
        <w:t>\Exercise_</w:t>
      </w:r>
      <w:r>
        <w:rPr>
          <w:rStyle w:val="CodeChar"/>
        </w:rPr>
        <w:t>3.3</w:t>
      </w:r>
    </w:p>
    <w:p w:rsidR="00221406" w:rsidRPr="00221406" w:rsidRDefault="00221406" w:rsidP="00F57310">
      <w:pPr>
        <w:pStyle w:val="ListParagraph"/>
        <w:numPr>
          <w:ilvl w:val="0"/>
          <w:numId w:val="24"/>
        </w:numPr>
        <w:rPr>
          <w:rStyle w:val="Emphasis"/>
          <w:rFonts w:asciiTheme="minorHAnsi" w:hAnsiTheme="minorHAnsi"/>
          <w:b w:val="0"/>
          <w:iCs w:val="0"/>
          <w:sz w:val="22"/>
        </w:rPr>
      </w:pPr>
      <w:r>
        <w:t xml:space="preserve">Copy the directory </w:t>
      </w:r>
      <w:r w:rsidRPr="00221406">
        <w:rPr>
          <w:rStyle w:val="CodeChar"/>
        </w:rPr>
        <w:t>C:\GradleTraining\Exercise_3\Exercise_3.2\src</w:t>
      </w:r>
      <w:r>
        <w:t xml:space="preserve"> to your new work directory.</w:t>
      </w:r>
    </w:p>
    <w:p w:rsidR="00C04598" w:rsidRPr="006C5966" w:rsidRDefault="00C04598" w:rsidP="00F57310">
      <w:pPr>
        <w:pStyle w:val="ListParagraph"/>
        <w:numPr>
          <w:ilvl w:val="0"/>
          <w:numId w:val="24"/>
        </w:numPr>
        <w:rPr>
          <w:rStyle w:val="Emphasis"/>
          <w:rFonts w:asciiTheme="minorHAnsi" w:hAnsiTheme="minorHAnsi"/>
          <w:b w:val="0"/>
          <w:iCs w:val="0"/>
          <w:sz w:val="22"/>
        </w:rPr>
      </w:pPr>
      <w:r>
        <w:rPr>
          <w:rStyle w:val="Emphasis"/>
          <w:b w:val="0"/>
        </w:rPr>
        <w:t xml:space="preserve">In command prompt navigate to this new </w:t>
      </w:r>
      <w:r w:rsidR="00221406">
        <w:rPr>
          <w:rStyle w:val="Emphasis"/>
          <w:b w:val="0"/>
        </w:rPr>
        <w:t xml:space="preserve">work </w:t>
      </w:r>
      <w:r>
        <w:rPr>
          <w:rStyle w:val="Emphasis"/>
          <w:b w:val="0"/>
        </w:rPr>
        <w:t>directory.</w:t>
      </w:r>
    </w:p>
    <w:p w:rsidR="00C04598" w:rsidRPr="006C5966" w:rsidRDefault="00C04598" w:rsidP="00F57310">
      <w:pPr>
        <w:pStyle w:val="ListParagraph"/>
        <w:numPr>
          <w:ilvl w:val="0"/>
          <w:numId w:val="24"/>
        </w:numPr>
        <w:rPr>
          <w:rStyle w:val="Emphasis"/>
          <w:rFonts w:asciiTheme="minorHAnsi" w:hAnsiTheme="minorHAnsi"/>
          <w:b w:val="0"/>
          <w:iCs w:val="0"/>
          <w:sz w:val="22"/>
        </w:rPr>
      </w:pPr>
      <w:r>
        <w:rPr>
          <w:rStyle w:val="Emphasis"/>
          <w:b w:val="0"/>
        </w:rPr>
        <w:t xml:space="preserve">Create a build.gradle file in this directory and open it in </w:t>
      </w:r>
      <w:r w:rsidR="00E452A7">
        <w:rPr>
          <w:rStyle w:val="Emphasis"/>
          <w:b w:val="0"/>
        </w:rPr>
        <w:t>Notepad++.</w:t>
      </w:r>
    </w:p>
    <w:p w:rsidR="00C04598" w:rsidRPr="00FD7D89" w:rsidRDefault="00C04598" w:rsidP="00F57310">
      <w:pPr>
        <w:pStyle w:val="ListParagraph"/>
        <w:numPr>
          <w:ilvl w:val="0"/>
          <w:numId w:val="24"/>
        </w:numPr>
        <w:rPr>
          <w:rStyle w:val="Emphasis"/>
          <w:rFonts w:asciiTheme="minorHAnsi" w:hAnsiTheme="minorHAnsi"/>
          <w:b w:val="0"/>
          <w:iCs w:val="0"/>
          <w:sz w:val="22"/>
        </w:rPr>
      </w:pPr>
      <w:r>
        <w:rPr>
          <w:rStyle w:val="Emphasis"/>
          <w:b w:val="0"/>
        </w:rPr>
        <w:t xml:space="preserve">Add the following task to the file and save it. Here we are </w:t>
      </w:r>
      <w:r w:rsidR="00FD7D89">
        <w:rPr>
          <w:rStyle w:val="Emphasis"/>
          <w:b w:val="0"/>
        </w:rPr>
        <w:t>applying the gradle Java Plugin to have access to the many tasks it gives us.</w:t>
      </w:r>
    </w:p>
    <w:p w:rsidR="00FD7D89" w:rsidRDefault="00FD7D89" w:rsidP="00FD7D89">
      <w:pPr>
        <w:pStyle w:val="Code"/>
        <w:ind w:left="360"/>
      </w:pPr>
      <w:r w:rsidRPr="00FD7D89">
        <w:t>apply plugin: 'java'</w:t>
      </w:r>
    </w:p>
    <w:p w:rsidR="00FD7D89" w:rsidRDefault="00221406" w:rsidP="00F57310">
      <w:pPr>
        <w:pStyle w:val="ListParagraph"/>
        <w:numPr>
          <w:ilvl w:val="0"/>
          <w:numId w:val="24"/>
        </w:numPr>
      </w:pPr>
      <w:r>
        <w:t xml:space="preserve">On the command line enter the command </w:t>
      </w:r>
      <w:r w:rsidR="00743D42" w:rsidRPr="00221406">
        <w:rPr>
          <w:rStyle w:val="CodeChar"/>
        </w:rPr>
        <w:t>gradle tasks</w:t>
      </w:r>
      <w:r w:rsidRPr="00221406">
        <w:rPr>
          <w:rStyle w:val="CodeChar"/>
        </w:rPr>
        <w:t xml:space="preserve"> --all</w:t>
      </w:r>
      <w:r>
        <w:t xml:space="preserve">.  Notice the new task groups added by the Java plugin, Build Tasks, Documentation tasks, and Verification tasks. </w:t>
      </w:r>
      <w:r w:rsidR="00E464F9">
        <w:t xml:space="preserve"> Notice the dependencies between the build tasks, for instances, Gradle will need to execute </w:t>
      </w:r>
      <w:r w:rsidR="00E464F9" w:rsidRPr="00743D42">
        <w:rPr>
          <w:rStyle w:val="CodeChar"/>
        </w:rPr>
        <w:t>compileJava</w:t>
      </w:r>
      <w:r w:rsidR="00E464F9">
        <w:t xml:space="preserve"> and </w:t>
      </w:r>
      <w:r w:rsidR="00E464F9" w:rsidRPr="00743D42">
        <w:rPr>
          <w:rStyle w:val="CodeChar"/>
        </w:rPr>
        <w:t>processResources</w:t>
      </w:r>
      <w:r w:rsidR="00E464F9">
        <w:t xml:space="preserve"> before it can execute the classes task.  </w:t>
      </w:r>
      <w:r>
        <w:t xml:space="preserve"> </w:t>
      </w:r>
      <w:r w:rsidR="00E464F9">
        <w:t>A</w:t>
      </w:r>
      <w:r>
        <w:t xml:space="preserve"> few </w:t>
      </w:r>
      <w:r w:rsidR="00E464F9">
        <w:t xml:space="preserve">new </w:t>
      </w:r>
      <w:r>
        <w:t xml:space="preserve">Rule have </w:t>
      </w:r>
      <w:r w:rsidR="00E464F9">
        <w:t xml:space="preserve">also </w:t>
      </w:r>
      <w:r>
        <w:t xml:space="preserve">been defined for us. </w:t>
      </w:r>
    </w:p>
    <w:p w:rsidR="00C14420" w:rsidRDefault="00221406" w:rsidP="00C14420">
      <w:r>
        <w:rPr>
          <w:noProof/>
          <w:lang w:eastAsia="en-US"/>
        </w:rPr>
        <w:lastRenderedPageBreak/>
        <w:drawing>
          <wp:inline distT="0" distB="0" distL="0" distR="0" wp14:anchorId="122956B8" wp14:editId="6F22B8D8">
            <wp:extent cx="5129036" cy="4528457"/>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33502" cy="4532400"/>
                    </a:xfrm>
                    <a:prstGeom prst="rect">
                      <a:avLst/>
                    </a:prstGeom>
                  </pic:spPr>
                </pic:pic>
              </a:graphicData>
            </a:graphic>
          </wp:inline>
        </w:drawing>
      </w:r>
    </w:p>
    <w:p w:rsidR="00E464F9" w:rsidRDefault="00E464F9" w:rsidP="00F57310">
      <w:pPr>
        <w:pStyle w:val="ListParagraph"/>
        <w:numPr>
          <w:ilvl w:val="0"/>
          <w:numId w:val="24"/>
        </w:numPr>
      </w:pPr>
      <w:r>
        <w:t>To build the project enter the command gradle build.  Notice the all the tasks that Gradle executes which the build task depends upon.  Also notice that after the build we have a new build directory</w:t>
      </w:r>
      <w:r w:rsidR="00D62F3B">
        <w:t xml:space="preserve"> that contains the results of our build.  The jar file we just created is in the build\libs directory.</w:t>
      </w:r>
    </w:p>
    <w:p w:rsidR="00E464F9" w:rsidRDefault="00E464F9" w:rsidP="00E464F9">
      <w:r>
        <w:rPr>
          <w:noProof/>
          <w:lang w:eastAsia="en-US"/>
        </w:rPr>
        <w:lastRenderedPageBreak/>
        <w:drawing>
          <wp:inline distT="0" distB="0" distL="0" distR="0" wp14:anchorId="062975BE" wp14:editId="4CBAFA6B">
            <wp:extent cx="4914902" cy="3559628"/>
            <wp:effectExtent l="0" t="0" r="0" b="317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25811" cy="3567529"/>
                    </a:xfrm>
                    <a:prstGeom prst="rect">
                      <a:avLst/>
                    </a:prstGeom>
                  </pic:spPr>
                </pic:pic>
              </a:graphicData>
            </a:graphic>
          </wp:inline>
        </w:drawing>
      </w:r>
    </w:p>
    <w:p w:rsidR="00E464F9" w:rsidRDefault="00D62F3B" w:rsidP="00F57310">
      <w:pPr>
        <w:pStyle w:val="ListParagraph"/>
        <w:numPr>
          <w:ilvl w:val="0"/>
          <w:numId w:val="24"/>
        </w:numPr>
      </w:pPr>
      <w:r>
        <w:t xml:space="preserve">On the command line run the jar with the command </w:t>
      </w:r>
      <w:r w:rsidRPr="00D62F3B">
        <w:rPr>
          <w:rStyle w:val="CodeChar"/>
        </w:rPr>
        <w:t>java –jar build\libs\xercise_3.2.jar</w:t>
      </w:r>
      <w:r>
        <w:t>.  You’ll get an error about not having a main manifest attribute in the jar.  Without this attribute Java doesn’t know which class holds our main.</w:t>
      </w:r>
    </w:p>
    <w:p w:rsidR="00D62F3B" w:rsidRDefault="00D62F3B" w:rsidP="00F57310">
      <w:pPr>
        <w:pStyle w:val="ListParagraph"/>
        <w:numPr>
          <w:ilvl w:val="0"/>
          <w:numId w:val="24"/>
        </w:numPr>
      </w:pPr>
      <w:r>
        <w:t>Add the following code to the build.gradle file.  Here we are adding attributes to the jar manifest inside the Gradle build script.</w:t>
      </w:r>
    </w:p>
    <w:p w:rsidR="00D62F3B" w:rsidRDefault="00D62F3B" w:rsidP="00D62F3B">
      <w:pPr>
        <w:pStyle w:val="Code"/>
      </w:pPr>
      <w:r>
        <w:t>jar {</w:t>
      </w:r>
    </w:p>
    <w:p w:rsidR="00D62F3B" w:rsidRDefault="00D62F3B" w:rsidP="00D62F3B">
      <w:pPr>
        <w:pStyle w:val="Code"/>
      </w:pPr>
      <w:r>
        <w:t xml:space="preserve">    manifest {</w:t>
      </w:r>
    </w:p>
    <w:p w:rsidR="00D62F3B" w:rsidRDefault="00D62F3B" w:rsidP="00D62F3B">
      <w:pPr>
        <w:pStyle w:val="Code"/>
      </w:pPr>
      <w:r>
        <w:t xml:space="preserve">        attributes 'Main-Class': 'com.training.gradle.SwitchStoplight'</w:t>
      </w:r>
    </w:p>
    <w:p w:rsidR="00D62F3B" w:rsidRDefault="00D62F3B" w:rsidP="00D62F3B">
      <w:pPr>
        <w:pStyle w:val="Code"/>
      </w:pPr>
      <w:r>
        <w:t xml:space="preserve">    }</w:t>
      </w:r>
    </w:p>
    <w:p w:rsidR="00D62F3B" w:rsidRDefault="00D62F3B" w:rsidP="00D62F3B">
      <w:pPr>
        <w:pStyle w:val="Code"/>
      </w:pPr>
      <w:r>
        <w:t>}</w:t>
      </w:r>
    </w:p>
    <w:p w:rsidR="00D62F3B" w:rsidRDefault="00D62F3B" w:rsidP="00F57310">
      <w:pPr>
        <w:pStyle w:val="ListParagraph"/>
        <w:numPr>
          <w:ilvl w:val="0"/>
          <w:numId w:val="24"/>
        </w:numPr>
      </w:pPr>
      <w:r>
        <w:t xml:space="preserve">Not enter the command </w:t>
      </w:r>
      <w:r w:rsidRPr="004E495C">
        <w:rPr>
          <w:rStyle w:val="CodeChar"/>
        </w:rPr>
        <w:t>gradle build</w:t>
      </w:r>
      <w:r>
        <w:t xml:space="preserve"> again.  Notice most tasks are up-to-date, only the </w:t>
      </w:r>
      <w:r w:rsidRPr="008C31C3">
        <w:rPr>
          <w:rStyle w:val="CodeChar"/>
        </w:rPr>
        <w:t>jar</w:t>
      </w:r>
      <w:r>
        <w:t xml:space="preserve">, </w:t>
      </w:r>
      <w:r w:rsidRPr="008C31C3">
        <w:rPr>
          <w:rStyle w:val="CodeChar"/>
        </w:rPr>
        <w:t>assemble</w:t>
      </w:r>
      <w:r>
        <w:t xml:space="preserve">, and </w:t>
      </w:r>
      <w:r w:rsidRPr="008C31C3">
        <w:rPr>
          <w:rStyle w:val="CodeChar"/>
        </w:rPr>
        <w:t>build</w:t>
      </w:r>
      <w:r>
        <w:t xml:space="preserve"> task</w:t>
      </w:r>
      <w:r w:rsidR="008C31C3">
        <w:t>s</w:t>
      </w:r>
      <w:r>
        <w:t xml:space="preserve"> actually did any work.  Now when we run our jar file it will execute </w:t>
      </w:r>
      <w:r w:rsidR="004E495C">
        <w:t xml:space="preserve">the </w:t>
      </w:r>
      <w:r w:rsidR="004E495C" w:rsidRPr="004E495C">
        <w:rPr>
          <w:rStyle w:val="CodeChar"/>
        </w:rPr>
        <w:t>main</w:t>
      </w:r>
      <w:r w:rsidR="004E495C">
        <w:t xml:space="preserve"> in </w:t>
      </w:r>
      <w:r>
        <w:t xml:space="preserve">our </w:t>
      </w:r>
      <w:r w:rsidR="004E495C" w:rsidRPr="004E495C">
        <w:rPr>
          <w:rStyle w:val="CodeChar"/>
        </w:rPr>
        <w:t>SwitchStoplight</w:t>
      </w:r>
      <w:r w:rsidR="004E495C">
        <w:t xml:space="preserve"> class.</w:t>
      </w:r>
    </w:p>
    <w:p w:rsidR="00D62F3B" w:rsidRDefault="00D62F3B" w:rsidP="00D62F3B">
      <w:r>
        <w:rPr>
          <w:noProof/>
          <w:lang w:eastAsia="en-US"/>
        </w:rPr>
        <w:lastRenderedPageBreak/>
        <w:drawing>
          <wp:inline distT="0" distB="0" distL="0" distR="0" wp14:anchorId="0B8C8A6B" wp14:editId="4B70056E">
            <wp:extent cx="5943600" cy="220980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209800"/>
                    </a:xfrm>
                    <a:prstGeom prst="rect">
                      <a:avLst/>
                    </a:prstGeom>
                  </pic:spPr>
                </pic:pic>
              </a:graphicData>
            </a:graphic>
          </wp:inline>
        </w:drawing>
      </w:r>
    </w:p>
    <w:p w:rsidR="00C14420" w:rsidRDefault="00C14420" w:rsidP="00C14420">
      <w:r w:rsidRPr="00F36B7D">
        <w:rPr>
          <w:rFonts w:cs="Consolas"/>
          <w:b/>
          <w:color w:val="000000"/>
          <w:sz w:val="20"/>
          <w:szCs w:val="20"/>
        </w:rPr>
        <w:t xml:space="preserve">Expected </w:t>
      </w:r>
      <w:r>
        <w:rPr>
          <w:rFonts w:cs="Consolas"/>
          <w:b/>
          <w:color w:val="000000"/>
          <w:sz w:val="20"/>
          <w:szCs w:val="20"/>
        </w:rPr>
        <w:t>Result</w:t>
      </w:r>
      <w:r w:rsidRPr="00F36B7D">
        <w:rPr>
          <w:rFonts w:cs="Consolas"/>
          <w:color w:val="000000"/>
          <w:sz w:val="20"/>
          <w:szCs w:val="20"/>
        </w:rPr>
        <w:t>:</w:t>
      </w:r>
      <w:r>
        <w:rPr>
          <w:rFonts w:cs="Consolas"/>
          <w:color w:val="000000"/>
          <w:sz w:val="20"/>
          <w:szCs w:val="20"/>
        </w:rPr>
        <w:t xml:space="preserve">  </w:t>
      </w:r>
      <w:r w:rsidR="001D0007">
        <w:t>Simple Java application using the Gradle Java Plugin to build the jar and update the jar manifest.</w:t>
      </w:r>
    </w:p>
    <w:p w:rsidR="00221406" w:rsidRDefault="00221406" w:rsidP="00221406">
      <w:pPr>
        <w:pStyle w:val="Heading2"/>
      </w:pPr>
      <w:bookmarkStart w:id="14" w:name="_Toc446171843"/>
      <w:r>
        <w:t xml:space="preserve">Using the War </w:t>
      </w:r>
      <w:r w:rsidR="008E2BA6">
        <w:t>and Gr</w:t>
      </w:r>
      <w:r>
        <w:t>etty Plugin</w:t>
      </w:r>
      <w:bookmarkEnd w:id="14"/>
    </w:p>
    <w:p w:rsidR="009D6F47" w:rsidRPr="009D6F47" w:rsidRDefault="009D6F47" w:rsidP="009D6F47">
      <w:r>
        <w:t>The Java Plugin makes simple Java application builds very easy since it does so much for you.  The same is true of what the Gradle War</w:t>
      </w:r>
      <w:r w:rsidR="008E2BA6">
        <w:t xml:space="preserve"> and Gr</w:t>
      </w:r>
      <w:r>
        <w:t>etty plugins do for web application development.</w:t>
      </w:r>
      <w:r w:rsidR="008E2BA6">
        <w:t xml:space="preserve">  </w:t>
      </w:r>
      <w:r w:rsidR="00902341">
        <w:t xml:space="preserve">The Gretty plugin is a full featured servlet container that </w:t>
      </w:r>
      <w:r w:rsidR="00743D42">
        <w:t>requires</w:t>
      </w:r>
      <w:r w:rsidR="00902341">
        <w:t xml:space="preserve"> JDK 6 or higher, Gradle 1.10 or higher, and system resource to easily run Gradle and the Jetty or Tomcat web containers.</w:t>
      </w:r>
    </w:p>
    <w:p w:rsidR="00221406" w:rsidRPr="006C5966" w:rsidRDefault="00221406" w:rsidP="00F57310">
      <w:pPr>
        <w:pStyle w:val="ListParagraph"/>
        <w:numPr>
          <w:ilvl w:val="0"/>
          <w:numId w:val="23"/>
        </w:numPr>
        <w:rPr>
          <w:rStyle w:val="Emphasis"/>
          <w:rFonts w:asciiTheme="minorHAnsi" w:hAnsiTheme="minorHAnsi"/>
          <w:b w:val="0"/>
          <w:iCs w:val="0"/>
          <w:sz w:val="22"/>
        </w:rPr>
      </w:pPr>
      <w:r>
        <w:t xml:space="preserve">Create a </w:t>
      </w:r>
      <w:r>
        <w:rPr>
          <w:rStyle w:val="Emphasis"/>
          <w:b w:val="0"/>
        </w:rPr>
        <w:t>directory</w:t>
      </w:r>
      <w:r>
        <w:t xml:space="preserve"> for this exercise named </w:t>
      </w:r>
      <w:r w:rsidRPr="006C5966">
        <w:rPr>
          <w:rStyle w:val="CodeChar"/>
        </w:rPr>
        <w:t>C:\GradleTraining\work\Exercise_</w:t>
      </w:r>
      <w:r>
        <w:rPr>
          <w:rStyle w:val="CodeChar"/>
        </w:rPr>
        <w:t>3</w:t>
      </w:r>
      <w:r w:rsidRPr="006C5966">
        <w:rPr>
          <w:rStyle w:val="CodeChar"/>
        </w:rPr>
        <w:t>\Exercise_</w:t>
      </w:r>
      <w:r>
        <w:rPr>
          <w:rStyle w:val="CodeChar"/>
        </w:rPr>
        <w:t>3.</w:t>
      </w:r>
      <w:r w:rsidR="00D17FD7">
        <w:rPr>
          <w:rStyle w:val="CodeChar"/>
        </w:rPr>
        <w:t>3</w:t>
      </w:r>
    </w:p>
    <w:p w:rsidR="005E2A2D" w:rsidRPr="00F0192F" w:rsidRDefault="005E2A2D" w:rsidP="00F57310">
      <w:pPr>
        <w:pStyle w:val="ListParagraph"/>
        <w:numPr>
          <w:ilvl w:val="0"/>
          <w:numId w:val="23"/>
        </w:numPr>
      </w:pPr>
      <w:r>
        <w:t xml:space="preserve">Copy the directory </w:t>
      </w:r>
      <w:r w:rsidR="000E5418" w:rsidRPr="000E5418">
        <w:rPr>
          <w:rStyle w:val="CodeChar"/>
        </w:rPr>
        <w:t xml:space="preserve">C:\GradleTraining\Exercise_3\Exercise_3.3\stoplight </w:t>
      </w:r>
      <w:r w:rsidR="00AF6676">
        <w:t xml:space="preserve">to your new work directory. </w:t>
      </w:r>
    </w:p>
    <w:p w:rsidR="00E952C6" w:rsidRPr="00E952C6" w:rsidRDefault="00E952C6" w:rsidP="00F57310">
      <w:pPr>
        <w:pStyle w:val="ListParagraph"/>
        <w:numPr>
          <w:ilvl w:val="0"/>
          <w:numId w:val="23"/>
        </w:numPr>
        <w:rPr>
          <w:rStyle w:val="Emphasis"/>
          <w:rFonts w:asciiTheme="minorHAnsi" w:hAnsiTheme="minorHAnsi"/>
          <w:b w:val="0"/>
          <w:iCs w:val="0"/>
          <w:sz w:val="22"/>
        </w:rPr>
      </w:pPr>
      <w:r>
        <w:rPr>
          <w:rStyle w:val="Emphasis"/>
          <w:b w:val="0"/>
        </w:rPr>
        <w:t xml:space="preserve">In command prompt navigate to the new work directory, </w:t>
      </w:r>
      <w:r>
        <w:rPr>
          <w:rStyle w:val="CodeChar"/>
        </w:rPr>
        <w:t>stoplight</w:t>
      </w:r>
      <w:r>
        <w:rPr>
          <w:rStyle w:val="Emphasis"/>
          <w:b w:val="0"/>
        </w:rPr>
        <w:t xml:space="preserve">. </w:t>
      </w:r>
    </w:p>
    <w:p w:rsidR="00221406" w:rsidRPr="006C5966" w:rsidRDefault="00E952C6" w:rsidP="00F57310">
      <w:pPr>
        <w:pStyle w:val="ListParagraph"/>
        <w:numPr>
          <w:ilvl w:val="0"/>
          <w:numId w:val="23"/>
        </w:numPr>
        <w:rPr>
          <w:rStyle w:val="Emphasis"/>
          <w:rFonts w:asciiTheme="minorHAnsi" w:hAnsiTheme="minorHAnsi"/>
          <w:b w:val="0"/>
          <w:iCs w:val="0"/>
          <w:sz w:val="22"/>
        </w:rPr>
      </w:pPr>
      <w:r>
        <w:t xml:space="preserve">There </w:t>
      </w:r>
      <w:r w:rsidR="00F0192F">
        <w:t xml:space="preserve">is a </w:t>
      </w:r>
      <w:r w:rsidR="00F0192F" w:rsidRPr="00C9774F">
        <w:rPr>
          <w:rStyle w:val="CodeChar"/>
        </w:rPr>
        <w:t>solution.gradle</w:t>
      </w:r>
      <w:r w:rsidR="00F0192F">
        <w:t xml:space="preserve"> file in this directory, but you will be creating your </w:t>
      </w:r>
      <w:r w:rsidR="00F0192F" w:rsidRPr="00C9774F">
        <w:rPr>
          <w:rStyle w:val="CodeChar"/>
        </w:rPr>
        <w:t>build.gradle</w:t>
      </w:r>
      <w:r w:rsidR="00F0192F">
        <w:t xml:space="preserve"> file from scratch.</w:t>
      </w:r>
      <w:r w:rsidR="00ED3894">
        <w:t xml:space="preserve">  </w:t>
      </w:r>
      <w:r w:rsidR="00ED3894">
        <w:rPr>
          <w:rStyle w:val="Emphasis"/>
          <w:b w:val="0"/>
        </w:rPr>
        <w:t xml:space="preserve">Create a </w:t>
      </w:r>
      <w:r w:rsidR="00ED3894" w:rsidRPr="00C9774F">
        <w:rPr>
          <w:rStyle w:val="CodeChar"/>
        </w:rPr>
        <w:t>build.gradle</w:t>
      </w:r>
      <w:r w:rsidR="00ED3894">
        <w:rPr>
          <w:rStyle w:val="Emphasis"/>
          <w:b w:val="0"/>
        </w:rPr>
        <w:t xml:space="preserve"> file in this directory and open it in Notepad++.</w:t>
      </w:r>
      <w:r w:rsidR="00ED3894" w:rsidRPr="00F0192F">
        <w:t xml:space="preserve"> </w:t>
      </w:r>
      <w:r w:rsidR="00ED3894">
        <w:t xml:space="preserve"> </w:t>
      </w:r>
    </w:p>
    <w:p w:rsidR="00221406" w:rsidRDefault="00221406" w:rsidP="00F57310">
      <w:pPr>
        <w:pStyle w:val="ListParagraph"/>
        <w:numPr>
          <w:ilvl w:val="0"/>
          <w:numId w:val="23"/>
        </w:numPr>
      </w:pPr>
      <w:r>
        <w:rPr>
          <w:rStyle w:val="Emphasis"/>
          <w:b w:val="0"/>
        </w:rPr>
        <w:t xml:space="preserve">Add the following </w:t>
      </w:r>
      <w:r w:rsidR="00902341">
        <w:rPr>
          <w:rStyle w:val="Emphasis"/>
          <w:b w:val="0"/>
        </w:rPr>
        <w:t>code</w:t>
      </w:r>
      <w:r>
        <w:rPr>
          <w:rStyle w:val="Emphasis"/>
          <w:b w:val="0"/>
        </w:rPr>
        <w:t xml:space="preserve"> to the file and save it. Here we are </w:t>
      </w:r>
      <w:r w:rsidR="00E62867">
        <w:rPr>
          <w:rStyle w:val="Emphasis"/>
          <w:b w:val="0"/>
        </w:rPr>
        <w:t xml:space="preserve">applying the </w:t>
      </w:r>
      <w:r w:rsidR="00E62867" w:rsidRPr="00B90ED1">
        <w:rPr>
          <w:rStyle w:val="CodeChar"/>
        </w:rPr>
        <w:t>war</w:t>
      </w:r>
      <w:r w:rsidR="00E62867">
        <w:rPr>
          <w:rStyle w:val="Emphasis"/>
          <w:b w:val="0"/>
        </w:rPr>
        <w:t xml:space="preserve"> and </w:t>
      </w:r>
      <w:r w:rsidR="00E62867" w:rsidRPr="00B90ED1">
        <w:rPr>
          <w:rStyle w:val="CodeChar"/>
        </w:rPr>
        <w:t>org.akhikhl.gretty</w:t>
      </w:r>
      <w:r w:rsidR="00E62867">
        <w:rPr>
          <w:rStyle w:val="Emphasis"/>
          <w:b w:val="0"/>
        </w:rPr>
        <w:t xml:space="preserve"> plugins.  </w:t>
      </w:r>
      <w:r w:rsidR="00902341">
        <w:t xml:space="preserve">The War plugin extends the Java plugin, so </w:t>
      </w:r>
      <w:r w:rsidR="00E62867">
        <w:t>we</w:t>
      </w:r>
      <w:r w:rsidR="00902341">
        <w:t xml:space="preserve"> don’t have to explicitly include it.</w:t>
      </w:r>
      <w:r w:rsidR="00E62867">
        <w:t xml:space="preserve">  Since we are specifying a </w:t>
      </w:r>
      <w:r w:rsidR="00B90ED1">
        <w:t xml:space="preserve">community plugin </w:t>
      </w:r>
      <w:r w:rsidR="00E62867">
        <w:t xml:space="preserve">with a </w:t>
      </w:r>
      <w:r w:rsidR="00B90ED1">
        <w:t xml:space="preserve">version, </w:t>
      </w:r>
      <w:r w:rsidR="00E62867">
        <w:t xml:space="preserve">we are using the new plugins DSL, or syntax, to declare plugins in our Gradle script.  This </w:t>
      </w:r>
      <w:r w:rsidR="00B90ED1">
        <w:t xml:space="preserve">new </w:t>
      </w:r>
      <w:r w:rsidR="00E62867">
        <w:t>plugin DSL is still incubating.</w:t>
      </w:r>
      <w:r w:rsidR="00DC7BF7">
        <w:t xml:space="preserve">  It allows us to specify the fully qualified plugin id from the community plugin portal, which is all Gradle need to know to locate, download, and make it available to the build.</w:t>
      </w:r>
      <w:r w:rsidR="00B90ED1">
        <w:t xml:space="preserve">  The Gradle community plugin portal is located at </w:t>
      </w:r>
      <w:hyperlink r:id="rId43" w:history="1">
        <w:r w:rsidR="00B90ED1" w:rsidRPr="00592D83">
          <w:rPr>
            <w:rStyle w:val="Hyperlink"/>
          </w:rPr>
          <w:t>https://plugins.gradle.org/</w:t>
        </w:r>
      </w:hyperlink>
      <w:r w:rsidR="00B90ED1">
        <w:t xml:space="preserve">. </w:t>
      </w:r>
    </w:p>
    <w:p w:rsidR="000E5418" w:rsidRDefault="000E5418" w:rsidP="000E5418">
      <w:pPr>
        <w:ind w:left="708"/>
      </w:pPr>
      <w:r>
        <w:t>We’ve configured the Gretty plugin to use the Jetty web container and have it listen on port 9080.  And we’ve setup Gradle to go to the Maven repository to download our needed servlet dependencies.  We will cover external dependencies and repository later in this course.</w:t>
      </w:r>
    </w:p>
    <w:p w:rsidR="00902341" w:rsidRDefault="00902341" w:rsidP="00902341">
      <w:pPr>
        <w:pStyle w:val="Code"/>
      </w:pPr>
      <w:r>
        <w:t>plugins {</w:t>
      </w:r>
    </w:p>
    <w:p w:rsidR="00902341" w:rsidRDefault="00902341" w:rsidP="00902341">
      <w:pPr>
        <w:pStyle w:val="Code"/>
      </w:pPr>
      <w:r>
        <w:t xml:space="preserve">  id "org.akhikhl.gretty" version "1.2.4"</w:t>
      </w:r>
    </w:p>
    <w:p w:rsidR="00902341" w:rsidRDefault="00902341" w:rsidP="00902341">
      <w:pPr>
        <w:pStyle w:val="Code"/>
      </w:pPr>
      <w:r>
        <w:t xml:space="preserve">  id 'war'</w:t>
      </w:r>
    </w:p>
    <w:p w:rsidR="00902341" w:rsidRDefault="00902341" w:rsidP="00902341">
      <w:pPr>
        <w:pStyle w:val="Code"/>
      </w:pPr>
      <w:r>
        <w:lastRenderedPageBreak/>
        <w:t>}</w:t>
      </w:r>
    </w:p>
    <w:p w:rsidR="00902341" w:rsidRDefault="00902341" w:rsidP="00902341">
      <w:pPr>
        <w:pStyle w:val="Code"/>
      </w:pPr>
      <w:r>
        <w:t>gretty {</w:t>
      </w:r>
    </w:p>
    <w:p w:rsidR="00902341" w:rsidRDefault="00902341" w:rsidP="00902341">
      <w:pPr>
        <w:pStyle w:val="Code"/>
      </w:pPr>
      <w:r>
        <w:t xml:space="preserve">  servletContainer = 'jetty9'</w:t>
      </w:r>
    </w:p>
    <w:p w:rsidR="00902341" w:rsidRDefault="00902341" w:rsidP="00902341">
      <w:pPr>
        <w:pStyle w:val="Code"/>
      </w:pPr>
      <w:r>
        <w:t xml:space="preserve">  port = 9080</w:t>
      </w:r>
    </w:p>
    <w:p w:rsidR="00902341" w:rsidRDefault="00902341" w:rsidP="00902341">
      <w:pPr>
        <w:pStyle w:val="Code"/>
      </w:pPr>
      <w:r>
        <w:t>}</w:t>
      </w:r>
    </w:p>
    <w:p w:rsidR="00902341" w:rsidRDefault="00902341" w:rsidP="00902341">
      <w:pPr>
        <w:pStyle w:val="Code"/>
      </w:pPr>
      <w:r>
        <w:t>repositories {</w:t>
      </w:r>
    </w:p>
    <w:p w:rsidR="00902341" w:rsidRDefault="00902341" w:rsidP="00902341">
      <w:pPr>
        <w:pStyle w:val="Code"/>
      </w:pPr>
      <w:r>
        <w:t xml:space="preserve">    mavenCentral()</w:t>
      </w:r>
    </w:p>
    <w:p w:rsidR="00902341" w:rsidRDefault="00902341" w:rsidP="00902341">
      <w:pPr>
        <w:pStyle w:val="Code"/>
      </w:pPr>
      <w:r>
        <w:t>}</w:t>
      </w:r>
    </w:p>
    <w:p w:rsidR="00902341" w:rsidRDefault="00902341" w:rsidP="00902341">
      <w:pPr>
        <w:pStyle w:val="Code"/>
      </w:pPr>
      <w:r>
        <w:t>dependencies {</w:t>
      </w:r>
    </w:p>
    <w:p w:rsidR="00902341" w:rsidRDefault="00902341" w:rsidP="00902341">
      <w:pPr>
        <w:pStyle w:val="Code"/>
      </w:pPr>
      <w:r>
        <w:t xml:space="preserve">  providedCompile 'javax.servlet:javax.servlet-api:3.1.0'</w:t>
      </w:r>
    </w:p>
    <w:p w:rsidR="00902341" w:rsidRDefault="00902341" w:rsidP="00902341">
      <w:pPr>
        <w:pStyle w:val="Code"/>
      </w:pPr>
      <w:r>
        <w:t>}</w:t>
      </w:r>
    </w:p>
    <w:p w:rsidR="00221406" w:rsidRDefault="00F0192F" w:rsidP="00F57310">
      <w:pPr>
        <w:pStyle w:val="ListParagraph"/>
        <w:numPr>
          <w:ilvl w:val="0"/>
          <w:numId w:val="23"/>
        </w:numPr>
      </w:pPr>
      <w:r>
        <w:t xml:space="preserve">On the command line </w:t>
      </w:r>
      <w:r w:rsidR="00ED3894">
        <w:t xml:space="preserve">enter </w:t>
      </w:r>
      <w:r w:rsidR="00ED3894" w:rsidRPr="00680149">
        <w:rPr>
          <w:rStyle w:val="CodeChar"/>
        </w:rPr>
        <w:t>gradle build</w:t>
      </w:r>
      <w:r w:rsidR="00ED3894">
        <w:t xml:space="preserve">.  When the build finishes enter </w:t>
      </w:r>
      <w:r w:rsidR="00ED3894" w:rsidRPr="00680149">
        <w:rPr>
          <w:rStyle w:val="CodeChar"/>
        </w:rPr>
        <w:t>gradle appRun</w:t>
      </w:r>
      <w:r w:rsidR="00ED3894">
        <w:t xml:space="preserve"> to run the Jetty9 web container.  The output will tell you the URL to use to access the web application.</w:t>
      </w:r>
      <w:r w:rsidR="0066355C">
        <w:t xml:space="preserve">  </w:t>
      </w:r>
    </w:p>
    <w:p w:rsidR="00ED3894" w:rsidRDefault="0066355C" w:rsidP="0066355C">
      <w:r>
        <w:rPr>
          <w:noProof/>
          <w:lang w:eastAsia="en-US"/>
        </w:rPr>
        <mc:AlternateContent>
          <mc:Choice Requires="wps">
            <w:drawing>
              <wp:anchor distT="0" distB="0" distL="114300" distR="114300" simplePos="0" relativeHeight="251688960" behindDoc="0" locked="0" layoutInCell="1" allowOverlap="1" wp14:anchorId="4574B043" wp14:editId="289AE6C3">
                <wp:simplePos x="0" y="0"/>
                <wp:positionH relativeFrom="column">
                  <wp:posOffset>4757737</wp:posOffset>
                </wp:positionH>
                <wp:positionV relativeFrom="paragraph">
                  <wp:posOffset>756784</wp:posOffset>
                </wp:positionV>
                <wp:extent cx="154486" cy="977900"/>
                <wp:effectExtent l="0" t="11747" r="0" b="43498"/>
                <wp:wrapNone/>
                <wp:docPr id="173" name="Down Arrow 173"/>
                <wp:cNvGraphicFramePr/>
                <a:graphic xmlns:a="http://schemas.openxmlformats.org/drawingml/2006/main">
                  <a:graphicData uri="http://schemas.microsoft.com/office/word/2010/wordprocessingShape">
                    <wps:wsp>
                      <wps:cNvSpPr/>
                      <wps:spPr>
                        <a:xfrm rot="5400000">
                          <a:off x="0" y="0"/>
                          <a:ext cx="154486" cy="9779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015326C" id="Down Arrow 173" o:spid="_x0000_s1026" type="#_x0000_t67" style="position:absolute;margin-left:374.6pt;margin-top:59.6pt;width:12.15pt;height:77pt;rotation:90;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" adj="19894" fillcolor="#f07f09 [3204]" strokecolor="#773f04 [1604]" strokeweight="1pt"/>
            </w:pict>
          </mc:Fallback>
        </mc:AlternateContent>
      </w:r>
      <w:r>
        <w:rPr>
          <w:noProof/>
          <w:lang w:eastAsia="en-US"/>
        </w:rPr>
        <mc:AlternateContent>
          <mc:Choice Requires="wps">
            <w:drawing>
              <wp:anchor distT="0" distB="0" distL="114300" distR="114300" simplePos="0" relativeHeight="251687936" behindDoc="0" locked="0" layoutInCell="1" allowOverlap="1">
                <wp:simplePos x="0" y="0"/>
                <wp:positionH relativeFrom="column">
                  <wp:posOffset>1306286</wp:posOffset>
                </wp:positionH>
                <wp:positionV relativeFrom="paragraph">
                  <wp:posOffset>1182007</wp:posOffset>
                </wp:positionV>
                <wp:extent cx="2656114" cy="141514"/>
                <wp:effectExtent l="0" t="0" r="11430" b="11430"/>
                <wp:wrapNone/>
                <wp:docPr id="167" name="Rounded Rectangle 167"/>
                <wp:cNvGraphicFramePr/>
                <a:graphic xmlns:a="http://schemas.openxmlformats.org/drawingml/2006/main">
                  <a:graphicData uri="http://schemas.microsoft.com/office/word/2010/wordprocessingShape">
                    <wps:wsp>
                      <wps:cNvSpPr/>
                      <wps:spPr>
                        <a:xfrm>
                          <a:off x="0" y="0"/>
                          <a:ext cx="2656114" cy="141514"/>
                        </a:xfrm>
                        <a:prstGeom prst="round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EDB452B" id="Rounded Rectangle 167" o:spid="_x0000_s1026" style="position:absolute;margin-left:102.85pt;margin-top:93.05pt;width:209.15pt;height:11.15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" filled="f" strokecolor="#f07f09 [3204]" strokeweight="1.5pt">
                <v:stroke joinstyle="miter"/>
              </v:roundrect>
            </w:pict>
          </mc:Fallback>
        </mc:AlternateContent>
      </w:r>
      <w:r>
        <w:rPr>
          <w:noProof/>
          <w:lang w:eastAsia="en-US"/>
        </w:rPr>
        <w:drawing>
          <wp:inline distT="0" distB="0" distL="0" distR="0" wp14:anchorId="59F82823" wp14:editId="66D68986">
            <wp:extent cx="5943600" cy="1556385"/>
            <wp:effectExtent l="0" t="0" r="0" b="571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556385"/>
                    </a:xfrm>
                    <a:prstGeom prst="rect">
                      <a:avLst/>
                    </a:prstGeom>
                  </pic:spPr>
                </pic:pic>
              </a:graphicData>
            </a:graphic>
          </wp:inline>
        </w:drawing>
      </w:r>
    </w:p>
    <w:p w:rsidR="0066355C" w:rsidRDefault="0057224D" w:rsidP="00F57310">
      <w:pPr>
        <w:pStyle w:val="ListParagraph"/>
        <w:numPr>
          <w:ilvl w:val="0"/>
          <w:numId w:val="23"/>
        </w:numPr>
      </w:pPr>
      <w:r>
        <w:t>Open your browser and go to the URL to run the webApp.  Add a color, or any text to the text box and hit the Submit button.  Hit the back button to try a different input.</w:t>
      </w:r>
      <w:r w:rsidR="009900F8">
        <w:t xml:space="preserve">  To stop the Jetty9 server, hit any key at the command line.</w:t>
      </w:r>
    </w:p>
    <w:p w:rsidR="00221406" w:rsidRPr="00C14420" w:rsidRDefault="00221406" w:rsidP="00C14420">
      <w:r w:rsidRPr="00F36B7D">
        <w:rPr>
          <w:rFonts w:cs="Consolas"/>
          <w:b/>
          <w:color w:val="000000"/>
          <w:sz w:val="20"/>
          <w:szCs w:val="20"/>
        </w:rPr>
        <w:t xml:space="preserve">Expected </w:t>
      </w:r>
      <w:r>
        <w:rPr>
          <w:rFonts w:cs="Consolas"/>
          <w:b/>
          <w:color w:val="000000"/>
          <w:sz w:val="20"/>
          <w:szCs w:val="20"/>
        </w:rPr>
        <w:t>Result</w:t>
      </w:r>
      <w:r w:rsidRPr="00F36B7D">
        <w:rPr>
          <w:rFonts w:cs="Consolas"/>
          <w:color w:val="000000"/>
          <w:sz w:val="20"/>
          <w:szCs w:val="20"/>
        </w:rPr>
        <w:t>:</w:t>
      </w:r>
      <w:r>
        <w:rPr>
          <w:rFonts w:cs="Consolas"/>
          <w:color w:val="000000"/>
          <w:sz w:val="20"/>
          <w:szCs w:val="20"/>
        </w:rPr>
        <w:t xml:space="preserve">  </w:t>
      </w:r>
      <w:r w:rsidR="009900F8">
        <w:t xml:space="preserve">Gradle build web application running in a web container provided by the Gradle Gretty </w:t>
      </w:r>
      <w:r w:rsidR="00743D42">
        <w:t>plugin</w:t>
      </w:r>
      <w:r w:rsidR="009900F8">
        <w:t>.</w:t>
      </w:r>
    </w:p>
    <w:p w:rsidR="009B5F95" w:rsidRDefault="009B5F95" w:rsidP="009B5F95">
      <w:pPr>
        <w:pStyle w:val="Heading2"/>
      </w:pPr>
      <w:bookmarkStart w:id="15" w:name="_Toc446171844"/>
      <w:r>
        <w:t>The Gradle Wrapper</w:t>
      </w:r>
      <w:bookmarkEnd w:id="15"/>
    </w:p>
    <w:p w:rsidR="00D703FA" w:rsidRPr="00D703FA" w:rsidRDefault="00D703FA" w:rsidP="00D703FA">
      <w:r>
        <w:t>The Gradle Wrapper allows you to move your project to a build server and build it with the Gradle version that was used in development, even if Gradle is not installed on the build server.  This makes historic builds much more reliable and consistent.  Even if the build server has a different version of Gradle installed, the Wrapper will download the correct version and use it to build the project.</w:t>
      </w:r>
    </w:p>
    <w:p w:rsidR="0011054A" w:rsidRPr="006C5966" w:rsidRDefault="0011054A" w:rsidP="00F57310">
      <w:pPr>
        <w:pStyle w:val="ListParagraph"/>
        <w:numPr>
          <w:ilvl w:val="0"/>
          <w:numId w:val="25"/>
        </w:numPr>
        <w:rPr>
          <w:rStyle w:val="Emphasis"/>
          <w:rFonts w:asciiTheme="minorHAnsi" w:hAnsiTheme="minorHAnsi"/>
          <w:b w:val="0"/>
          <w:iCs w:val="0"/>
          <w:sz w:val="22"/>
        </w:rPr>
      </w:pPr>
      <w:r>
        <w:t xml:space="preserve">Create a </w:t>
      </w:r>
      <w:r>
        <w:rPr>
          <w:rStyle w:val="Emphasis"/>
          <w:b w:val="0"/>
        </w:rPr>
        <w:t>directory</w:t>
      </w:r>
      <w:r>
        <w:t xml:space="preserve"> for this exercise named </w:t>
      </w:r>
      <w:r w:rsidRPr="006C5966">
        <w:rPr>
          <w:rStyle w:val="CodeChar"/>
        </w:rPr>
        <w:t>C:\GradleTraining\work\Exercise_</w:t>
      </w:r>
      <w:r>
        <w:rPr>
          <w:rStyle w:val="CodeChar"/>
        </w:rPr>
        <w:t>3</w:t>
      </w:r>
      <w:r w:rsidRPr="006C5966">
        <w:rPr>
          <w:rStyle w:val="CodeChar"/>
        </w:rPr>
        <w:t>\Exercise_</w:t>
      </w:r>
      <w:r>
        <w:rPr>
          <w:rStyle w:val="CodeChar"/>
        </w:rPr>
        <w:t>3.</w:t>
      </w:r>
      <w:r w:rsidR="00E85A2F">
        <w:rPr>
          <w:rStyle w:val="CodeChar"/>
        </w:rPr>
        <w:t>4</w:t>
      </w:r>
    </w:p>
    <w:p w:rsidR="00E85A2F" w:rsidRPr="00E85A2F" w:rsidRDefault="0011054A" w:rsidP="00F57310">
      <w:pPr>
        <w:pStyle w:val="ListParagraph"/>
        <w:numPr>
          <w:ilvl w:val="0"/>
          <w:numId w:val="25"/>
        </w:numPr>
        <w:spacing w:after="0" w:line="360" w:lineRule="atLeast"/>
        <w:textAlignment w:val="baseline"/>
        <w:rPr>
          <w:rStyle w:val="Emphasis"/>
          <w:rFonts w:ascii="inherit" w:hAnsi="inherit" w:cs="Arial" w:hint="eastAsia"/>
          <w:b w:val="0"/>
          <w:iCs w:val="0"/>
          <w:color w:val="333333"/>
          <w:sz w:val="22"/>
        </w:rPr>
      </w:pPr>
      <w:r w:rsidRPr="00E85A2F">
        <w:rPr>
          <w:rStyle w:val="Emphasis"/>
          <w:b w:val="0"/>
        </w:rPr>
        <w:t>In command prompt navigate to this new directory.</w:t>
      </w:r>
    </w:p>
    <w:p w:rsidR="00E85A2F" w:rsidRPr="00CF4F29" w:rsidRDefault="00E85A2F" w:rsidP="00F57310">
      <w:pPr>
        <w:pStyle w:val="ListParagraph"/>
        <w:numPr>
          <w:ilvl w:val="0"/>
          <w:numId w:val="26"/>
        </w:numPr>
        <w:rPr>
          <w:rStyle w:val="Emphasis"/>
          <w:rFonts w:ascii="inherit" w:hAnsi="inherit" w:cs="Arial" w:hint="eastAsia"/>
          <w:b w:val="0"/>
          <w:iCs w:val="0"/>
          <w:color w:val="333333"/>
          <w:sz w:val="22"/>
        </w:rPr>
      </w:pPr>
      <w:r w:rsidRPr="003518E4">
        <w:rPr>
          <w:rStyle w:val="Emphasis"/>
          <w:rFonts w:asciiTheme="minorHAnsi" w:hAnsiTheme="minorHAnsi"/>
          <w:b w:val="0"/>
          <w:iCs w:val="0"/>
          <w:sz w:val="22"/>
        </w:rPr>
        <w:t xml:space="preserve">Enter the command </w:t>
      </w:r>
      <w:r w:rsidRPr="003518E4">
        <w:rPr>
          <w:rStyle w:val="CodeChar"/>
        </w:rPr>
        <w:t>gradle wrapper</w:t>
      </w:r>
      <w:r w:rsidRPr="003518E4">
        <w:rPr>
          <w:rStyle w:val="Emphasis"/>
          <w:rFonts w:asciiTheme="minorHAnsi" w:hAnsiTheme="minorHAnsi"/>
          <w:b w:val="0"/>
          <w:iCs w:val="0"/>
          <w:sz w:val="22"/>
        </w:rPr>
        <w:t xml:space="preserve"> i</w:t>
      </w:r>
      <w:r w:rsidR="003518E4">
        <w:rPr>
          <w:rStyle w:val="Emphasis"/>
          <w:rFonts w:asciiTheme="minorHAnsi" w:hAnsiTheme="minorHAnsi"/>
          <w:b w:val="0"/>
          <w:iCs w:val="0"/>
          <w:sz w:val="22"/>
        </w:rPr>
        <w:t>n the empty directory.  Notice G</w:t>
      </w:r>
      <w:r w:rsidRPr="003518E4">
        <w:rPr>
          <w:rStyle w:val="Emphasis"/>
          <w:rFonts w:asciiTheme="minorHAnsi" w:hAnsiTheme="minorHAnsi"/>
          <w:b w:val="0"/>
          <w:iCs w:val="0"/>
          <w:sz w:val="22"/>
        </w:rPr>
        <w:t xml:space="preserve">radle runs and creates the Gradle Wrapper files and directories.  </w:t>
      </w:r>
      <w:r w:rsidRPr="00E85A2F">
        <w:t xml:space="preserve">The Wrapper scripts you execute are </w:t>
      </w:r>
      <w:r w:rsidRPr="003518E4">
        <w:rPr>
          <w:rStyle w:val="CodeChar"/>
        </w:rPr>
        <w:t>gradlew</w:t>
      </w:r>
      <w:r w:rsidRPr="00E85A2F">
        <w:t xml:space="preserve"> for the Unix shell and </w:t>
      </w:r>
      <w:r w:rsidRPr="003518E4">
        <w:rPr>
          <w:rStyle w:val="CodeChar"/>
        </w:rPr>
        <w:t>gadlew.bat</w:t>
      </w:r>
      <w:r w:rsidRPr="00E85A2F">
        <w:t> for Windows</w:t>
      </w:r>
      <w:r w:rsidRPr="003518E4">
        <w:rPr>
          <w:rFonts w:ascii="inherit" w:hAnsi="inherit" w:cs="Arial"/>
          <w:color w:val="333333"/>
        </w:rPr>
        <w:t xml:space="preserve">.  In the </w:t>
      </w:r>
      <w:r w:rsidRPr="003518E4">
        <w:rPr>
          <w:rStyle w:val="CodeChar"/>
        </w:rPr>
        <w:t>.\gradle\wrapper</w:t>
      </w:r>
      <w:r w:rsidRPr="003518E4">
        <w:rPr>
          <w:rFonts w:ascii="inherit" w:hAnsi="inherit" w:cs="Arial"/>
          <w:color w:val="333333"/>
        </w:rPr>
        <w:t xml:space="preserve"> </w:t>
      </w:r>
      <w:r w:rsidRPr="003518E4">
        <w:rPr>
          <w:rFonts w:ascii="inherit" w:hAnsi="inherit" w:cs="Arial"/>
          <w:color w:val="333333"/>
        </w:rPr>
        <w:lastRenderedPageBreak/>
        <w:t xml:space="preserve">directory you’ll find the </w:t>
      </w:r>
      <w:r w:rsidRPr="003518E4">
        <w:rPr>
          <w:rStyle w:val="CodeChar"/>
        </w:rPr>
        <w:t>gradle-wrapper.jar</w:t>
      </w:r>
      <w:r w:rsidRPr="003518E4">
        <w:rPr>
          <w:rFonts w:ascii="inherit" w:hAnsi="inherit" w:cs="Arial"/>
          <w:color w:val="333333"/>
        </w:rPr>
        <w:t xml:space="preserve"> file and the </w:t>
      </w:r>
      <w:r w:rsidRPr="003518E4">
        <w:rPr>
          <w:rStyle w:val="CodeChar"/>
        </w:rPr>
        <w:t>gradle-wrapper.properties</w:t>
      </w:r>
      <w:r w:rsidRPr="003518E4">
        <w:rPr>
          <w:rFonts w:ascii="inherit" w:hAnsi="inherit" w:cs="Arial"/>
          <w:color w:val="333333"/>
        </w:rPr>
        <w:t xml:space="preserve"> file that holds the specifics about your build.  </w:t>
      </w:r>
      <w:r w:rsidR="003518E4" w:rsidRPr="003518E4">
        <w:rPr>
          <w:rFonts w:ascii="inherit" w:hAnsi="inherit" w:cs="Arial"/>
          <w:color w:val="333333"/>
        </w:rPr>
        <w:t xml:space="preserve">Open the properties file to see the build properties the Wrapper stores by default. </w:t>
      </w:r>
    </w:p>
    <w:p w:rsidR="00E85A2F" w:rsidRPr="003714A8" w:rsidRDefault="003714A8" w:rsidP="003714A8">
      <w:pPr>
        <w:rPr>
          <w:rStyle w:val="Emphasis"/>
          <w:rFonts w:asciiTheme="minorHAnsi" w:hAnsiTheme="minorHAnsi"/>
          <w:b w:val="0"/>
          <w:iCs w:val="0"/>
          <w:sz w:val="22"/>
        </w:rPr>
      </w:pPr>
      <w:r>
        <w:rPr>
          <w:noProof/>
          <w:lang w:eastAsia="en-US"/>
        </w:rPr>
        <w:drawing>
          <wp:inline distT="0" distB="0" distL="0" distR="0" wp14:anchorId="4B06B8A3" wp14:editId="4247CBDD">
            <wp:extent cx="4746171" cy="2287391"/>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57723" cy="2292958"/>
                    </a:xfrm>
                    <a:prstGeom prst="rect">
                      <a:avLst/>
                    </a:prstGeom>
                  </pic:spPr>
                </pic:pic>
              </a:graphicData>
            </a:graphic>
          </wp:inline>
        </w:drawing>
      </w:r>
    </w:p>
    <w:p w:rsidR="0011054A" w:rsidRPr="006C5966" w:rsidRDefault="0011054A" w:rsidP="00F57310">
      <w:pPr>
        <w:pStyle w:val="ListParagraph"/>
        <w:numPr>
          <w:ilvl w:val="0"/>
          <w:numId w:val="25"/>
        </w:numPr>
        <w:rPr>
          <w:rStyle w:val="Emphasis"/>
          <w:rFonts w:asciiTheme="minorHAnsi" w:hAnsiTheme="minorHAnsi"/>
          <w:b w:val="0"/>
          <w:iCs w:val="0"/>
          <w:sz w:val="22"/>
        </w:rPr>
      </w:pPr>
      <w:r>
        <w:rPr>
          <w:rStyle w:val="Emphasis"/>
          <w:b w:val="0"/>
        </w:rPr>
        <w:t>Create a build.gradle file in this directory and open it in Notepad++.</w:t>
      </w:r>
    </w:p>
    <w:p w:rsidR="0011054A" w:rsidRDefault="0011054A" w:rsidP="00F57310">
      <w:pPr>
        <w:pStyle w:val="ListParagraph"/>
        <w:numPr>
          <w:ilvl w:val="0"/>
          <w:numId w:val="25"/>
        </w:numPr>
      </w:pPr>
      <w:r>
        <w:rPr>
          <w:rStyle w:val="Emphasis"/>
          <w:b w:val="0"/>
        </w:rPr>
        <w:t xml:space="preserve">Add the following </w:t>
      </w:r>
      <w:r w:rsidR="003714A8">
        <w:rPr>
          <w:rStyle w:val="Emphasis"/>
          <w:b w:val="0"/>
        </w:rPr>
        <w:t xml:space="preserve">code </w:t>
      </w:r>
      <w:r>
        <w:rPr>
          <w:rStyle w:val="Emphasis"/>
          <w:b w:val="0"/>
        </w:rPr>
        <w:t xml:space="preserve">to the file and save it. Here we are </w:t>
      </w:r>
      <w:r w:rsidR="00CC0D62">
        <w:rPr>
          <w:rStyle w:val="Emphasis"/>
          <w:b w:val="0"/>
        </w:rPr>
        <w:t xml:space="preserve">creating a task of type Wrapper, this creates an </w:t>
      </w:r>
      <w:r w:rsidR="00CC0D62" w:rsidRPr="00CF4F29">
        <w:rPr>
          <w:rStyle w:val="CodeChar"/>
        </w:rPr>
        <w:t>org.gradle.api.tasks.wrapper.Wrapper</w:t>
      </w:r>
      <w:r w:rsidR="00CC0D62">
        <w:rPr>
          <w:rStyle w:val="Emphasis"/>
          <w:b w:val="0"/>
        </w:rPr>
        <w:t xml:space="preserve"> instance and associates it with our task.  We then use the task closure to </w:t>
      </w:r>
      <w:r w:rsidR="00CF4F29">
        <w:rPr>
          <w:rStyle w:val="Emphasis"/>
          <w:b w:val="0"/>
        </w:rPr>
        <w:t>set some of the Wrapper properties.</w:t>
      </w:r>
      <w:r w:rsidR="00CC0D62">
        <w:rPr>
          <w:rStyle w:val="Emphasis"/>
          <w:b w:val="0"/>
        </w:rPr>
        <w:t xml:space="preserve">  </w:t>
      </w:r>
      <w:r w:rsidR="00EC5D21">
        <w:rPr>
          <w:rStyle w:val="Emphasis"/>
          <w:b w:val="0"/>
        </w:rPr>
        <w:t xml:space="preserve">We want to use Gradle version 2.10 for our build, set the saved Gradle distribution archive directory to </w:t>
      </w:r>
      <w:r w:rsidR="00EC5D21" w:rsidRPr="00547C8F">
        <w:rPr>
          <w:rStyle w:val="CodeChar"/>
        </w:rPr>
        <w:t>gradleArchive</w:t>
      </w:r>
      <w:r w:rsidR="00743D42">
        <w:rPr>
          <w:rStyle w:val="Emphasis"/>
          <w:b w:val="0"/>
        </w:rPr>
        <w:t>,</w:t>
      </w:r>
      <w:r w:rsidR="00EC5D21">
        <w:rPr>
          <w:rStyle w:val="Emphasis"/>
          <w:b w:val="0"/>
        </w:rPr>
        <w:t xml:space="preserve"> and set the directory where the Gradle distribution is unzipped to </w:t>
      </w:r>
      <w:r w:rsidR="00EC5D21" w:rsidRPr="00547C8F">
        <w:rPr>
          <w:rStyle w:val="CodeChar"/>
        </w:rPr>
        <w:t>gradleDist</w:t>
      </w:r>
      <w:r w:rsidR="00EC5D21">
        <w:rPr>
          <w:rStyle w:val="Emphasis"/>
          <w:b w:val="0"/>
        </w:rPr>
        <w:t xml:space="preserve">.  Both these folders are relative to the Gradle </w:t>
      </w:r>
      <w:r w:rsidR="00424578">
        <w:rPr>
          <w:rStyle w:val="Emphasis"/>
          <w:b w:val="0"/>
        </w:rPr>
        <w:t xml:space="preserve">distribution base directory which defaults to the </w:t>
      </w:r>
      <w:r w:rsidR="00424578" w:rsidRPr="00547C8F">
        <w:rPr>
          <w:rStyle w:val="CodeChar"/>
        </w:rPr>
        <w:t>.gradle</w:t>
      </w:r>
      <w:r w:rsidR="00424578">
        <w:rPr>
          <w:rStyle w:val="Emphasis"/>
          <w:b w:val="0"/>
        </w:rPr>
        <w:t xml:space="preserve"> folder in your home directory.</w:t>
      </w:r>
    </w:p>
    <w:p w:rsidR="00CF4F29" w:rsidRDefault="00CF4F29" w:rsidP="00CF4F29">
      <w:pPr>
        <w:pStyle w:val="Code"/>
      </w:pPr>
      <w:r>
        <w:t>task wrapper(type: Wrapper) {</w:t>
      </w:r>
    </w:p>
    <w:p w:rsidR="00CF4F29" w:rsidRDefault="00CF4F29" w:rsidP="00CF4F29">
      <w:pPr>
        <w:pStyle w:val="Code"/>
      </w:pPr>
      <w:r>
        <w:t xml:space="preserve">   gradleVersion = '2.10'</w:t>
      </w:r>
    </w:p>
    <w:p w:rsidR="00CF4F29" w:rsidRDefault="00CF4F29" w:rsidP="00CF4F29">
      <w:pPr>
        <w:pStyle w:val="Code"/>
      </w:pPr>
      <w:r>
        <w:t xml:space="preserve">   archivePath = "gradleArchive"     </w:t>
      </w:r>
    </w:p>
    <w:p w:rsidR="00CF4F29" w:rsidRDefault="00CF4F29" w:rsidP="00CF4F29">
      <w:pPr>
        <w:pStyle w:val="Code"/>
      </w:pPr>
      <w:r>
        <w:t xml:space="preserve">   distributionPath = "gradleDist"  </w:t>
      </w:r>
    </w:p>
    <w:p w:rsidR="00C14420" w:rsidRDefault="00CF4F29" w:rsidP="00CF4F29">
      <w:pPr>
        <w:pStyle w:val="Code"/>
      </w:pPr>
      <w:r>
        <w:t>}</w:t>
      </w:r>
    </w:p>
    <w:p w:rsidR="00CF4F29" w:rsidRDefault="00CF4F29" w:rsidP="00F57310">
      <w:pPr>
        <w:pStyle w:val="ListParagraph"/>
        <w:numPr>
          <w:ilvl w:val="0"/>
          <w:numId w:val="25"/>
        </w:numPr>
        <w:rPr>
          <w:rFonts w:cs="Consolas"/>
          <w:color w:val="000000"/>
          <w:sz w:val="20"/>
          <w:szCs w:val="20"/>
        </w:rPr>
      </w:pPr>
      <w:r>
        <w:rPr>
          <w:rFonts w:cs="Consolas"/>
          <w:color w:val="000000"/>
          <w:sz w:val="20"/>
          <w:szCs w:val="20"/>
        </w:rPr>
        <w:t xml:space="preserve">From the command line enter </w:t>
      </w:r>
      <w:r w:rsidRPr="00CF4F29">
        <w:rPr>
          <w:rStyle w:val="CodeChar"/>
        </w:rPr>
        <w:t>gradle wrapper</w:t>
      </w:r>
      <w:r>
        <w:rPr>
          <w:rFonts w:cs="Consolas"/>
          <w:color w:val="000000"/>
          <w:sz w:val="20"/>
          <w:szCs w:val="20"/>
        </w:rPr>
        <w:t xml:space="preserve"> to create a new Wrapper distribution.  Then enter </w:t>
      </w:r>
      <w:r w:rsidRPr="00CF4F29">
        <w:rPr>
          <w:rStyle w:val="CodeChar"/>
        </w:rPr>
        <w:t>gradlew tasks</w:t>
      </w:r>
      <w:r>
        <w:rPr>
          <w:rFonts w:cs="Consolas"/>
          <w:color w:val="000000"/>
          <w:sz w:val="20"/>
          <w:szCs w:val="20"/>
        </w:rPr>
        <w:t xml:space="preserve"> to use the gradlew.bat file to see the tasks.  Notice you can use </w:t>
      </w:r>
      <w:r w:rsidRPr="00CF4F29">
        <w:rPr>
          <w:rStyle w:val="CodeChar"/>
        </w:rPr>
        <w:t>gradlew</w:t>
      </w:r>
      <w:r>
        <w:rPr>
          <w:rFonts w:cs="Consolas"/>
          <w:color w:val="000000"/>
          <w:sz w:val="20"/>
          <w:szCs w:val="20"/>
        </w:rPr>
        <w:t xml:space="preserve"> just as you do the </w:t>
      </w:r>
      <w:r w:rsidRPr="00CF4F29">
        <w:rPr>
          <w:rStyle w:val="CodeChar"/>
        </w:rPr>
        <w:t>gradle</w:t>
      </w:r>
      <w:r>
        <w:rPr>
          <w:rFonts w:cs="Consolas"/>
          <w:color w:val="000000"/>
          <w:sz w:val="20"/>
          <w:szCs w:val="20"/>
        </w:rPr>
        <w:t xml:space="preserve"> command.  Notice how the wrapper task use to be under the </w:t>
      </w:r>
      <w:r w:rsidRPr="00CF4F29">
        <w:rPr>
          <w:rStyle w:val="CodeChar"/>
        </w:rPr>
        <w:t>Build Setup</w:t>
      </w:r>
      <w:r>
        <w:rPr>
          <w:rFonts w:cs="Consolas"/>
          <w:color w:val="000000"/>
          <w:sz w:val="20"/>
          <w:szCs w:val="20"/>
        </w:rPr>
        <w:t xml:space="preserve"> tasks group, but is now under the </w:t>
      </w:r>
      <w:r w:rsidRPr="00CF4F29">
        <w:rPr>
          <w:rStyle w:val="CodeChar"/>
        </w:rPr>
        <w:t>Other tasks</w:t>
      </w:r>
      <w:r>
        <w:rPr>
          <w:rFonts w:cs="Consolas"/>
          <w:color w:val="000000"/>
          <w:sz w:val="20"/>
          <w:szCs w:val="20"/>
        </w:rPr>
        <w:t xml:space="preserve"> group.  This is because we created a task of type </w:t>
      </w:r>
      <w:r w:rsidRPr="00CF4F29">
        <w:rPr>
          <w:rStyle w:val="CodeChar"/>
        </w:rPr>
        <w:t>Wrapper</w:t>
      </w:r>
      <w:r>
        <w:rPr>
          <w:rFonts w:cs="Consolas"/>
          <w:color w:val="000000"/>
          <w:sz w:val="20"/>
          <w:szCs w:val="20"/>
        </w:rPr>
        <w:t xml:space="preserve">, if not specified our tasks go in the catch all </w:t>
      </w:r>
      <w:r w:rsidRPr="00CF4F29">
        <w:rPr>
          <w:rStyle w:val="CodeChar"/>
        </w:rPr>
        <w:t>Other tasks</w:t>
      </w:r>
      <w:r>
        <w:rPr>
          <w:rFonts w:cs="Consolas"/>
          <w:color w:val="000000"/>
          <w:sz w:val="20"/>
          <w:szCs w:val="20"/>
        </w:rPr>
        <w:t xml:space="preserve"> group.  However, it is still creating a</w:t>
      </w:r>
      <w:r w:rsidR="00CC0D62">
        <w:rPr>
          <w:rFonts w:cs="Consolas"/>
          <w:color w:val="000000"/>
          <w:sz w:val="20"/>
          <w:szCs w:val="20"/>
        </w:rPr>
        <w:t>n</w:t>
      </w:r>
      <w:r>
        <w:rPr>
          <w:rFonts w:cs="Consolas"/>
          <w:color w:val="000000"/>
          <w:sz w:val="20"/>
          <w:szCs w:val="20"/>
        </w:rPr>
        <w:t xml:space="preserve"> </w:t>
      </w:r>
      <w:r w:rsidRPr="00CF4F29">
        <w:rPr>
          <w:rStyle w:val="CodeChar"/>
        </w:rPr>
        <w:t>org.gradle.api.tasks.wrapper.Wrapper</w:t>
      </w:r>
      <w:r>
        <w:rPr>
          <w:rFonts w:cs="Consolas"/>
          <w:color w:val="000000"/>
          <w:sz w:val="20"/>
          <w:szCs w:val="20"/>
        </w:rPr>
        <w:t xml:space="preserve"> class under the covers to do the work.  </w:t>
      </w:r>
    </w:p>
    <w:p w:rsidR="00547C8F" w:rsidRPr="00547C8F" w:rsidRDefault="00547C8F" w:rsidP="00547C8F">
      <w:pPr>
        <w:rPr>
          <w:rFonts w:cs="Consolas"/>
          <w:color w:val="000000"/>
          <w:sz w:val="20"/>
          <w:szCs w:val="20"/>
        </w:rPr>
      </w:pPr>
      <w:r>
        <w:rPr>
          <w:noProof/>
          <w:lang w:eastAsia="en-US"/>
        </w:rPr>
        <w:lastRenderedPageBreak/>
        <w:drawing>
          <wp:inline distT="0" distB="0" distL="0" distR="0" wp14:anchorId="77786896" wp14:editId="34D3F27C">
            <wp:extent cx="5943600" cy="4856480"/>
            <wp:effectExtent l="0" t="0" r="0" b="127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856480"/>
                    </a:xfrm>
                    <a:prstGeom prst="rect">
                      <a:avLst/>
                    </a:prstGeom>
                  </pic:spPr>
                </pic:pic>
              </a:graphicData>
            </a:graphic>
          </wp:inline>
        </w:drawing>
      </w:r>
    </w:p>
    <w:p w:rsidR="00547C8F" w:rsidRPr="00CF4F29" w:rsidRDefault="00547C8F" w:rsidP="00F57310">
      <w:pPr>
        <w:pStyle w:val="ListParagraph"/>
        <w:numPr>
          <w:ilvl w:val="0"/>
          <w:numId w:val="25"/>
        </w:numPr>
        <w:rPr>
          <w:rFonts w:cs="Consolas"/>
          <w:color w:val="000000"/>
          <w:sz w:val="20"/>
          <w:szCs w:val="20"/>
        </w:rPr>
      </w:pPr>
      <w:r>
        <w:rPr>
          <w:rFonts w:cs="Consolas"/>
          <w:color w:val="000000"/>
          <w:sz w:val="20"/>
          <w:szCs w:val="20"/>
        </w:rPr>
        <w:t>If you go to the Gradle distribution base directory in c:\Users\Elevated\.gradle, you’ll see two new directories, gradleArchive and gradleDist.  Each contains a gradle-2.10-bin directory.  If you drill down into each you’ll find gradleArchive holds the gradle 2.10 zip file, and gradleDist holds the unzipped distribution.</w:t>
      </w:r>
    </w:p>
    <w:p w:rsidR="00A46F60" w:rsidRPr="00C14420" w:rsidRDefault="00A46F60" w:rsidP="00A46F60">
      <w:r w:rsidRPr="00F36B7D">
        <w:rPr>
          <w:rFonts w:cs="Consolas"/>
          <w:b/>
          <w:color w:val="000000"/>
          <w:sz w:val="20"/>
          <w:szCs w:val="20"/>
        </w:rPr>
        <w:t xml:space="preserve">Expected </w:t>
      </w:r>
      <w:r>
        <w:rPr>
          <w:rFonts w:cs="Consolas"/>
          <w:b/>
          <w:color w:val="000000"/>
          <w:sz w:val="20"/>
          <w:szCs w:val="20"/>
        </w:rPr>
        <w:t>Result</w:t>
      </w:r>
      <w:r w:rsidRPr="00F36B7D">
        <w:rPr>
          <w:rFonts w:cs="Consolas"/>
          <w:color w:val="000000"/>
          <w:sz w:val="20"/>
          <w:szCs w:val="20"/>
        </w:rPr>
        <w:t>:</w:t>
      </w:r>
      <w:r>
        <w:rPr>
          <w:rFonts w:cs="Consolas"/>
          <w:color w:val="000000"/>
          <w:sz w:val="20"/>
          <w:szCs w:val="20"/>
        </w:rPr>
        <w:t xml:space="preserve">  </w:t>
      </w:r>
      <w:r w:rsidR="00547C8F">
        <w:t xml:space="preserve">project that demonstrates how to create a Gradle Wrapper and how to configure the properties of </w:t>
      </w:r>
      <w:r w:rsidR="00547C8F" w:rsidRPr="00CF4F29">
        <w:rPr>
          <w:rStyle w:val="CodeChar"/>
        </w:rPr>
        <w:t>org.gradle.api.tasks.wrapper.Wrapper</w:t>
      </w:r>
      <w:r w:rsidR="00547C8F">
        <w:rPr>
          <w:rFonts w:cs="Consolas"/>
          <w:color w:val="000000"/>
          <w:sz w:val="20"/>
          <w:szCs w:val="20"/>
        </w:rPr>
        <w:t xml:space="preserve"> to control how the Wrapper does its work. </w:t>
      </w:r>
    </w:p>
    <w:p w:rsidR="00547C8F" w:rsidRPr="00547C8F" w:rsidRDefault="00547C8F" w:rsidP="00547C8F">
      <w:pPr>
        <w:pStyle w:val="IntenseQuote"/>
      </w:pPr>
      <w:r>
        <w:t xml:space="preserve">End </w:t>
      </w:r>
      <w:r w:rsidR="00743D42">
        <w:t>of</w:t>
      </w:r>
      <w:r>
        <w:t xml:space="preserve"> Lab</w:t>
      </w:r>
    </w:p>
    <w:p w:rsidR="00A46F60" w:rsidRDefault="00A46F60" w:rsidP="00C14420">
      <w:r>
        <w:rPr>
          <w:b/>
        </w:rPr>
        <w:t xml:space="preserve">If you get done Early: </w:t>
      </w:r>
      <w:r>
        <w:t>Read</w:t>
      </w:r>
      <w:r w:rsidR="009A442E">
        <w:t xml:space="preserve"> more about the plugins we used in the lab including</w:t>
      </w:r>
    </w:p>
    <w:p w:rsidR="009A442E" w:rsidRDefault="009A442E" w:rsidP="00F57310">
      <w:pPr>
        <w:pStyle w:val="ListParagraph"/>
        <w:numPr>
          <w:ilvl w:val="0"/>
          <w:numId w:val="21"/>
        </w:numPr>
      </w:pPr>
      <w:r>
        <w:t xml:space="preserve">Build Init Plugin: can be used to setup different types of projects,  </w:t>
      </w:r>
      <w:hyperlink r:id="rId47" w:history="1">
        <w:r w:rsidRPr="00592D83">
          <w:rPr>
            <w:rStyle w:val="Hyperlink"/>
          </w:rPr>
          <w:t>https://docs.gradle.org/current/userguide/build_init_plugin.html</w:t>
        </w:r>
      </w:hyperlink>
      <w:r>
        <w:t xml:space="preserve"> </w:t>
      </w:r>
    </w:p>
    <w:p w:rsidR="009A442E" w:rsidRDefault="009A442E" w:rsidP="00F57310">
      <w:pPr>
        <w:pStyle w:val="ListParagraph"/>
        <w:numPr>
          <w:ilvl w:val="0"/>
          <w:numId w:val="21"/>
        </w:numPr>
      </w:pPr>
      <w:r>
        <w:t xml:space="preserve">Java Plugin: </w:t>
      </w:r>
      <w:hyperlink r:id="rId48" w:history="1">
        <w:r w:rsidRPr="00592D83">
          <w:rPr>
            <w:rStyle w:val="Hyperlink"/>
          </w:rPr>
          <w:t>https://docs.gradle.org/current/userguide/java_plugin.html</w:t>
        </w:r>
      </w:hyperlink>
      <w:r>
        <w:t xml:space="preserve"> </w:t>
      </w:r>
    </w:p>
    <w:p w:rsidR="009A442E" w:rsidRDefault="009A442E" w:rsidP="00F57310">
      <w:pPr>
        <w:pStyle w:val="ListParagraph"/>
        <w:numPr>
          <w:ilvl w:val="0"/>
          <w:numId w:val="21"/>
        </w:numPr>
      </w:pPr>
      <w:r>
        <w:t xml:space="preserve">War Plugin: </w:t>
      </w:r>
      <w:hyperlink r:id="rId49" w:history="1">
        <w:r w:rsidRPr="00592D83">
          <w:rPr>
            <w:rStyle w:val="Hyperlink"/>
          </w:rPr>
          <w:t>https://docs.gradle.org/current/userguide/war_plugin.html</w:t>
        </w:r>
      </w:hyperlink>
      <w:r>
        <w:t xml:space="preserve"> </w:t>
      </w:r>
    </w:p>
    <w:p w:rsidR="009A442E" w:rsidRPr="00C14420" w:rsidRDefault="009A442E" w:rsidP="00F57310">
      <w:pPr>
        <w:pStyle w:val="ListParagraph"/>
        <w:numPr>
          <w:ilvl w:val="0"/>
          <w:numId w:val="21"/>
        </w:numPr>
      </w:pPr>
      <w:r>
        <w:t xml:space="preserve">Gretty Plugin: supplies both a Jetty and a Tomcat imbedded web server, </w:t>
      </w:r>
      <w:hyperlink r:id="rId50" w:history="1">
        <w:r w:rsidRPr="00592D83">
          <w:rPr>
            <w:rStyle w:val="Hyperlink"/>
          </w:rPr>
          <w:t>http://akhikhl.github.io/gretty-doc/</w:t>
        </w:r>
      </w:hyperlink>
      <w:r>
        <w:t xml:space="preserve"> </w:t>
      </w:r>
    </w:p>
    <w:p w:rsidR="00976318" w:rsidRDefault="00976318" w:rsidP="00976318">
      <w:pPr>
        <w:pStyle w:val="Heading1"/>
      </w:pPr>
      <w:bookmarkStart w:id="16" w:name="_Toc446171845"/>
      <w:r>
        <w:lastRenderedPageBreak/>
        <w:t>Using Gradle In Eclipse</w:t>
      </w:r>
      <w:r w:rsidR="00475B6D">
        <w:t xml:space="preserve"> (20 min)</w:t>
      </w:r>
      <w:bookmarkEnd w:id="16"/>
    </w:p>
    <w:p w:rsidR="00565296" w:rsidRDefault="00565296" w:rsidP="00565296">
      <w:pPr>
        <w:rPr>
          <w:rStyle w:val="Emphasis"/>
        </w:rPr>
      </w:pPr>
      <w:r>
        <w:rPr>
          <w:rStyle w:val="Emphasis"/>
        </w:rPr>
        <w:t>Prerequisites</w:t>
      </w:r>
    </w:p>
    <w:p w:rsidR="00064727" w:rsidRPr="00064727" w:rsidRDefault="00064727" w:rsidP="00ED5ADA">
      <w:pPr>
        <w:pStyle w:val="ListParagraph"/>
        <w:numPr>
          <w:ilvl w:val="0"/>
          <w:numId w:val="1"/>
        </w:numPr>
        <w:rPr>
          <w:rStyle w:val="Emphasis"/>
          <w:b w:val="0"/>
        </w:rPr>
      </w:pPr>
      <w:r w:rsidRPr="00064727">
        <w:rPr>
          <w:rStyle w:val="Emphasis"/>
          <w:b w:val="0"/>
        </w:rPr>
        <w:t>Java JDK 1.5 or higher</w:t>
      </w:r>
    </w:p>
    <w:p w:rsidR="00565296" w:rsidRPr="00064727" w:rsidRDefault="00064727" w:rsidP="00ED5ADA">
      <w:pPr>
        <w:pStyle w:val="ListParagraph"/>
        <w:numPr>
          <w:ilvl w:val="0"/>
          <w:numId w:val="1"/>
        </w:numPr>
        <w:rPr>
          <w:rStyle w:val="Emphasis"/>
        </w:rPr>
      </w:pPr>
      <w:r w:rsidRPr="00064727">
        <w:rPr>
          <w:rStyle w:val="Emphasis"/>
          <w:b w:val="0"/>
        </w:rPr>
        <w:t xml:space="preserve">Gradle installed and </w:t>
      </w:r>
      <w:r>
        <w:rPr>
          <w:rStyle w:val="Emphasis"/>
          <w:b w:val="0"/>
        </w:rPr>
        <w:t>verified</w:t>
      </w:r>
    </w:p>
    <w:p w:rsidR="00064727" w:rsidRPr="00064727" w:rsidRDefault="00064727" w:rsidP="00ED5ADA">
      <w:pPr>
        <w:pStyle w:val="ListParagraph"/>
        <w:numPr>
          <w:ilvl w:val="0"/>
          <w:numId w:val="1"/>
        </w:numPr>
        <w:rPr>
          <w:rFonts w:asciiTheme="majorHAnsi" w:hAnsiTheme="majorHAnsi"/>
          <w:b/>
          <w:iCs/>
          <w:sz w:val="24"/>
        </w:rPr>
      </w:pPr>
      <w:r w:rsidRPr="00064727">
        <w:rPr>
          <w:rStyle w:val="Emphasis"/>
          <w:b w:val="0"/>
        </w:rPr>
        <w:t xml:space="preserve">Eclipse  version </w:t>
      </w:r>
      <w:r w:rsidR="00A63BDF">
        <w:rPr>
          <w:rStyle w:val="Emphasis"/>
          <w:b w:val="0"/>
        </w:rPr>
        <w:t>3.6.2 or later</w:t>
      </w:r>
    </w:p>
    <w:p w:rsidR="00565296" w:rsidRDefault="00565296" w:rsidP="00064727">
      <w:pPr>
        <w:rPr>
          <w:rStyle w:val="Emphasis"/>
        </w:rPr>
      </w:pPr>
      <w:r w:rsidRPr="00BA1758">
        <w:rPr>
          <w:rStyle w:val="Emphasis"/>
        </w:rPr>
        <w:t>Description</w:t>
      </w:r>
    </w:p>
    <w:p w:rsidR="00496FD0" w:rsidRPr="00496FD0" w:rsidRDefault="00496FD0" w:rsidP="00064727">
      <w:pPr>
        <w:rPr>
          <w:rStyle w:val="Emphasis"/>
          <w:b w:val="0"/>
        </w:rPr>
      </w:pPr>
      <w:r>
        <w:rPr>
          <w:rStyle w:val="Emphasis"/>
          <w:b w:val="0"/>
        </w:rPr>
        <w:t>In this lab we will be configuring our Eclipse IDE to recognize Gradle projects, adding the ability to import, create, and control the build of these projects.</w:t>
      </w:r>
    </w:p>
    <w:p w:rsidR="00565296" w:rsidRDefault="009B5F95" w:rsidP="00565296">
      <w:pPr>
        <w:pStyle w:val="Heading2"/>
      </w:pPr>
      <w:bookmarkStart w:id="17" w:name="_Toc446171846"/>
      <w:r>
        <w:t>Installing the Eclipse Gradle Plugin</w:t>
      </w:r>
      <w:bookmarkEnd w:id="17"/>
    </w:p>
    <w:p w:rsidR="00E1659F" w:rsidRPr="00E1659F" w:rsidRDefault="00E1659F" w:rsidP="00E1659F">
      <w:r>
        <w:t>Before we can import a Gradle project into Eclipse and build it, we need to install the Gradle plugin.</w:t>
      </w:r>
    </w:p>
    <w:p w:rsidR="00D96A6B" w:rsidRDefault="00CC56D7" w:rsidP="00ED5ADA">
      <w:pPr>
        <w:pStyle w:val="ListParagraph"/>
        <w:numPr>
          <w:ilvl w:val="0"/>
          <w:numId w:val="8"/>
        </w:numPr>
      </w:pPr>
      <w:r>
        <w:rPr>
          <w:noProof/>
          <w:lang w:eastAsia="en-US"/>
        </w:rPr>
        <mc:AlternateContent>
          <mc:Choice Requires="wps">
            <w:drawing>
              <wp:anchor distT="0" distB="0" distL="114300" distR="114300" simplePos="0" relativeHeight="251671552" behindDoc="0" locked="0" layoutInCell="1" allowOverlap="1" wp14:anchorId="4C904C1D" wp14:editId="56C4D9B0">
                <wp:simplePos x="0" y="0"/>
                <wp:positionH relativeFrom="column">
                  <wp:posOffset>3703320</wp:posOffset>
                </wp:positionH>
                <wp:positionV relativeFrom="paragraph">
                  <wp:posOffset>629285</wp:posOffset>
                </wp:positionV>
                <wp:extent cx="181930" cy="978408"/>
                <wp:effectExtent l="0" t="17145" r="0" b="29845"/>
                <wp:wrapNone/>
                <wp:docPr id="25" name="Down Arrow 25"/>
                <wp:cNvGraphicFramePr/>
                <a:graphic xmlns:a="http://schemas.openxmlformats.org/drawingml/2006/main">
                  <a:graphicData uri="http://schemas.microsoft.com/office/word/2010/wordprocessingShape">
                    <wps:wsp>
                      <wps:cNvSpPr/>
                      <wps:spPr>
                        <a:xfrm rot="5400000">
                          <a:off x="0" y="0"/>
                          <a:ext cx="181930" cy="97840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999F7A8" id="Down Arrow 25" o:spid="_x0000_s1026" type="#_x0000_t67" style="position:absolute;margin-left:291.6pt;margin-top:49.55pt;width:14.35pt;height:77.05pt;rotation:90;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" adj="19592" fillcolor="#f07f09 [3204]" strokecolor="#773f04 [1604]" strokeweight="1pt"/>
            </w:pict>
          </mc:Fallback>
        </mc:AlternateContent>
      </w:r>
      <w:r w:rsidR="00D96A6B">
        <w:t>From the menu bar, select Help-&gt;Install New Software…  This will bring up the Available Software window.</w:t>
      </w:r>
      <w:r>
        <w:t xml:space="preserve">  Click on the Add… button.</w:t>
      </w:r>
    </w:p>
    <w:p w:rsidR="00CC56D7" w:rsidRDefault="00CC56D7" w:rsidP="00CC56D7">
      <w:pPr>
        <w:ind w:left="576"/>
      </w:pPr>
      <w:r>
        <w:rPr>
          <w:noProof/>
          <w:lang w:eastAsia="en-US"/>
        </w:rPr>
        <w:drawing>
          <wp:inline distT="0" distB="0" distL="0" distR="0" wp14:anchorId="644B4B93" wp14:editId="1922612F">
            <wp:extent cx="3041827" cy="26479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51836" cy="2656663"/>
                    </a:xfrm>
                    <a:prstGeom prst="rect">
                      <a:avLst/>
                    </a:prstGeom>
                  </pic:spPr>
                </pic:pic>
              </a:graphicData>
            </a:graphic>
          </wp:inline>
        </w:drawing>
      </w:r>
    </w:p>
    <w:p w:rsidR="00CC56D7" w:rsidRDefault="00CC56D7" w:rsidP="00ED5ADA">
      <w:pPr>
        <w:pStyle w:val="ListParagraph"/>
        <w:numPr>
          <w:ilvl w:val="0"/>
          <w:numId w:val="8"/>
        </w:numPr>
      </w:pPr>
      <w:r>
        <w:t>In the Add Repository window Location textbox, enter the following and click OK</w:t>
      </w:r>
    </w:p>
    <w:p w:rsidR="00CC56D7" w:rsidRDefault="00E81DE7" w:rsidP="00CC56D7">
      <w:pPr>
        <w:ind w:left="576"/>
        <w:rPr>
          <w:b/>
          <w:bCs/>
          <w:smallCaps/>
        </w:rPr>
      </w:pPr>
      <w:hyperlink r:id="rId52" w:history="1">
        <w:r w:rsidR="00CC56D7" w:rsidRPr="00592D83">
          <w:rPr>
            <w:rStyle w:val="Hyperlink"/>
          </w:rPr>
          <w:t>http://dist.springsource.com/release/TOOLS/gradle</w:t>
        </w:r>
      </w:hyperlink>
    </w:p>
    <w:p w:rsidR="00CC56D7" w:rsidRDefault="00CC56D7" w:rsidP="00CC56D7">
      <w:pPr>
        <w:ind w:left="576"/>
        <w:rPr>
          <w:rFonts w:asciiTheme="majorHAnsi" w:eastAsiaTheme="majorEastAsia" w:hAnsiTheme="majorHAnsi" w:cstheme="majorBidi"/>
          <w:b/>
          <w:bCs/>
          <w:smallCaps/>
          <w:color w:val="000000" w:themeColor="text1"/>
          <w:sz w:val="28"/>
          <w:szCs w:val="28"/>
        </w:rPr>
      </w:pPr>
      <w:r>
        <w:rPr>
          <w:noProof/>
          <w:lang w:eastAsia="en-US"/>
        </w:rPr>
        <w:lastRenderedPageBreak/>
        <w:drawing>
          <wp:inline distT="0" distB="0" distL="0" distR="0" wp14:anchorId="5910B3F4" wp14:editId="5592E3FD">
            <wp:extent cx="3334363" cy="2762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45599" cy="2771558"/>
                    </a:xfrm>
                    <a:prstGeom prst="rect">
                      <a:avLst/>
                    </a:prstGeom>
                  </pic:spPr>
                </pic:pic>
              </a:graphicData>
            </a:graphic>
          </wp:inline>
        </w:drawing>
      </w:r>
    </w:p>
    <w:p w:rsidR="00CC56D7" w:rsidRDefault="00CC56D7" w:rsidP="00ED5ADA">
      <w:pPr>
        <w:pStyle w:val="ListParagraph"/>
        <w:numPr>
          <w:ilvl w:val="0"/>
          <w:numId w:val="8"/>
        </w:numPr>
      </w:pPr>
      <w:r>
        <w:t>Select the Extensions / Gradle Integration option and click Next.  Click Next on the next screen, then accept the terms of the license agreement and click Finish.</w:t>
      </w:r>
    </w:p>
    <w:p w:rsidR="00CC56D7" w:rsidRDefault="00CC56D7" w:rsidP="00ED5ADA">
      <w:pPr>
        <w:pStyle w:val="ListParagraph"/>
        <w:numPr>
          <w:ilvl w:val="0"/>
          <w:numId w:val="8"/>
        </w:numPr>
      </w:pPr>
      <w:r>
        <w:t>When Eclipse prompts you to restart for the changes to take effect, select Yes.</w:t>
      </w:r>
    </w:p>
    <w:p w:rsidR="00CC56D7" w:rsidRDefault="00CC56D7" w:rsidP="00CC56D7">
      <w:r w:rsidRPr="00CC56D7">
        <w:rPr>
          <w:rFonts w:cs="Consolas"/>
          <w:b/>
          <w:color w:val="000000"/>
          <w:sz w:val="20"/>
          <w:szCs w:val="20"/>
        </w:rPr>
        <w:t>Expected Result</w:t>
      </w:r>
      <w:r w:rsidRPr="00CC56D7">
        <w:rPr>
          <w:rFonts w:cs="Consolas"/>
          <w:color w:val="000000"/>
          <w:sz w:val="20"/>
          <w:szCs w:val="20"/>
        </w:rPr>
        <w:t>:</w:t>
      </w:r>
      <w:r w:rsidR="00C70307">
        <w:rPr>
          <w:rFonts w:cs="Consolas"/>
          <w:color w:val="000000"/>
          <w:sz w:val="20"/>
          <w:szCs w:val="20"/>
        </w:rPr>
        <w:t xml:space="preserve">  </w:t>
      </w:r>
      <w:r>
        <w:t>Eclipse with Gradle plugin installed and read to use.</w:t>
      </w:r>
    </w:p>
    <w:p w:rsidR="009B5F95" w:rsidRDefault="009B5F95" w:rsidP="00CC56D7">
      <w:pPr>
        <w:pStyle w:val="Heading2"/>
      </w:pPr>
      <w:bookmarkStart w:id="18" w:name="_Toc446171847"/>
      <w:r>
        <w:t>Import a Gradle Project into Eclipse</w:t>
      </w:r>
      <w:bookmarkEnd w:id="18"/>
    </w:p>
    <w:p w:rsidR="00E1659F" w:rsidRPr="00E1659F" w:rsidRDefault="00E1659F" w:rsidP="00E1659F">
      <w:r>
        <w:t>We are going to be importing the project we created in Lab 3.2 into Eclipse.</w:t>
      </w:r>
    </w:p>
    <w:p w:rsidR="00CC56D7" w:rsidRDefault="0015599C" w:rsidP="00ED5ADA">
      <w:pPr>
        <w:pStyle w:val="ListParagraph"/>
        <w:numPr>
          <w:ilvl w:val="0"/>
          <w:numId w:val="9"/>
        </w:numPr>
      </w:pPr>
      <w:r>
        <w:t xml:space="preserve">Open Eclipse and in the Project Explorer window right click and select Import-&gt;Import…  This will bring up the Import Wizard.  </w:t>
      </w:r>
    </w:p>
    <w:p w:rsidR="0015599C" w:rsidRDefault="0015599C" w:rsidP="00ED5ADA">
      <w:pPr>
        <w:pStyle w:val="ListParagraph"/>
        <w:numPr>
          <w:ilvl w:val="0"/>
          <w:numId w:val="9"/>
        </w:numPr>
      </w:pPr>
      <w:r>
        <w:t>Select the Gradle folder and then the Gradle Project option.</w:t>
      </w:r>
      <w:r w:rsidR="00732908">
        <w:t xml:space="preserve">  Hit the Next button.</w:t>
      </w:r>
    </w:p>
    <w:p w:rsidR="0015599C" w:rsidRDefault="0015599C" w:rsidP="00732908">
      <w:pPr>
        <w:ind w:left="708"/>
      </w:pPr>
      <w:r>
        <w:rPr>
          <w:noProof/>
          <w:lang w:eastAsia="en-US"/>
        </w:rPr>
        <mc:AlternateContent>
          <mc:Choice Requires="wps">
            <w:drawing>
              <wp:anchor distT="0" distB="0" distL="114300" distR="114300" simplePos="0" relativeHeight="251672576" behindDoc="0" locked="0" layoutInCell="1" allowOverlap="1">
                <wp:simplePos x="0" y="0"/>
                <wp:positionH relativeFrom="column">
                  <wp:posOffset>1870619</wp:posOffset>
                </wp:positionH>
                <wp:positionV relativeFrom="paragraph">
                  <wp:posOffset>920750</wp:posOffset>
                </wp:positionV>
                <wp:extent cx="115980" cy="978408"/>
                <wp:effectExtent l="0" t="12065" r="0" b="43815"/>
                <wp:wrapNone/>
                <wp:docPr id="28" name="Down Arrow 28"/>
                <wp:cNvGraphicFramePr/>
                <a:graphic xmlns:a="http://schemas.openxmlformats.org/drawingml/2006/main">
                  <a:graphicData uri="http://schemas.microsoft.com/office/word/2010/wordprocessingShape">
                    <wps:wsp>
                      <wps:cNvSpPr/>
                      <wps:spPr>
                        <a:xfrm rot="5400000">
                          <a:off x="0" y="0"/>
                          <a:ext cx="115980" cy="97840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7235921" id="Down Arrow 28" o:spid="_x0000_s1026" type="#_x0000_t67" style="position:absolute;margin-left:147.3pt;margin-top:72.5pt;width:9.15pt;height:77.05pt;rotation:90;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" adj="20320" fillcolor="#f07f09 [3204]" strokecolor="#773f04 [1604]" strokeweight="1pt"/>
            </w:pict>
          </mc:Fallback>
        </mc:AlternateContent>
      </w:r>
      <w:r>
        <w:rPr>
          <w:noProof/>
          <w:lang w:eastAsia="en-US"/>
        </w:rPr>
        <w:drawing>
          <wp:inline distT="0" distB="0" distL="0" distR="0" wp14:anchorId="2075BAEA" wp14:editId="28F5E56A">
            <wp:extent cx="3331029" cy="261713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38885" cy="2623307"/>
                    </a:xfrm>
                    <a:prstGeom prst="rect">
                      <a:avLst/>
                    </a:prstGeom>
                  </pic:spPr>
                </pic:pic>
              </a:graphicData>
            </a:graphic>
          </wp:inline>
        </w:drawing>
      </w:r>
    </w:p>
    <w:p w:rsidR="00732908" w:rsidRDefault="00732908" w:rsidP="00ED5ADA">
      <w:pPr>
        <w:pStyle w:val="ListParagraph"/>
        <w:numPr>
          <w:ilvl w:val="0"/>
          <w:numId w:val="9"/>
        </w:numPr>
      </w:pPr>
      <w:r>
        <w:t>In the Import Gradle Project window, Browse to the 3.2 project directory.</w:t>
      </w:r>
      <w:r w:rsidR="00F37979">
        <w:t xml:space="preserve"> The path will appear in the Root folder: text box.</w:t>
      </w:r>
      <w:r>
        <w:t xml:space="preserve">  </w:t>
      </w:r>
      <w:r w:rsidR="00F37979">
        <w:t>Click on the Finish button</w:t>
      </w:r>
      <w:r w:rsidR="00743D42">
        <w:t>, t</w:t>
      </w:r>
      <w:r>
        <w:t xml:space="preserve">hen hit the Build Model button.  </w:t>
      </w:r>
      <w:r w:rsidR="00DC69D3">
        <w:t xml:space="preserve">If the </w:t>
      </w:r>
      <w:r w:rsidR="00DC69D3">
        <w:lastRenderedPageBreak/>
        <w:t>project is a part of a hierarchy of sub-projects, Build Model wil</w:t>
      </w:r>
      <w:r>
        <w:t xml:space="preserve">l create a project/sub-project structure to </w:t>
      </w:r>
      <w:r w:rsidR="00DC69D3">
        <w:t xml:space="preserve">import the sub-projects and </w:t>
      </w:r>
      <w:r>
        <w:t xml:space="preserve">correctly represent </w:t>
      </w:r>
      <w:r w:rsidR="00DC69D3">
        <w:t xml:space="preserve">the relationship between projects including </w:t>
      </w:r>
      <w:r w:rsidR="00F37979">
        <w:t xml:space="preserve">resolving </w:t>
      </w:r>
      <w:r w:rsidR="00DC69D3">
        <w:t>their dependencies.</w:t>
      </w:r>
    </w:p>
    <w:p w:rsidR="00DC69D3" w:rsidRDefault="00DC69D3" w:rsidP="00DC69D3">
      <w:pPr>
        <w:ind w:left="708"/>
      </w:pPr>
      <w:r>
        <w:rPr>
          <w:noProof/>
          <w:lang w:eastAsia="en-US"/>
        </w:rPr>
        <mc:AlternateContent>
          <mc:Choice Requires="wps">
            <w:drawing>
              <wp:anchor distT="0" distB="0" distL="114300" distR="114300" simplePos="0" relativeHeight="251673600" behindDoc="0" locked="0" layoutInCell="1" allowOverlap="1" wp14:anchorId="4ADE949C" wp14:editId="57F80541">
                <wp:simplePos x="0" y="0"/>
                <wp:positionH relativeFrom="column">
                  <wp:posOffset>3970655</wp:posOffset>
                </wp:positionH>
                <wp:positionV relativeFrom="paragraph">
                  <wp:posOffset>31660</wp:posOffset>
                </wp:positionV>
                <wp:extent cx="177848" cy="978408"/>
                <wp:effectExtent l="0" t="19050" r="0" b="31750"/>
                <wp:wrapNone/>
                <wp:docPr id="30" name="Down Arrow 30"/>
                <wp:cNvGraphicFramePr/>
                <a:graphic xmlns:a="http://schemas.openxmlformats.org/drawingml/2006/main">
                  <a:graphicData uri="http://schemas.microsoft.com/office/word/2010/wordprocessingShape">
                    <wps:wsp>
                      <wps:cNvSpPr/>
                      <wps:spPr>
                        <a:xfrm rot="5400000">
                          <a:off x="0" y="0"/>
                          <a:ext cx="177848" cy="97840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78C5DB3" id="Down Arrow 30" o:spid="_x0000_s1026" type="#_x0000_t67" style="position:absolute;margin-left:312.65pt;margin-top:2.5pt;width:14pt;height:77.05pt;rotation:90;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" adj="19637" fillcolor="#f07f09 [3204]" strokecolor="#773f04 [1604]" strokeweight="1pt"/>
            </w:pict>
          </mc:Fallback>
        </mc:AlternateContent>
      </w:r>
      <w:r>
        <w:rPr>
          <w:noProof/>
          <w:lang w:eastAsia="en-US"/>
        </w:rPr>
        <w:drawing>
          <wp:inline distT="0" distB="0" distL="0" distR="0" wp14:anchorId="4CD6801B" wp14:editId="2A27586A">
            <wp:extent cx="3124200" cy="2852835"/>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31780" cy="2859757"/>
                    </a:xfrm>
                    <a:prstGeom prst="rect">
                      <a:avLst/>
                    </a:prstGeom>
                  </pic:spPr>
                </pic:pic>
              </a:graphicData>
            </a:graphic>
          </wp:inline>
        </w:drawing>
      </w:r>
    </w:p>
    <w:p w:rsidR="00DC69D3" w:rsidRDefault="00DC69D3" w:rsidP="00ED5ADA">
      <w:pPr>
        <w:pStyle w:val="ListParagraph"/>
        <w:numPr>
          <w:ilvl w:val="0"/>
          <w:numId w:val="9"/>
        </w:numPr>
      </w:pPr>
      <w:r>
        <w:t xml:space="preserve">Once the model is built, the project will show up in the Project window.  Select </w:t>
      </w:r>
      <w:r w:rsidR="00743D42">
        <w:t>its</w:t>
      </w:r>
      <w:r>
        <w:t xml:space="preserve"> checkbox and </w:t>
      </w:r>
      <w:r w:rsidR="00F37979">
        <w:t>click on the Finish button.</w:t>
      </w:r>
    </w:p>
    <w:p w:rsidR="00F37979" w:rsidRDefault="00F37979" w:rsidP="00ED5ADA">
      <w:pPr>
        <w:pStyle w:val="ListParagraph"/>
        <w:numPr>
          <w:ilvl w:val="0"/>
          <w:numId w:val="9"/>
        </w:numPr>
      </w:pPr>
      <w:r>
        <w:t>Right click on the imported project in the Package Explore and select Run As-&gt;Gradle Build</w:t>
      </w:r>
      <w:r w:rsidR="008B7B53">
        <w:t>.  When the Edit Configuration window comes up, type build in the tasks window and hit the Run button.  Watch the build happen in the Console window.</w:t>
      </w:r>
    </w:p>
    <w:p w:rsidR="008B7B53" w:rsidRDefault="008B7B53" w:rsidP="00ED5ADA">
      <w:pPr>
        <w:pStyle w:val="ListParagraph"/>
        <w:numPr>
          <w:ilvl w:val="0"/>
          <w:numId w:val="9"/>
        </w:numPr>
      </w:pPr>
      <w:r>
        <w:rPr>
          <w:noProof/>
          <w:lang w:eastAsia="en-US"/>
        </w:rPr>
        <w:drawing>
          <wp:inline distT="0" distB="0" distL="0" distR="0" wp14:anchorId="616F92FD" wp14:editId="3982523B">
            <wp:extent cx="2819400" cy="282753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34612" cy="2842789"/>
                    </a:xfrm>
                    <a:prstGeom prst="rect">
                      <a:avLst/>
                    </a:prstGeom>
                  </pic:spPr>
                </pic:pic>
              </a:graphicData>
            </a:graphic>
          </wp:inline>
        </w:drawing>
      </w:r>
    </w:p>
    <w:p w:rsidR="00C70307" w:rsidRDefault="00C70307" w:rsidP="00CC56D7">
      <w:pPr>
        <w:rPr>
          <w:rFonts w:cs="Consolas"/>
          <w:b/>
          <w:color w:val="000000"/>
          <w:sz w:val="20"/>
          <w:szCs w:val="20"/>
        </w:rPr>
      </w:pPr>
    </w:p>
    <w:p w:rsidR="00CC56D7" w:rsidRDefault="00CC56D7" w:rsidP="00CC56D7">
      <w:r w:rsidRPr="00F36B7D">
        <w:rPr>
          <w:rFonts w:cs="Consolas"/>
          <w:b/>
          <w:color w:val="000000"/>
          <w:sz w:val="20"/>
          <w:szCs w:val="20"/>
        </w:rPr>
        <w:t xml:space="preserve">Expected </w:t>
      </w:r>
      <w:r>
        <w:rPr>
          <w:rFonts w:cs="Consolas"/>
          <w:b/>
          <w:color w:val="000000"/>
          <w:sz w:val="20"/>
          <w:szCs w:val="20"/>
        </w:rPr>
        <w:t>Result</w:t>
      </w:r>
      <w:r w:rsidRPr="00F36B7D">
        <w:rPr>
          <w:rFonts w:cs="Consolas"/>
          <w:color w:val="000000"/>
          <w:sz w:val="20"/>
          <w:szCs w:val="20"/>
        </w:rPr>
        <w:t>:</w:t>
      </w:r>
      <w:r w:rsidR="00C70307">
        <w:rPr>
          <w:rFonts w:cs="Consolas"/>
          <w:color w:val="000000"/>
          <w:sz w:val="20"/>
          <w:szCs w:val="20"/>
        </w:rPr>
        <w:t xml:space="preserve">  </w:t>
      </w:r>
      <w:r>
        <w:t>Gradle project imported and built in Eclipse environment.</w:t>
      </w:r>
    </w:p>
    <w:p w:rsidR="009B5F95" w:rsidRDefault="009B5F95" w:rsidP="009B5F95">
      <w:pPr>
        <w:pStyle w:val="Heading2"/>
      </w:pPr>
      <w:bookmarkStart w:id="19" w:name="_Toc446171848"/>
      <w:r>
        <w:lastRenderedPageBreak/>
        <w:t>Create a Gradle Project</w:t>
      </w:r>
      <w:r w:rsidRPr="009B5F95">
        <w:t xml:space="preserve"> </w:t>
      </w:r>
      <w:r>
        <w:t>in Eclipse</w:t>
      </w:r>
      <w:bookmarkEnd w:id="19"/>
    </w:p>
    <w:p w:rsidR="00E1659F" w:rsidRPr="00E1659F" w:rsidRDefault="00E1659F" w:rsidP="00E1659F">
      <w:r>
        <w:t xml:space="preserve">The Gradle plugin will also create a Gradle project structure for you from scratch.  </w:t>
      </w:r>
    </w:p>
    <w:p w:rsidR="00CC56D7" w:rsidRDefault="00B82CED" w:rsidP="00ED5ADA">
      <w:pPr>
        <w:pStyle w:val="ListParagraph"/>
        <w:numPr>
          <w:ilvl w:val="0"/>
          <w:numId w:val="10"/>
        </w:numPr>
      </w:pPr>
      <w:r>
        <w:t>In the Package Explorer right click i</w:t>
      </w:r>
      <w:r w:rsidR="00743D42">
        <w:t>n an open space and select New-&gt;</w:t>
      </w:r>
      <w:r>
        <w:t>Project.  The New Project wizard will come up.</w:t>
      </w:r>
    </w:p>
    <w:p w:rsidR="00B82CED" w:rsidRDefault="00B82CED" w:rsidP="00ED5ADA">
      <w:pPr>
        <w:pStyle w:val="ListParagraph"/>
        <w:numPr>
          <w:ilvl w:val="0"/>
          <w:numId w:val="10"/>
        </w:numPr>
      </w:pPr>
      <w:r>
        <w:t>Select the Gradle-&gt;Gradle Project option and select Next.</w:t>
      </w:r>
    </w:p>
    <w:p w:rsidR="00B82CED" w:rsidRDefault="00B82CED" w:rsidP="00B82CED">
      <w:pPr>
        <w:ind w:left="708"/>
      </w:pPr>
      <w:r>
        <w:rPr>
          <w:noProof/>
          <w:lang w:eastAsia="en-US"/>
        </w:rPr>
        <mc:AlternateContent>
          <mc:Choice Requires="wps">
            <w:drawing>
              <wp:anchor distT="0" distB="0" distL="114300" distR="114300" simplePos="0" relativeHeight="251674624" behindDoc="0" locked="0" layoutInCell="1" allowOverlap="1">
                <wp:simplePos x="0" y="0"/>
                <wp:positionH relativeFrom="column">
                  <wp:posOffset>2068875</wp:posOffset>
                </wp:positionH>
                <wp:positionV relativeFrom="paragraph">
                  <wp:posOffset>1105128</wp:posOffset>
                </wp:positionV>
                <wp:extent cx="134304" cy="978408"/>
                <wp:effectExtent l="0" t="21907" r="0" b="34608"/>
                <wp:wrapNone/>
                <wp:docPr id="129" name="Down Arrow 129"/>
                <wp:cNvGraphicFramePr/>
                <a:graphic xmlns:a="http://schemas.openxmlformats.org/drawingml/2006/main">
                  <a:graphicData uri="http://schemas.microsoft.com/office/word/2010/wordprocessingShape">
                    <wps:wsp>
                      <wps:cNvSpPr/>
                      <wps:spPr>
                        <a:xfrm rot="5400000">
                          <a:off x="0" y="0"/>
                          <a:ext cx="134304" cy="97840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747CF82" id="Down Arrow 129" o:spid="_x0000_s1026" type="#_x0000_t67" style="position:absolute;margin-left:162.9pt;margin-top:87pt;width:10.6pt;height:77.05pt;rotation:90;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" adj="20118" fillcolor="#f07f09 [3204]" strokecolor="#773f04 [1604]" strokeweight="1pt"/>
            </w:pict>
          </mc:Fallback>
        </mc:AlternateContent>
      </w:r>
      <w:r>
        <w:rPr>
          <w:noProof/>
          <w:lang w:eastAsia="en-US"/>
        </w:rPr>
        <w:drawing>
          <wp:inline distT="0" distB="0" distL="0" distR="0" wp14:anchorId="581A017C" wp14:editId="1DFAAB23">
            <wp:extent cx="4158343" cy="2988143"/>
            <wp:effectExtent l="0" t="0" r="0" b="317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70098" cy="2996590"/>
                    </a:xfrm>
                    <a:prstGeom prst="rect">
                      <a:avLst/>
                    </a:prstGeom>
                  </pic:spPr>
                </pic:pic>
              </a:graphicData>
            </a:graphic>
          </wp:inline>
        </w:drawing>
      </w:r>
    </w:p>
    <w:p w:rsidR="00B82CED" w:rsidRDefault="00B82CED" w:rsidP="00ED5ADA">
      <w:pPr>
        <w:pStyle w:val="ListParagraph"/>
        <w:numPr>
          <w:ilvl w:val="0"/>
          <w:numId w:val="10"/>
        </w:numPr>
      </w:pPr>
      <w:r>
        <w:t>Enter project name “GradleCreated”.  From the Sample project dropdown list, select Java Quickstart.  Then select Finish.  A new project will be created for you</w:t>
      </w:r>
      <w:r w:rsidR="00171029">
        <w:t>.</w:t>
      </w:r>
    </w:p>
    <w:p w:rsidR="00B82CED" w:rsidRDefault="00B82CED" w:rsidP="00171029">
      <w:pPr>
        <w:ind w:left="708"/>
      </w:pPr>
      <w:r>
        <w:rPr>
          <w:noProof/>
          <w:lang w:eastAsia="en-US"/>
        </w:rPr>
        <w:drawing>
          <wp:inline distT="0" distB="0" distL="0" distR="0" wp14:anchorId="6C93DAFB" wp14:editId="0AFAD3F4">
            <wp:extent cx="2651026" cy="19050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63590" cy="1914028"/>
                    </a:xfrm>
                    <a:prstGeom prst="rect">
                      <a:avLst/>
                    </a:prstGeom>
                  </pic:spPr>
                </pic:pic>
              </a:graphicData>
            </a:graphic>
          </wp:inline>
        </w:drawing>
      </w:r>
    </w:p>
    <w:p w:rsidR="00171029" w:rsidRDefault="00171029" w:rsidP="00ED5ADA">
      <w:pPr>
        <w:pStyle w:val="ListParagraph"/>
        <w:numPr>
          <w:ilvl w:val="0"/>
          <w:numId w:val="10"/>
        </w:numPr>
      </w:pPr>
      <w:r>
        <w:t>Open the new project to see the file structure.  Open the build.gradle file to see the build script generated for you.</w:t>
      </w:r>
      <w:r w:rsidR="00D66D1D">
        <w:t xml:space="preserve">  We’ll learn about those dependencies and repositories in a later module. </w:t>
      </w:r>
    </w:p>
    <w:p w:rsidR="00171029" w:rsidRDefault="00171029" w:rsidP="00ED5ADA">
      <w:pPr>
        <w:pStyle w:val="ListParagraph"/>
        <w:numPr>
          <w:ilvl w:val="0"/>
          <w:numId w:val="10"/>
        </w:numPr>
      </w:pPr>
      <w:r>
        <w:t xml:space="preserve">Right click on the imported project in the Package Explore and select Run As-&gt;Gradle Build.  When the Edit Configuration window comes up, type build in the tasks window and hit the Run button.  </w:t>
      </w:r>
      <w:r w:rsidR="00A63A67">
        <w:t>Review</w:t>
      </w:r>
      <w:r>
        <w:t xml:space="preserve"> the build </w:t>
      </w:r>
      <w:r w:rsidR="00A63A67">
        <w:t>output</w:t>
      </w:r>
      <w:r>
        <w:t xml:space="preserve"> in the Console window.  You should see some warning as bootstrap is expected by this generated project.</w:t>
      </w:r>
    </w:p>
    <w:p w:rsidR="00B82CED" w:rsidRDefault="00B82CED" w:rsidP="00CC56D7">
      <w:pPr>
        <w:rPr>
          <w:rFonts w:cs="Consolas"/>
          <w:b/>
          <w:color w:val="000000"/>
          <w:sz w:val="20"/>
          <w:szCs w:val="20"/>
        </w:rPr>
      </w:pPr>
    </w:p>
    <w:p w:rsidR="00CC56D7" w:rsidRDefault="00CC56D7" w:rsidP="00CC56D7">
      <w:r w:rsidRPr="00F36B7D">
        <w:rPr>
          <w:rFonts w:cs="Consolas"/>
          <w:b/>
          <w:color w:val="000000"/>
          <w:sz w:val="20"/>
          <w:szCs w:val="20"/>
        </w:rPr>
        <w:lastRenderedPageBreak/>
        <w:t xml:space="preserve">Expected </w:t>
      </w:r>
      <w:r>
        <w:rPr>
          <w:rFonts w:cs="Consolas"/>
          <w:b/>
          <w:color w:val="000000"/>
          <w:sz w:val="20"/>
          <w:szCs w:val="20"/>
        </w:rPr>
        <w:t>Result</w:t>
      </w:r>
      <w:r w:rsidRPr="00F36B7D">
        <w:rPr>
          <w:rFonts w:cs="Consolas"/>
          <w:color w:val="000000"/>
          <w:sz w:val="20"/>
          <w:szCs w:val="20"/>
        </w:rPr>
        <w:t>:</w:t>
      </w:r>
      <w:r w:rsidR="00C70307">
        <w:rPr>
          <w:rFonts w:cs="Consolas"/>
          <w:color w:val="000000"/>
          <w:sz w:val="20"/>
          <w:szCs w:val="20"/>
        </w:rPr>
        <w:t xml:space="preserve">  </w:t>
      </w:r>
      <w:r>
        <w:t>Gradle project created and built in Eclipse environment.</w:t>
      </w:r>
    </w:p>
    <w:p w:rsidR="009B5F95" w:rsidRDefault="009B5F95" w:rsidP="009B5F95">
      <w:pPr>
        <w:pStyle w:val="Heading2"/>
      </w:pPr>
      <w:bookmarkStart w:id="20" w:name="_Toc446171849"/>
      <w:r>
        <w:t>Executing Gradle Tasks in Eclipse</w:t>
      </w:r>
      <w:bookmarkEnd w:id="20"/>
    </w:p>
    <w:p w:rsidR="00E1659F" w:rsidRPr="00E1659F" w:rsidRDefault="00E1659F" w:rsidP="00E1659F">
      <w:r>
        <w:t>Though you can specify your task in the Edit Configuration window, that’s really isn’t as easy and convenient as the Gradle Task window.  The Gradle Eclipse plugin gives you the ability to use the Gradle task window.</w:t>
      </w:r>
    </w:p>
    <w:p w:rsidR="00CC56D7" w:rsidRDefault="00EA44BA" w:rsidP="00ED5ADA">
      <w:pPr>
        <w:pStyle w:val="ListParagraph"/>
        <w:numPr>
          <w:ilvl w:val="0"/>
          <w:numId w:val="11"/>
        </w:numPr>
      </w:pPr>
      <w:r>
        <w:t>To bring up the Gradle task window, from the Eclipse menu bar select Window-&gt;ShowView-&gt;Other.  This will bring up the Show View window, where you can select Gradle-&gt;GradleTask.  Then hit the OK button.</w:t>
      </w:r>
    </w:p>
    <w:p w:rsidR="00EA44BA" w:rsidRDefault="00EA44BA" w:rsidP="00EA44BA">
      <w:pPr>
        <w:ind w:left="708"/>
      </w:pPr>
      <w:r>
        <w:rPr>
          <w:noProof/>
          <w:lang w:eastAsia="en-US"/>
        </w:rPr>
        <w:drawing>
          <wp:inline distT="0" distB="0" distL="0" distR="0" wp14:anchorId="08C90B85" wp14:editId="6BB61770">
            <wp:extent cx="2013857" cy="2450535"/>
            <wp:effectExtent l="0" t="0" r="5715" b="698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25872" cy="2465155"/>
                    </a:xfrm>
                    <a:prstGeom prst="rect">
                      <a:avLst/>
                    </a:prstGeom>
                  </pic:spPr>
                </pic:pic>
              </a:graphicData>
            </a:graphic>
          </wp:inline>
        </w:drawing>
      </w:r>
    </w:p>
    <w:p w:rsidR="00EA44BA" w:rsidRDefault="00EA44BA" w:rsidP="00ED5ADA">
      <w:pPr>
        <w:pStyle w:val="ListParagraph"/>
        <w:numPr>
          <w:ilvl w:val="0"/>
          <w:numId w:val="11"/>
        </w:numPr>
      </w:pPr>
      <w:r>
        <w:rPr>
          <w:noProof/>
          <w:lang w:eastAsia="en-US"/>
        </w:rPr>
        <mc:AlternateContent>
          <mc:Choice Requires="wps">
            <w:drawing>
              <wp:anchor distT="0" distB="0" distL="114300" distR="114300" simplePos="0" relativeHeight="251675648" behindDoc="0" locked="0" layoutInCell="1" allowOverlap="1" wp14:anchorId="1C34344E" wp14:editId="19C752AE">
                <wp:simplePos x="0" y="0"/>
                <wp:positionH relativeFrom="column">
                  <wp:posOffset>4656137</wp:posOffset>
                </wp:positionH>
                <wp:positionV relativeFrom="paragraph">
                  <wp:posOffset>605564</wp:posOffset>
                </wp:positionV>
                <wp:extent cx="112534" cy="978408"/>
                <wp:effectExtent l="0" t="13652" r="0" b="45403"/>
                <wp:wrapNone/>
                <wp:docPr id="133" name="Down Arrow 133"/>
                <wp:cNvGraphicFramePr/>
                <a:graphic xmlns:a="http://schemas.openxmlformats.org/drawingml/2006/main">
                  <a:graphicData uri="http://schemas.microsoft.com/office/word/2010/wordprocessingShape">
                    <wps:wsp>
                      <wps:cNvSpPr/>
                      <wps:spPr>
                        <a:xfrm rot="5400000">
                          <a:off x="0" y="0"/>
                          <a:ext cx="112534" cy="97840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82B0733" id="Down Arrow 133" o:spid="_x0000_s1026" type="#_x0000_t67" style="position:absolute;margin-left:366.6pt;margin-top:47.7pt;width:8.85pt;height:77.05pt;rotation:90;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" adj="20358" fillcolor="#f07f09 [3204]" strokecolor="#773f04 [1604]" strokeweight="1pt"/>
            </w:pict>
          </mc:Fallback>
        </mc:AlternateContent>
      </w:r>
      <w:r>
        <w:t>You can position the Gradle Tasks window in the side or bottom grouping by clicking and holding on the Gradle Task tab, and moving the window where you like.  Notice the Gradle Task window has a pull down Project where you can select the working Gradle project.  Use it to select your GradleCreated project</w:t>
      </w:r>
    </w:p>
    <w:p w:rsidR="00EA44BA" w:rsidRDefault="00EA44BA" w:rsidP="00EA44BA">
      <w:pPr>
        <w:ind w:left="708"/>
      </w:pPr>
      <w:r>
        <w:rPr>
          <w:noProof/>
          <w:lang w:eastAsia="en-US"/>
        </w:rPr>
        <w:drawing>
          <wp:inline distT="0" distB="0" distL="0" distR="0" wp14:anchorId="34E21601" wp14:editId="2B2B00D0">
            <wp:extent cx="3831771" cy="1610081"/>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66003" cy="1624465"/>
                    </a:xfrm>
                    <a:prstGeom prst="rect">
                      <a:avLst/>
                    </a:prstGeom>
                  </pic:spPr>
                </pic:pic>
              </a:graphicData>
            </a:graphic>
          </wp:inline>
        </w:drawing>
      </w:r>
    </w:p>
    <w:p w:rsidR="00EA44BA" w:rsidRDefault="00EA44BA" w:rsidP="00ED5ADA">
      <w:pPr>
        <w:pStyle w:val="ListParagraph"/>
        <w:numPr>
          <w:ilvl w:val="0"/>
          <w:numId w:val="11"/>
        </w:numPr>
      </w:pPr>
      <w:r>
        <w:t xml:space="preserve">The list below includes all the Gradle task you can run in your project. You can use the filter text box just below the Project selector to start typing a task name to find it quickly.  Type “bui” in the filter text box to see </w:t>
      </w:r>
      <w:r w:rsidR="00A63A67">
        <w:t xml:space="preserve">the list reduced to build, </w:t>
      </w:r>
      <w:r w:rsidR="00A63A67" w:rsidRPr="00743D42">
        <w:rPr>
          <w:rStyle w:val="CodeChar"/>
        </w:rPr>
        <w:t>buildDependents</w:t>
      </w:r>
      <w:r w:rsidR="00A63A67">
        <w:t xml:space="preserve">, and </w:t>
      </w:r>
      <w:r w:rsidR="00A63A67" w:rsidRPr="00743D42">
        <w:rPr>
          <w:rStyle w:val="CodeChar"/>
        </w:rPr>
        <w:t>buildNeeded</w:t>
      </w:r>
      <w:r w:rsidR="00A63A67">
        <w:t xml:space="preserve"> tasks.  Double click on build to run this task, review the output in the console window.</w:t>
      </w:r>
    </w:p>
    <w:p w:rsidR="00CC56D7" w:rsidRDefault="00CC56D7" w:rsidP="00CC56D7">
      <w:r w:rsidRPr="00F36B7D">
        <w:rPr>
          <w:rFonts w:cs="Consolas"/>
          <w:b/>
          <w:color w:val="000000"/>
          <w:sz w:val="20"/>
          <w:szCs w:val="20"/>
        </w:rPr>
        <w:t xml:space="preserve">Expected </w:t>
      </w:r>
      <w:r>
        <w:rPr>
          <w:rFonts w:cs="Consolas"/>
          <w:b/>
          <w:color w:val="000000"/>
          <w:sz w:val="20"/>
          <w:szCs w:val="20"/>
        </w:rPr>
        <w:t>Result</w:t>
      </w:r>
      <w:r w:rsidRPr="00F36B7D">
        <w:rPr>
          <w:rFonts w:cs="Consolas"/>
          <w:color w:val="000000"/>
          <w:sz w:val="20"/>
          <w:szCs w:val="20"/>
        </w:rPr>
        <w:t>:</w:t>
      </w:r>
      <w:r w:rsidR="00C70307">
        <w:rPr>
          <w:rFonts w:cs="Consolas"/>
          <w:color w:val="000000"/>
          <w:sz w:val="20"/>
          <w:szCs w:val="20"/>
        </w:rPr>
        <w:t xml:space="preserve">  </w:t>
      </w:r>
      <w:r>
        <w:t>Knowledge of how to build selected Gradle tasks in Eclipse environment.</w:t>
      </w:r>
    </w:p>
    <w:p w:rsidR="00547C8F" w:rsidRPr="00547C8F" w:rsidRDefault="00547C8F" w:rsidP="00547C8F">
      <w:pPr>
        <w:pStyle w:val="IntenseQuote"/>
      </w:pPr>
      <w:r>
        <w:lastRenderedPageBreak/>
        <w:t xml:space="preserve">End </w:t>
      </w:r>
      <w:r w:rsidR="00743D42">
        <w:t>of</w:t>
      </w:r>
      <w:r>
        <w:t xml:space="preserve"> Lab</w:t>
      </w:r>
    </w:p>
    <w:p w:rsidR="00743D42" w:rsidRDefault="00A46F60" w:rsidP="00A46F60">
      <w:pPr>
        <w:rPr>
          <w:b/>
        </w:rPr>
      </w:pPr>
      <w:r>
        <w:rPr>
          <w:b/>
        </w:rPr>
        <w:t xml:space="preserve">If you get done Early: </w:t>
      </w:r>
    </w:p>
    <w:p w:rsidR="00A46F60" w:rsidRPr="00C14420" w:rsidRDefault="00A46F60" w:rsidP="00F57310">
      <w:pPr>
        <w:pStyle w:val="ListParagraph"/>
        <w:numPr>
          <w:ilvl w:val="0"/>
          <w:numId w:val="38"/>
        </w:numPr>
      </w:pPr>
      <w:r>
        <w:t>Read about the BuildshipEclipse Gradle Plugin which was released 6/25/2015 in a partnership between Gradle and Eclipse.</w:t>
      </w:r>
      <w:r w:rsidRPr="00A46F60">
        <w:t xml:space="preserve"> </w:t>
      </w:r>
      <w:hyperlink r:id="rId61" w:history="1">
        <w:r w:rsidRPr="00592D83">
          <w:rPr>
            <w:rStyle w:val="Hyperlink"/>
          </w:rPr>
          <w:t>http://gradle.org/press-release/eclipse-gradle/</w:t>
        </w:r>
      </w:hyperlink>
      <w:r>
        <w:t>.</w:t>
      </w:r>
    </w:p>
    <w:p w:rsidR="00A46F60" w:rsidRDefault="00A46F60" w:rsidP="00CC56D7"/>
    <w:p w:rsidR="00CC56D7" w:rsidRPr="00CC56D7" w:rsidRDefault="00CC56D7" w:rsidP="00CC56D7"/>
    <w:p w:rsidR="00976318" w:rsidRDefault="00976318" w:rsidP="00976318">
      <w:pPr>
        <w:pStyle w:val="Heading1"/>
      </w:pPr>
      <w:bookmarkStart w:id="21" w:name="_Toc446171850"/>
      <w:r>
        <w:lastRenderedPageBreak/>
        <w:t>Creating and Using Gradle Plugins</w:t>
      </w:r>
      <w:r w:rsidR="00475B6D">
        <w:t xml:space="preserve"> (20 min)</w:t>
      </w:r>
      <w:bookmarkEnd w:id="21"/>
    </w:p>
    <w:p w:rsidR="00565296" w:rsidRDefault="00565296" w:rsidP="00565296">
      <w:pPr>
        <w:rPr>
          <w:rStyle w:val="Emphasis"/>
        </w:rPr>
      </w:pPr>
      <w:r>
        <w:rPr>
          <w:rStyle w:val="Emphasis"/>
        </w:rPr>
        <w:t>Prerequisites</w:t>
      </w:r>
    </w:p>
    <w:p w:rsidR="00575850" w:rsidRPr="00064727" w:rsidRDefault="00575850" w:rsidP="00ED5ADA">
      <w:pPr>
        <w:pStyle w:val="ListParagraph"/>
        <w:numPr>
          <w:ilvl w:val="0"/>
          <w:numId w:val="1"/>
        </w:numPr>
        <w:rPr>
          <w:rStyle w:val="Emphasis"/>
          <w:b w:val="0"/>
        </w:rPr>
      </w:pPr>
      <w:r w:rsidRPr="00064727">
        <w:rPr>
          <w:rStyle w:val="Emphasis"/>
          <w:b w:val="0"/>
        </w:rPr>
        <w:t>Java JDK 1.5 or higher</w:t>
      </w:r>
    </w:p>
    <w:p w:rsidR="00565296" w:rsidRPr="00C04598" w:rsidRDefault="00575850" w:rsidP="00ED5ADA">
      <w:pPr>
        <w:pStyle w:val="ListParagraph"/>
        <w:numPr>
          <w:ilvl w:val="0"/>
          <w:numId w:val="1"/>
        </w:numPr>
        <w:rPr>
          <w:rStyle w:val="Emphasis"/>
        </w:rPr>
      </w:pPr>
      <w:r w:rsidRPr="00064727">
        <w:rPr>
          <w:rStyle w:val="Emphasis"/>
          <w:b w:val="0"/>
        </w:rPr>
        <w:t xml:space="preserve">Gradle installed and </w:t>
      </w:r>
      <w:r>
        <w:rPr>
          <w:rStyle w:val="Emphasis"/>
          <w:b w:val="0"/>
        </w:rPr>
        <w:t>verified</w:t>
      </w:r>
    </w:p>
    <w:p w:rsidR="00C04598" w:rsidRDefault="00C04598" w:rsidP="00ED5ADA">
      <w:pPr>
        <w:pStyle w:val="ListParagraph"/>
        <w:numPr>
          <w:ilvl w:val="0"/>
          <w:numId w:val="1"/>
        </w:numPr>
        <w:rPr>
          <w:rStyle w:val="Emphasis"/>
          <w:b w:val="0"/>
        </w:rPr>
      </w:pPr>
      <w:r>
        <w:rPr>
          <w:rStyle w:val="Emphasis"/>
          <w:b w:val="0"/>
        </w:rPr>
        <w:t>Browser open to the Gradle JavaDoc page.</w:t>
      </w:r>
    </w:p>
    <w:p w:rsidR="00C04598" w:rsidRPr="00986D92" w:rsidRDefault="00C04598" w:rsidP="00ED5ADA">
      <w:pPr>
        <w:pStyle w:val="ListParagraph"/>
        <w:numPr>
          <w:ilvl w:val="0"/>
          <w:numId w:val="1"/>
        </w:numPr>
        <w:rPr>
          <w:rStyle w:val="Emphasis"/>
          <w:b w:val="0"/>
        </w:rPr>
      </w:pPr>
      <w:r w:rsidRPr="00986D92">
        <w:rPr>
          <w:rStyle w:val="Emphasis"/>
          <w:b w:val="0"/>
        </w:rPr>
        <w:t>Work direct</w:t>
      </w:r>
      <w:r>
        <w:rPr>
          <w:rStyle w:val="Emphasis"/>
          <w:b w:val="0"/>
        </w:rPr>
        <w:t>ory</w:t>
      </w:r>
      <w:r w:rsidRPr="00986D92">
        <w:rPr>
          <w:rStyle w:val="Emphasis"/>
          <w:b w:val="0"/>
        </w:rPr>
        <w:t xml:space="preserve"> created as </w:t>
      </w:r>
      <w:r w:rsidRPr="006C5966">
        <w:rPr>
          <w:rStyle w:val="CodeChar"/>
        </w:rPr>
        <w:t>C:\GradleTraining\work\Exercise_</w:t>
      </w:r>
      <w:r>
        <w:rPr>
          <w:rStyle w:val="CodeChar"/>
        </w:rPr>
        <w:t>5</w:t>
      </w:r>
      <w:r w:rsidRPr="00986D92">
        <w:t>.  N</w:t>
      </w:r>
      <w:r>
        <w:t>ote, the solutions are in directory</w:t>
      </w:r>
      <w:r w:rsidRPr="00986D92">
        <w:rPr>
          <w:rStyle w:val="CodeChar"/>
        </w:rPr>
        <w:t xml:space="preserve"> </w:t>
      </w:r>
      <w:r w:rsidRPr="006C5966">
        <w:rPr>
          <w:rStyle w:val="CodeChar"/>
        </w:rPr>
        <w:t>C:\GradleTraining\Exercise_</w:t>
      </w:r>
      <w:r>
        <w:rPr>
          <w:rStyle w:val="CodeChar"/>
        </w:rPr>
        <w:t>5</w:t>
      </w:r>
      <w:r w:rsidRPr="00986D92">
        <w:t>.</w:t>
      </w:r>
    </w:p>
    <w:p w:rsidR="00C04598" w:rsidRPr="00C04598" w:rsidRDefault="00C04598" w:rsidP="00ED5ADA">
      <w:pPr>
        <w:pStyle w:val="ListParagraph"/>
        <w:numPr>
          <w:ilvl w:val="0"/>
          <w:numId w:val="1"/>
        </w:numPr>
        <w:rPr>
          <w:rStyle w:val="Emphasis"/>
          <w:b w:val="0"/>
        </w:rPr>
      </w:pPr>
      <w:r>
        <w:rPr>
          <w:rStyle w:val="Emphasis"/>
          <w:b w:val="0"/>
        </w:rPr>
        <w:t>Command prompt windows navigated to this new directory</w:t>
      </w:r>
    </w:p>
    <w:p w:rsidR="00565296" w:rsidRDefault="00565296" w:rsidP="00565296">
      <w:pPr>
        <w:rPr>
          <w:rStyle w:val="Emphasis"/>
        </w:rPr>
      </w:pPr>
      <w:r w:rsidRPr="00BA1758">
        <w:rPr>
          <w:rStyle w:val="Emphasis"/>
        </w:rPr>
        <w:t>Description</w:t>
      </w:r>
    </w:p>
    <w:p w:rsidR="007F111E" w:rsidRDefault="001831E7" w:rsidP="00565296">
      <w:pPr>
        <w:rPr>
          <w:rStyle w:val="Emphasis"/>
        </w:rPr>
      </w:pPr>
      <w:r>
        <w:rPr>
          <w:rStyle w:val="Emphasis"/>
          <w:b w:val="0"/>
        </w:rPr>
        <w:t xml:space="preserve">Gradle provides many core plugins that extend its functionality.  The Gradle community is constantly creating new plugins to further expand this functionality.  </w:t>
      </w:r>
      <w:r w:rsidR="007F111E">
        <w:rPr>
          <w:rStyle w:val="Emphasis"/>
          <w:b w:val="0"/>
        </w:rPr>
        <w:t xml:space="preserve">In this project we will create both a Gradle Script plugin and a </w:t>
      </w:r>
      <w:r w:rsidR="0074702E">
        <w:rPr>
          <w:rStyle w:val="Emphasis"/>
          <w:b w:val="0"/>
        </w:rPr>
        <w:t>Gradle binary</w:t>
      </w:r>
      <w:r w:rsidR="007F111E">
        <w:rPr>
          <w:rStyle w:val="Emphasis"/>
          <w:b w:val="0"/>
        </w:rPr>
        <w:t xml:space="preserve"> plugin.  Then we will load them into our Gradle build script and execute their tasks.  </w:t>
      </w:r>
    </w:p>
    <w:p w:rsidR="00565296" w:rsidRDefault="00B52093" w:rsidP="00565296">
      <w:pPr>
        <w:pStyle w:val="Heading2"/>
      </w:pPr>
      <w:bookmarkStart w:id="22" w:name="_Toc446171851"/>
      <w:r>
        <w:t>Creating a Gradle Script Plugin</w:t>
      </w:r>
      <w:bookmarkEnd w:id="22"/>
    </w:p>
    <w:p w:rsidR="00802EAE" w:rsidRPr="00802EAE" w:rsidRDefault="00802EAE" w:rsidP="00802EAE">
      <w:r>
        <w:t>Gradle script plugins are just portions of a build.gradle script we’ve moved into another gradle file with a different name.  We can then reuse these code snippets in multiple builds, hiding the complexity of the reused code from the mainline build script.</w:t>
      </w:r>
      <w:r w:rsidR="001831E7">
        <w:t xml:space="preserve">  Script plugins can be in the same build directory structure, but they can be accessed remotely.</w:t>
      </w:r>
    </w:p>
    <w:p w:rsidR="00C04598" w:rsidRPr="006C5966" w:rsidRDefault="00C04598" w:rsidP="00F57310">
      <w:pPr>
        <w:pStyle w:val="ListParagraph"/>
        <w:numPr>
          <w:ilvl w:val="0"/>
          <w:numId w:val="27"/>
        </w:numPr>
        <w:rPr>
          <w:rStyle w:val="Emphasis"/>
          <w:rFonts w:asciiTheme="minorHAnsi" w:hAnsiTheme="minorHAnsi"/>
          <w:b w:val="0"/>
          <w:iCs w:val="0"/>
          <w:sz w:val="22"/>
        </w:rPr>
      </w:pPr>
      <w:r>
        <w:t xml:space="preserve">Create a </w:t>
      </w:r>
      <w:r>
        <w:rPr>
          <w:rStyle w:val="Emphasis"/>
          <w:b w:val="0"/>
        </w:rPr>
        <w:t>directory</w:t>
      </w:r>
      <w:r>
        <w:t xml:space="preserve"> for this exercise named </w:t>
      </w:r>
      <w:r w:rsidRPr="006C5966">
        <w:rPr>
          <w:rStyle w:val="CodeChar"/>
        </w:rPr>
        <w:t>C:\GradleTraining\work\Exercise_</w:t>
      </w:r>
      <w:r>
        <w:rPr>
          <w:rStyle w:val="CodeChar"/>
        </w:rPr>
        <w:t>5</w:t>
      </w:r>
      <w:r w:rsidRPr="006C5966">
        <w:rPr>
          <w:rStyle w:val="CodeChar"/>
        </w:rPr>
        <w:t>\Exercise_</w:t>
      </w:r>
      <w:r>
        <w:rPr>
          <w:rStyle w:val="CodeChar"/>
        </w:rPr>
        <w:t>5.1</w:t>
      </w:r>
    </w:p>
    <w:p w:rsidR="00C04598" w:rsidRPr="006C5966" w:rsidRDefault="00C04598" w:rsidP="00F57310">
      <w:pPr>
        <w:pStyle w:val="ListParagraph"/>
        <w:numPr>
          <w:ilvl w:val="0"/>
          <w:numId w:val="27"/>
        </w:numPr>
        <w:rPr>
          <w:rStyle w:val="Emphasis"/>
          <w:rFonts w:asciiTheme="minorHAnsi" w:hAnsiTheme="minorHAnsi"/>
          <w:b w:val="0"/>
          <w:iCs w:val="0"/>
          <w:sz w:val="22"/>
        </w:rPr>
      </w:pPr>
      <w:r>
        <w:rPr>
          <w:rStyle w:val="Emphasis"/>
          <w:b w:val="0"/>
        </w:rPr>
        <w:t>In command prompt navigate to this new directory.</w:t>
      </w:r>
    </w:p>
    <w:p w:rsidR="00C04598" w:rsidRPr="006C5966" w:rsidRDefault="00031570" w:rsidP="00F57310">
      <w:pPr>
        <w:pStyle w:val="ListParagraph"/>
        <w:numPr>
          <w:ilvl w:val="0"/>
          <w:numId w:val="27"/>
        </w:numPr>
        <w:rPr>
          <w:rStyle w:val="Emphasis"/>
          <w:rFonts w:asciiTheme="minorHAnsi" w:hAnsiTheme="minorHAnsi"/>
          <w:b w:val="0"/>
          <w:iCs w:val="0"/>
          <w:sz w:val="22"/>
        </w:rPr>
      </w:pPr>
      <w:r>
        <w:rPr>
          <w:rStyle w:val="Emphasis"/>
          <w:b w:val="0"/>
        </w:rPr>
        <w:t xml:space="preserve">Copy your </w:t>
      </w:r>
      <w:r w:rsidRPr="007E542C">
        <w:rPr>
          <w:rStyle w:val="CodeChar"/>
        </w:rPr>
        <w:t>build.gradle</w:t>
      </w:r>
      <w:r>
        <w:rPr>
          <w:rStyle w:val="Emphasis"/>
          <w:b w:val="0"/>
        </w:rPr>
        <w:t xml:space="preserve"> file from the 2.4 lab into your new work directory.  This is the lab where we worked with action dependencies between different tasks.  Open the file you copied into your work directory </w:t>
      </w:r>
      <w:r w:rsidR="00C04598">
        <w:rPr>
          <w:rStyle w:val="Emphasis"/>
          <w:b w:val="0"/>
        </w:rPr>
        <w:t xml:space="preserve">in </w:t>
      </w:r>
      <w:r w:rsidR="00E452A7">
        <w:rPr>
          <w:rStyle w:val="Emphasis"/>
          <w:b w:val="0"/>
        </w:rPr>
        <w:t>Notepad++.</w:t>
      </w:r>
    </w:p>
    <w:p w:rsidR="00031570" w:rsidRPr="00031570" w:rsidRDefault="00031570" w:rsidP="00F57310">
      <w:pPr>
        <w:pStyle w:val="ListParagraph"/>
        <w:numPr>
          <w:ilvl w:val="0"/>
          <w:numId w:val="27"/>
        </w:numPr>
        <w:rPr>
          <w:rStyle w:val="Emphasis"/>
          <w:rFonts w:asciiTheme="minorHAnsi" w:hAnsiTheme="minorHAnsi"/>
          <w:b w:val="0"/>
          <w:iCs w:val="0"/>
          <w:sz w:val="22"/>
        </w:rPr>
      </w:pPr>
      <w:r>
        <w:rPr>
          <w:rStyle w:val="Emphasis"/>
          <w:b w:val="0"/>
        </w:rPr>
        <w:t xml:space="preserve">Create another file in this directory </w:t>
      </w:r>
      <w:r w:rsidRPr="007E542C">
        <w:rPr>
          <w:rStyle w:val="CodeChar"/>
        </w:rPr>
        <w:t>dependencyTasks.gradle</w:t>
      </w:r>
      <w:r>
        <w:rPr>
          <w:rStyle w:val="Emphasis"/>
          <w:b w:val="0"/>
        </w:rPr>
        <w:t>.  Open it in Notepadd++ as well.</w:t>
      </w:r>
    </w:p>
    <w:p w:rsidR="00C04598" w:rsidRPr="006C2228" w:rsidRDefault="00031570" w:rsidP="00F57310">
      <w:pPr>
        <w:pStyle w:val="ListParagraph"/>
        <w:numPr>
          <w:ilvl w:val="0"/>
          <w:numId w:val="27"/>
        </w:numPr>
        <w:rPr>
          <w:rStyle w:val="Emphasis"/>
          <w:rFonts w:asciiTheme="minorHAnsi" w:hAnsiTheme="minorHAnsi"/>
          <w:b w:val="0"/>
          <w:iCs w:val="0"/>
          <w:sz w:val="22"/>
        </w:rPr>
      </w:pPr>
      <w:r>
        <w:rPr>
          <w:rStyle w:val="Emphasis"/>
          <w:b w:val="0"/>
        </w:rPr>
        <w:t xml:space="preserve">We are going to copy dependency tasks that do not show up in the Gradle task list unless we use the </w:t>
      </w:r>
      <w:r w:rsidRPr="007E542C">
        <w:rPr>
          <w:rStyle w:val="CodeChar"/>
        </w:rPr>
        <w:t>--all</w:t>
      </w:r>
      <w:r>
        <w:rPr>
          <w:rStyle w:val="Emphasis"/>
          <w:b w:val="0"/>
        </w:rPr>
        <w:t xml:space="preserve"> flag.  This will clean up our build script, making it easier to read.</w:t>
      </w:r>
      <w:r w:rsidR="006C2228">
        <w:rPr>
          <w:rStyle w:val="Emphasis"/>
          <w:b w:val="0"/>
        </w:rPr>
        <w:t xml:space="preserve"> First move tasks </w:t>
      </w:r>
      <w:r w:rsidR="006C2228" w:rsidRPr="00620044">
        <w:rPr>
          <w:rStyle w:val="CodeChar"/>
        </w:rPr>
        <w:t>runNext</w:t>
      </w:r>
      <w:r w:rsidR="006C2228">
        <w:rPr>
          <w:rStyle w:val="Emphasis"/>
          <w:b w:val="0"/>
        </w:rPr>
        <w:t xml:space="preserve"> and </w:t>
      </w:r>
      <w:r w:rsidR="006C2228" w:rsidRPr="00620044">
        <w:rPr>
          <w:rStyle w:val="CodeChar"/>
        </w:rPr>
        <w:t>runFirst</w:t>
      </w:r>
      <w:r w:rsidR="006C2228">
        <w:rPr>
          <w:rStyle w:val="Emphasis"/>
          <w:b w:val="0"/>
        </w:rPr>
        <w:t xml:space="preserve"> into the </w:t>
      </w:r>
      <w:r w:rsidR="006C2228" w:rsidRPr="00620044">
        <w:rPr>
          <w:rStyle w:val="CodeChar"/>
        </w:rPr>
        <w:t>dependencyTasks.gradle</w:t>
      </w:r>
      <w:r w:rsidR="006C2228">
        <w:rPr>
          <w:rStyle w:val="Emphasis"/>
          <w:b w:val="0"/>
        </w:rPr>
        <w:t xml:space="preserve"> file.  </w:t>
      </w:r>
      <w:r w:rsidR="00424AC2">
        <w:rPr>
          <w:rStyle w:val="Emphasis"/>
          <w:b w:val="0"/>
        </w:rPr>
        <w:t xml:space="preserve">They will no longer appear in your main build script.  </w:t>
      </w:r>
      <w:r w:rsidR="006C2228">
        <w:rPr>
          <w:rStyle w:val="Emphasis"/>
          <w:b w:val="0"/>
        </w:rPr>
        <w:t xml:space="preserve">Then add the following line to the top of the </w:t>
      </w:r>
      <w:r w:rsidR="006C2228" w:rsidRPr="00424AC2">
        <w:rPr>
          <w:rStyle w:val="CodeChar"/>
        </w:rPr>
        <w:t>build.gradle</w:t>
      </w:r>
      <w:r w:rsidR="006C2228">
        <w:rPr>
          <w:rStyle w:val="Emphasis"/>
          <w:b w:val="0"/>
        </w:rPr>
        <w:t xml:space="preserve"> file.  Save both files</w:t>
      </w:r>
    </w:p>
    <w:p w:rsidR="006C2228" w:rsidRDefault="006C2228" w:rsidP="006C2228">
      <w:pPr>
        <w:pStyle w:val="Code"/>
        <w:ind w:left="360"/>
      </w:pPr>
      <w:r w:rsidRPr="006C2228">
        <w:t>apply from: 'dependencyTasks</w:t>
      </w:r>
      <w:r w:rsidR="00AF260C">
        <w:t>.gradle</w:t>
      </w:r>
      <w:r w:rsidRPr="006C2228">
        <w:t>'</w:t>
      </w:r>
    </w:p>
    <w:p w:rsidR="006C2228" w:rsidRDefault="00AF260C" w:rsidP="00F57310">
      <w:pPr>
        <w:pStyle w:val="ListParagraph"/>
        <w:numPr>
          <w:ilvl w:val="0"/>
          <w:numId w:val="27"/>
        </w:numPr>
      </w:pPr>
      <w:r>
        <w:t xml:space="preserve">From the command line run </w:t>
      </w:r>
      <w:r w:rsidRPr="00AF260C">
        <w:rPr>
          <w:rStyle w:val="CodeChar"/>
        </w:rPr>
        <w:t>gradle tasks</w:t>
      </w:r>
      <w:r>
        <w:t xml:space="preserve">.  Notice how the tasks we moved are still showing up in the task list.  And if we run </w:t>
      </w:r>
      <w:r w:rsidRPr="00AF260C">
        <w:rPr>
          <w:rStyle w:val="CodeChar"/>
        </w:rPr>
        <w:t>gradle runNext</w:t>
      </w:r>
      <w:r>
        <w:t>, the tasks it depends on are run first.</w:t>
      </w:r>
    </w:p>
    <w:p w:rsidR="00C14420" w:rsidRDefault="00AF260C" w:rsidP="00C14420">
      <w:r>
        <w:rPr>
          <w:noProof/>
          <w:lang w:eastAsia="en-US"/>
        </w:rPr>
        <w:lastRenderedPageBreak/>
        <mc:AlternateContent>
          <mc:Choice Requires="wps">
            <w:drawing>
              <wp:anchor distT="0" distB="0" distL="114300" distR="114300" simplePos="0" relativeHeight="251692032" behindDoc="0" locked="0" layoutInCell="1" allowOverlap="1" wp14:anchorId="26666BB6" wp14:editId="423EEE53">
                <wp:simplePos x="0" y="0"/>
                <wp:positionH relativeFrom="column">
                  <wp:posOffset>2312670</wp:posOffset>
                </wp:positionH>
                <wp:positionV relativeFrom="paragraph">
                  <wp:posOffset>3499485</wp:posOffset>
                </wp:positionV>
                <wp:extent cx="145191" cy="978408"/>
                <wp:effectExtent l="0" t="16510" r="0" b="29210"/>
                <wp:wrapNone/>
                <wp:docPr id="181" name="Down Arrow 181"/>
                <wp:cNvGraphicFramePr/>
                <a:graphic xmlns:a="http://schemas.openxmlformats.org/drawingml/2006/main">
                  <a:graphicData uri="http://schemas.microsoft.com/office/word/2010/wordprocessingShape">
                    <wps:wsp>
                      <wps:cNvSpPr/>
                      <wps:spPr>
                        <a:xfrm rot="5400000">
                          <a:off x="0" y="0"/>
                          <a:ext cx="145191" cy="97840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BCE5F5C" id="Down Arrow 181" o:spid="_x0000_s1026" type="#_x0000_t67" style="position:absolute;margin-left:182.1pt;margin-top:275.55pt;width:11.45pt;height:77.05pt;rotation:90;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" adj="19997" fillcolor="#f07f09 [3204]" strokecolor="#773f04 [1604]" strokeweight="1pt"/>
            </w:pict>
          </mc:Fallback>
        </mc:AlternateContent>
      </w:r>
      <w:r>
        <w:rPr>
          <w:noProof/>
          <w:lang w:eastAsia="en-US"/>
        </w:rPr>
        <mc:AlternateContent>
          <mc:Choice Requires="wps">
            <w:drawing>
              <wp:anchor distT="0" distB="0" distL="114300" distR="114300" simplePos="0" relativeHeight="251689984" behindDoc="0" locked="0" layoutInCell="1" allowOverlap="1">
                <wp:simplePos x="0" y="0"/>
                <wp:positionH relativeFrom="column">
                  <wp:posOffset>1932759</wp:posOffset>
                </wp:positionH>
                <wp:positionV relativeFrom="paragraph">
                  <wp:posOffset>2614386</wp:posOffset>
                </wp:positionV>
                <wp:extent cx="145191" cy="978408"/>
                <wp:effectExtent l="0" t="16510" r="0" b="29210"/>
                <wp:wrapNone/>
                <wp:docPr id="177" name="Down Arrow 177"/>
                <wp:cNvGraphicFramePr/>
                <a:graphic xmlns:a="http://schemas.openxmlformats.org/drawingml/2006/main">
                  <a:graphicData uri="http://schemas.microsoft.com/office/word/2010/wordprocessingShape">
                    <wps:wsp>
                      <wps:cNvSpPr/>
                      <wps:spPr>
                        <a:xfrm rot="5400000">
                          <a:off x="0" y="0"/>
                          <a:ext cx="145191" cy="97840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EE2352B" id="Down Arrow 177" o:spid="_x0000_s1026" type="#_x0000_t67" style="position:absolute;margin-left:152.2pt;margin-top:205.85pt;width:11.45pt;height:77.05pt;rotation:90;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" adj="19997" fillcolor="#f07f09 [3204]" strokecolor="#773f04 [1604]" strokeweight="1pt"/>
            </w:pict>
          </mc:Fallback>
        </mc:AlternateContent>
      </w:r>
      <w:r>
        <w:rPr>
          <w:noProof/>
          <w:lang w:eastAsia="en-US"/>
        </w:rPr>
        <w:drawing>
          <wp:inline distT="0" distB="0" distL="0" distR="0" wp14:anchorId="3E995910" wp14:editId="70F2A76B">
            <wp:extent cx="5458830" cy="5040086"/>
            <wp:effectExtent l="0" t="0" r="8890" b="825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63471" cy="5044371"/>
                    </a:xfrm>
                    <a:prstGeom prst="rect">
                      <a:avLst/>
                    </a:prstGeom>
                  </pic:spPr>
                </pic:pic>
              </a:graphicData>
            </a:graphic>
          </wp:inline>
        </w:drawing>
      </w:r>
    </w:p>
    <w:p w:rsidR="00AF260C" w:rsidRDefault="00AF260C" w:rsidP="00F57310">
      <w:pPr>
        <w:pStyle w:val="ListParagraph"/>
        <w:numPr>
          <w:ilvl w:val="0"/>
          <w:numId w:val="27"/>
        </w:numPr>
        <w:ind w:left="360"/>
      </w:pPr>
      <w:r>
        <w:t xml:space="preserve">Looking at our </w:t>
      </w:r>
      <w:r w:rsidRPr="00AF260C">
        <w:rPr>
          <w:rStyle w:val="CodeChar"/>
        </w:rPr>
        <w:t>build.gradle</w:t>
      </w:r>
      <w:r>
        <w:t xml:space="preserve"> file,</w:t>
      </w:r>
      <w:r w:rsidRPr="00AF260C">
        <w:t xml:space="preserve"> notice that even though the dependency tasks were in a different file, </w:t>
      </w:r>
      <w:r w:rsidRPr="00AF260C">
        <w:rPr>
          <w:rStyle w:val="CodeChar"/>
        </w:rPr>
        <w:t>need</w:t>
      </w:r>
      <w:r w:rsidR="00743D42">
        <w:rPr>
          <w:rStyle w:val="CodeChar"/>
        </w:rPr>
        <w:t>sR</w:t>
      </w:r>
      <w:r w:rsidRPr="00AF260C">
        <w:rPr>
          <w:rStyle w:val="CodeChar"/>
        </w:rPr>
        <w:t>unFirst</w:t>
      </w:r>
      <w:r w:rsidRPr="00AF260C">
        <w:t xml:space="preserve"> did not have to quote </w:t>
      </w:r>
      <w:r w:rsidRPr="00AF260C">
        <w:rPr>
          <w:rStyle w:val="CodeChar"/>
        </w:rPr>
        <w:t>runFirst</w:t>
      </w:r>
      <w:r w:rsidRPr="00AF260C">
        <w:t xml:space="preserve"> in its </w:t>
      </w:r>
      <w:r w:rsidRPr="00AF260C">
        <w:rPr>
          <w:rStyle w:val="CodeChar"/>
        </w:rPr>
        <w:t>dependsOn</w:t>
      </w:r>
      <w:r w:rsidRPr="00AF260C">
        <w:t xml:space="preserve"> call.  This is because the tasks in </w:t>
      </w:r>
      <w:r w:rsidRPr="00AF260C">
        <w:rPr>
          <w:rStyle w:val="CodeChar"/>
        </w:rPr>
        <w:t>dependencyTasks.gradle</w:t>
      </w:r>
      <w:r w:rsidRPr="00AF260C">
        <w:t xml:space="preserve"> were applied, or included, before </w:t>
      </w:r>
      <w:r w:rsidRPr="00743D42">
        <w:rPr>
          <w:rStyle w:val="CodeChar"/>
        </w:rPr>
        <w:t>needsRunFirst</w:t>
      </w:r>
      <w:r w:rsidRPr="00AF260C">
        <w:t xml:space="preserve"> was created.  </w:t>
      </w:r>
      <w:r>
        <w:t xml:space="preserve">Move the </w:t>
      </w:r>
      <w:r w:rsidRPr="0091662A">
        <w:rPr>
          <w:rStyle w:val="CodeChar"/>
        </w:rPr>
        <w:t>apply from</w:t>
      </w:r>
      <w:r>
        <w:t xml:space="preserve"> line below the </w:t>
      </w:r>
      <w:r w:rsidRPr="0091662A">
        <w:rPr>
          <w:rStyle w:val="CodeChar"/>
        </w:rPr>
        <w:t>need</w:t>
      </w:r>
      <w:r w:rsidR="00743D42">
        <w:rPr>
          <w:rStyle w:val="CodeChar"/>
        </w:rPr>
        <w:t>s</w:t>
      </w:r>
      <w:r w:rsidRPr="0091662A">
        <w:rPr>
          <w:rStyle w:val="CodeChar"/>
        </w:rPr>
        <w:t>RunFirst</w:t>
      </w:r>
      <w:r>
        <w:t xml:space="preserve"> task definition, and run </w:t>
      </w:r>
      <w:r w:rsidRPr="0091662A">
        <w:rPr>
          <w:rStyle w:val="CodeChar"/>
        </w:rPr>
        <w:t>gradle tasks</w:t>
      </w:r>
      <w:r>
        <w:t xml:space="preserve"> again.  You’ll get an error because the task </w:t>
      </w:r>
      <w:r w:rsidRPr="0091662A">
        <w:rPr>
          <w:rStyle w:val="CodeChar"/>
        </w:rPr>
        <w:t>runFirst</w:t>
      </w:r>
      <w:r>
        <w:t xml:space="preserve"> was used before it was defined, and it was not quoted. </w:t>
      </w:r>
    </w:p>
    <w:p w:rsidR="00AF260C" w:rsidRDefault="00AF260C" w:rsidP="00AF260C">
      <w:pPr>
        <w:pStyle w:val="Code"/>
      </w:pPr>
      <w:r>
        <w:t>task needsRunFirst {</w:t>
      </w:r>
    </w:p>
    <w:p w:rsidR="00AF260C" w:rsidRDefault="00AF260C" w:rsidP="00AF260C">
      <w:pPr>
        <w:pStyle w:val="Code"/>
      </w:pPr>
      <w:r>
        <w:t xml:space="preserve">    dependsOn runFirst</w:t>
      </w:r>
    </w:p>
    <w:p w:rsidR="00AF260C" w:rsidRDefault="00AF260C" w:rsidP="00AF260C">
      <w:pPr>
        <w:pStyle w:val="Code"/>
      </w:pPr>
      <w:r>
        <w:t xml:space="preserve">    doLast {</w:t>
      </w:r>
    </w:p>
    <w:p w:rsidR="00AF260C" w:rsidRDefault="00AF260C" w:rsidP="00AF260C">
      <w:pPr>
        <w:pStyle w:val="Code"/>
      </w:pPr>
      <w:r>
        <w:t xml:space="preserve">        println "running task $name \n"</w:t>
      </w:r>
    </w:p>
    <w:p w:rsidR="00AF260C" w:rsidRDefault="00AF260C" w:rsidP="00AF260C">
      <w:pPr>
        <w:pStyle w:val="Code"/>
      </w:pPr>
      <w:r>
        <w:t xml:space="preserve">    }</w:t>
      </w:r>
    </w:p>
    <w:p w:rsidR="00AF260C" w:rsidRDefault="00AF260C" w:rsidP="00AF260C">
      <w:pPr>
        <w:pStyle w:val="Code"/>
      </w:pPr>
      <w:r>
        <w:t>}</w:t>
      </w:r>
    </w:p>
    <w:p w:rsidR="00AF260C" w:rsidRPr="00AF260C" w:rsidRDefault="00AF260C" w:rsidP="00AF260C">
      <w:pPr>
        <w:pStyle w:val="Code"/>
      </w:pPr>
      <w:r>
        <w:t>apply from: 'dependencyTasks.gradle'</w:t>
      </w:r>
    </w:p>
    <w:p w:rsidR="00AF260C" w:rsidRDefault="00AF260C" w:rsidP="00F57310">
      <w:pPr>
        <w:pStyle w:val="ListParagraph"/>
        <w:numPr>
          <w:ilvl w:val="0"/>
          <w:numId w:val="27"/>
        </w:numPr>
      </w:pPr>
      <w:r>
        <w:lastRenderedPageBreak/>
        <w:t xml:space="preserve">Now quote </w:t>
      </w:r>
      <w:r w:rsidRPr="00AF260C">
        <w:rPr>
          <w:rStyle w:val="CodeChar"/>
        </w:rPr>
        <w:t>runFirst</w:t>
      </w:r>
      <w:r>
        <w:t xml:space="preserve"> in the </w:t>
      </w:r>
      <w:r w:rsidRPr="00AF260C">
        <w:rPr>
          <w:rStyle w:val="CodeChar"/>
        </w:rPr>
        <w:t>dependsOn</w:t>
      </w:r>
      <w:r>
        <w:t xml:space="preserve"> call.  Try to run </w:t>
      </w:r>
      <w:r w:rsidRPr="00AF260C">
        <w:rPr>
          <w:rStyle w:val="CodeChar"/>
        </w:rPr>
        <w:t>gradle tasks</w:t>
      </w:r>
      <w:r>
        <w:t xml:space="preserve"> again.  Now it runs fine.  Applying a script plugin is the same as if the code in that script had been inserted in the </w:t>
      </w:r>
      <w:r w:rsidRPr="00AF260C">
        <w:rPr>
          <w:rStyle w:val="CodeChar"/>
        </w:rPr>
        <w:t>build.</w:t>
      </w:r>
      <w:r w:rsidR="00743D42">
        <w:rPr>
          <w:rStyle w:val="CodeChar"/>
        </w:rPr>
        <w:t>gradle</w:t>
      </w:r>
      <w:r>
        <w:t xml:space="preserve"> file wherever the plugin was applied.  </w:t>
      </w:r>
    </w:p>
    <w:p w:rsidR="00C14420" w:rsidRPr="00C14420" w:rsidRDefault="00C14420" w:rsidP="00C14420">
      <w:r w:rsidRPr="00F36B7D">
        <w:rPr>
          <w:rFonts w:cs="Consolas"/>
          <w:b/>
          <w:color w:val="000000"/>
          <w:sz w:val="20"/>
          <w:szCs w:val="20"/>
        </w:rPr>
        <w:t xml:space="preserve">Expected </w:t>
      </w:r>
      <w:r>
        <w:rPr>
          <w:rFonts w:cs="Consolas"/>
          <w:b/>
          <w:color w:val="000000"/>
          <w:sz w:val="20"/>
          <w:szCs w:val="20"/>
        </w:rPr>
        <w:t>Result</w:t>
      </w:r>
      <w:r w:rsidRPr="00F36B7D">
        <w:rPr>
          <w:rFonts w:cs="Consolas"/>
          <w:color w:val="000000"/>
          <w:sz w:val="20"/>
          <w:szCs w:val="20"/>
        </w:rPr>
        <w:t>:</w:t>
      </w:r>
      <w:r>
        <w:rPr>
          <w:rFonts w:cs="Consolas"/>
          <w:color w:val="000000"/>
          <w:sz w:val="20"/>
          <w:szCs w:val="20"/>
        </w:rPr>
        <w:t xml:space="preserve">  </w:t>
      </w:r>
      <w:r w:rsidR="00F13271">
        <w:rPr>
          <w:rFonts w:cs="Consolas"/>
          <w:color w:val="000000"/>
          <w:sz w:val="20"/>
          <w:szCs w:val="20"/>
        </w:rPr>
        <w:t>Gradle build that demonstrates creating and using a Gradle script plugin.</w:t>
      </w:r>
    </w:p>
    <w:p w:rsidR="00B52093" w:rsidRDefault="00B52093" w:rsidP="00B52093">
      <w:pPr>
        <w:pStyle w:val="Heading2"/>
      </w:pPr>
      <w:bookmarkStart w:id="23" w:name="_Toc446171852"/>
      <w:r>
        <w:t xml:space="preserve">Creating a Gradle </w:t>
      </w:r>
      <w:r w:rsidR="001831E7">
        <w:t>Binary</w:t>
      </w:r>
      <w:r>
        <w:t xml:space="preserve"> Plugin</w:t>
      </w:r>
      <w:bookmarkEnd w:id="23"/>
    </w:p>
    <w:p w:rsidR="001831E7" w:rsidRPr="001831E7" w:rsidRDefault="001831E7" w:rsidP="001831E7">
      <w:r>
        <w:t>Gradle binary plugins are compiled Java or Groovy code that defines a class implementing the Plugin interface.  Binary plugins can be built in the same project or accessed already built from a jar.</w:t>
      </w:r>
      <w:r w:rsidR="003560CD">
        <w:t xml:space="preserve">  They can also be specified by the fully qualified name of the class.</w:t>
      </w:r>
    </w:p>
    <w:p w:rsidR="00C04598" w:rsidRPr="006C5966" w:rsidRDefault="00C04598" w:rsidP="00F57310">
      <w:pPr>
        <w:pStyle w:val="ListParagraph"/>
        <w:numPr>
          <w:ilvl w:val="0"/>
          <w:numId w:val="28"/>
        </w:numPr>
        <w:rPr>
          <w:rStyle w:val="Emphasis"/>
          <w:rFonts w:asciiTheme="minorHAnsi" w:hAnsiTheme="minorHAnsi"/>
          <w:b w:val="0"/>
          <w:iCs w:val="0"/>
          <w:sz w:val="22"/>
        </w:rPr>
      </w:pPr>
      <w:r>
        <w:t xml:space="preserve">Create a </w:t>
      </w:r>
      <w:r>
        <w:rPr>
          <w:rStyle w:val="Emphasis"/>
          <w:b w:val="0"/>
        </w:rPr>
        <w:t>directory</w:t>
      </w:r>
      <w:r>
        <w:t xml:space="preserve"> for this exercise named </w:t>
      </w:r>
      <w:r w:rsidRPr="006C5966">
        <w:rPr>
          <w:rStyle w:val="CodeChar"/>
        </w:rPr>
        <w:t>C:\GradleTraining\work\Exercise_</w:t>
      </w:r>
      <w:r>
        <w:rPr>
          <w:rStyle w:val="CodeChar"/>
        </w:rPr>
        <w:t>5</w:t>
      </w:r>
      <w:r w:rsidRPr="006C5966">
        <w:rPr>
          <w:rStyle w:val="CodeChar"/>
        </w:rPr>
        <w:t>\Exercise_</w:t>
      </w:r>
      <w:r>
        <w:rPr>
          <w:rStyle w:val="CodeChar"/>
        </w:rPr>
        <w:t>5.2</w:t>
      </w:r>
    </w:p>
    <w:p w:rsidR="00C04598" w:rsidRPr="006C5966" w:rsidRDefault="00C04598" w:rsidP="00F57310">
      <w:pPr>
        <w:pStyle w:val="ListParagraph"/>
        <w:numPr>
          <w:ilvl w:val="0"/>
          <w:numId w:val="28"/>
        </w:numPr>
        <w:rPr>
          <w:rStyle w:val="Emphasis"/>
          <w:rFonts w:asciiTheme="minorHAnsi" w:hAnsiTheme="minorHAnsi"/>
          <w:b w:val="0"/>
          <w:iCs w:val="0"/>
          <w:sz w:val="22"/>
        </w:rPr>
      </w:pPr>
      <w:r>
        <w:rPr>
          <w:rStyle w:val="Emphasis"/>
          <w:b w:val="0"/>
        </w:rPr>
        <w:t>In command prompt navigate to this new directory.</w:t>
      </w:r>
    </w:p>
    <w:p w:rsidR="00C04598" w:rsidRPr="006C5966" w:rsidRDefault="00C04598" w:rsidP="00F57310">
      <w:pPr>
        <w:pStyle w:val="ListParagraph"/>
        <w:numPr>
          <w:ilvl w:val="0"/>
          <w:numId w:val="28"/>
        </w:numPr>
        <w:rPr>
          <w:rStyle w:val="Emphasis"/>
          <w:rFonts w:asciiTheme="minorHAnsi" w:hAnsiTheme="minorHAnsi"/>
          <w:b w:val="0"/>
          <w:iCs w:val="0"/>
          <w:sz w:val="22"/>
        </w:rPr>
      </w:pPr>
      <w:r>
        <w:rPr>
          <w:rStyle w:val="Emphasis"/>
          <w:b w:val="0"/>
        </w:rPr>
        <w:t xml:space="preserve">Create a build.gradle file in this directory and open it in </w:t>
      </w:r>
      <w:r w:rsidR="00E452A7">
        <w:rPr>
          <w:rStyle w:val="Emphasis"/>
          <w:b w:val="0"/>
        </w:rPr>
        <w:t>Notepad++.</w:t>
      </w:r>
    </w:p>
    <w:p w:rsidR="00C04598" w:rsidRPr="00A62AF5" w:rsidRDefault="00C04598" w:rsidP="00F57310">
      <w:pPr>
        <w:pStyle w:val="ListParagraph"/>
        <w:numPr>
          <w:ilvl w:val="0"/>
          <w:numId w:val="28"/>
        </w:numPr>
        <w:rPr>
          <w:rStyle w:val="Emphasis"/>
          <w:rFonts w:asciiTheme="minorHAnsi" w:hAnsiTheme="minorHAnsi"/>
          <w:b w:val="0"/>
          <w:iCs w:val="0"/>
          <w:sz w:val="22"/>
        </w:rPr>
      </w:pPr>
      <w:r>
        <w:rPr>
          <w:rStyle w:val="Emphasis"/>
          <w:b w:val="0"/>
        </w:rPr>
        <w:t xml:space="preserve">Add the following </w:t>
      </w:r>
      <w:r w:rsidR="004B028C">
        <w:rPr>
          <w:rStyle w:val="Emphasis"/>
          <w:b w:val="0"/>
        </w:rPr>
        <w:t>code</w:t>
      </w:r>
      <w:r>
        <w:rPr>
          <w:rStyle w:val="Emphasis"/>
          <w:b w:val="0"/>
        </w:rPr>
        <w:t xml:space="preserve"> to the file and save it. Here we are </w:t>
      </w:r>
      <w:r w:rsidR="008502B7">
        <w:rPr>
          <w:rStyle w:val="Emphasis"/>
          <w:b w:val="0"/>
        </w:rPr>
        <w:t xml:space="preserve">implementing a binary plugin in the same build script by creating a class which implements Plugin. </w:t>
      </w:r>
      <w:r w:rsidR="00D73772">
        <w:rPr>
          <w:rStyle w:val="Emphasis"/>
          <w:b w:val="0"/>
        </w:rPr>
        <w:t xml:space="preserve">Gradle will compile and include this plugin in the classpath, so we can simply apply it to use its task. </w:t>
      </w:r>
      <w:r w:rsidR="008502B7">
        <w:rPr>
          <w:rStyle w:val="Emphasis"/>
          <w:b w:val="0"/>
        </w:rPr>
        <w:t xml:space="preserve"> This plugin gives us the full ability of the Groovy programming language using the underlying API classes, however, it cannot be re-used outside the build where it is defined.</w:t>
      </w:r>
    </w:p>
    <w:p w:rsidR="00A62AF5" w:rsidRDefault="00A62AF5" w:rsidP="00A62AF5">
      <w:pPr>
        <w:pStyle w:val="Code"/>
      </w:pPr>
      <w:r>
        <w:t>apply plugin: SimplePlugin</w:t>
      </w:r>
    </w:p>
    <w:p w:rsidR="00A62AF5" w:rsidRDefault="00A62AF5" w:rsidP="00A62AF5">
      <w:pPr>
        <w:pStyle w:val="Code"/>
      </w:pPr>
    </w:p>
    <w:p w:rsidR="00A62AF5" w:rsidRDefault="00A62AF5" w:rsidP="00A62AF5">
      <w:pPr>
        <w:pStyle w:val="Code"/>
      </w:pPr>
      <w:r>
        <w:t>class SimplePlugin implements Plugin&lt;Project&gt;  {</w:t>
      </w:r>
    </w:p>
    <w:p w:rsidR="00A62AF5" w:rsidRDefault="00A62AF5" w:rsidP="00A62AF5">
      <w:pPr>
        <w:pStyle w:val="Code"/>
      </w:pPr>
      <w:r>
        <w:t xml:space="preserve">  void apply(Project proj)  {</w:t>
      </w:r>
    </w:p>
    <w:p w:rsidR="00A62AF5" w:rsidRDefault="00A62AF5" w:rsidP="00A62AF5">
      <w:pPr>
        <w:pStyle w:val="Code"/>
      </w:pPr>
      <w:r>
        <w:tab/>
        <w:t>String myName = "SimplePlugin:"</w:t>
      </w:r>
    </w:p>
    <w:p w:rsidR="00A62AF5" w:rsidRDefault="00A62AF5" w:rsidP="00A62AF5">
      <w:pPr>
        <w:pStyle w:val="Code"/>
      </w:pPr>
      <w:r>
        <w:tab/>
        <w:t>proj.task('simple')  &lt;&lt; {</w:t>
      </w:r>
    </w:p>
    <w:p w:rsidR="00A62AF5" w:rsidRDefault="00A62AF5" w:rsidP="00A62AF5">
      <w:pPr>
        <w:pStyle w:val="Code"/>
      </w:pPr>
      <w:r>
        <w:tab/>
      </w:r>
      <w:r>
        <w:tab/>
        <w:t>println "$myName defined in build script with task Simple"</w:t>
      </w:r>
    </w:p>
    <w:p w:rsidR="00A62AF5" w:rsidRDefault="00A62AF5" w:rsidP="00A62AF5">
      <w:pPr>
        <w:pStyle w:val="Code"/>
      </w:pPr>
      <w:r>
        <w:tab/>
      </w:r>
      <w:r>
        <w:tab/>
        <w:t>println "$myName running task Simple \n"</w:t>
      </w:r>
    </w:p>
    <w:p w:rsidR="00A62AF5" w:rsidRDefault="00A62AF5" w:rsidP="00A62AF5">
      <w:pPr>
        <w:pStyle w:val="Code"/>
      </w:pPr>
      <w:r>
        <w:tab/>
        <w:t>}</w:t>
      </w:r>
    </w:p>
    <w:p w:rsidR="00A62AF5" w:rsidRDefault="00A62AF5" w:rsidP="00A62AF5">
      <w:pPr>
        <w:pStyle w:val="Code"/>
      </w:pPr>
      <w:r>
        <w:t xml:space="preserve">  }</w:t>
      </w:r>
    </w:p>
    <w:p w:rsidR="00A62AF5" w:rsidRDefault="00A62AF5" w:rsidP="00A62AF5">
      <w:pPr>
        <w:pStyle w:val="Code"/>
      </w:pPr>
      <w:r>
        <w:t>}</w:t>
      </w:r>
    </w:p>
    <w:p w:rsidR="00F50161" w:rsidRDefault="00F50161" w:rsidP="00F57310">
      <w:pPr>
        <w:pStyle w:val="ListParagraph"/>
        <w:numPr>
          <w:ilvl w:val="0"/>
          <w:numId w:val="28"/>
        </w:numPr>
      </w:pPr>
      <w:r>
        <w:rPr>
          <w:noProof/>
          <w:lang w:eastAsia="en-US"/>
        </w:rPr>
        <w:lastRenderedPageBreak/>
        <mc:AlternateContent>
          <mc:Choice Requires="wps">
            <w:drawing>
              <wp:anchor distT="0" distB="0" distL="114300" distR="114300" simplePos="0" relativeHeight="251698176" behindDoc="0" locked="0" layoutInCell="1" allowOverlap="1" wp14:anchorId="23102CC1" wp14:editId="3E919D03">
                <wp:simplePos x="0" y="0"/>
                <wp:positionH relativeFrom="column">
                  <wp:posOffset>4576898</wp:posOffset>
                </wp:positionH>
                <wp:positionV relativeFrom="paragraph">
                  <wp:posOffset>3216547</wp:posOffset>
                </wp:positionV>
                <wp:extent cx="165190" cy="977900"/>
                <wp:effectExtent l="0" t="25400" r="0" b="38100"/>
                <wp:wrapNone/>
                <wp:docPr id="185" name="Down Arrow 185"/>
                <wp:cNvGraphicFramePr/>
                <a:graphic xmlns:a="http://schemas.openxmlformats.org/drawingml/2006/main">
                  <a:graphicData uri="http://schemas.microsoft.com/office/word/2010/wordprocessingShape">
                    <wps:wsp>
                      <wps:cNvSpPr/>
                      <wps:spPr>
                        <a:xfrm rot="5400000">
                          <a:off x="0" y="0"/>
                          <a:ext cx="165190" cy="9779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633DD73" id="Down Arrow 185" o:spid="_x0000_s1026" type="#_x0000_t67" style="position:absolute;margin-left:360.4pt;margin-top:253.25pt;width:13pt;height:77pt;rotation:90;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" adj="19776" fillcolor="#f07f09 [3204]" strokecolor="#773f04 [1604]" strokeweight="1pt"/>
            </w:pict>
          </mc:Fallback>
        </mc:AlternateContent>
      </w:r>
      <w:r>
        <w:rPr>
          <w:noProof/>
          <w:lang w:eastAsia="en-US"/>
        </w:rPr>
        <mc:AlternateContent>
          <mc:Choice Requires="wps">
            <w:drawing>
              <wp:anchor distT="0" distB="0" distL="114300" distR="114300" simplePos="0" relativeHeight="251696128" behindDoc="0" locked="0" layoutInCell="1" allowOverlap="1" wp14:anchorId="786A114B" wp14:editId="18266A3A">
                <wp:simplePos x="0" y="0"/>
                <wp:positionH relativeFrom="column">
                  <wp:posOffset>3380059</wp:posOffset>
                </wp:positionH>
                <wp:positionV relativeFrom="paragraph">
                  <wp:posOffset>2158592</wp:posOffset>
                </wp:positionV>
                <wp:extent cx="165190" cy="977900"/>
                <wp:effectExtent l="0" t="25400" r="0" b="38100"/>
                <wp:wrapNone/>
                <wp:docPr id="184" name="Down Arrow 184"/>
                <wp:cNvGraphicFramePr/>
                <a:graphic xmlns:a="http://schemas.openxmlformats.org/drawingml/2006/main">
                  <a:graphicData uri="http://schemas.microsoft.com/office/word/2010/wordprocessingShape">
                    <wps:wsp>
                      <wps:cNvSpPr/>
                      <wps:spPr>
                        <a:xfrm rot="5400000">
                          <a:off x="0" y="0"/>
                          <a:ext cx="165190" cy="9779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85AFD6B" id="Down Arrow 184" o:spid="_x0000_s1026" type="#_x0000_t67" style="position:absolute;margin-left:266.15pt;margin-top:169.95pt;width:13pt;height:77pt;rotation:90;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" adj="19776" fillcolor="#f07f09 [3204]" strokecolor="#773f04 [1604]" strokeweight="1pt"/>
            </w:pict>
          </mc:Fallback>
        </mc:AlternateContent>
      </w:r>
      <w:r>
        <w:t xml:space="preserve">Go to the command line and run </w:t>
      </w:r>
      <w:r w:rsidRPr="00F50161">
        <w:rPr>
          <w:rStyle w:val="CodeChar"/>
        </w:rPr>
        <w:t>gradle tasks</w:t>
      </w:r>
      <w:r>
        <w:t xml:space="preserve">, notice the task simple for our new plugin shows up.  Run </w:t>
      </w:r>
      <w:r w:rsidRPr="00F50161">
        <w:rPr>
          <w:rStyle w:val="CodeChar"/>
        </w:rPr>
        <w:t>gradle simple</w:t>
      </w:r>
      <w:r>
        <w:t xml:space="preserve"> and see the output.</w:t>
      </w:r>
      <w:r>
        <w:rPr>
          <w:noProof/>
          <w:lang w:eastAsia="en-US"/>
        </w:rPr>
        <mc:AlternateContent>
          <mc:Choice Requires="wps">
            <w:drawing>
              <wp:anchor distT="0" distB="0" distL="114300" distR="114300" simplePos="0" relativeHeight="251694080" behindDoc="0" locked="0" layoutInCell="1" allowOverlap="1" wp14:anchorId="05B23B3A" wp14:editId="2196DC64">
                <wp:simplePos x="0" y="0"/>
                <wp:positionH relativeFrom="column">
                  <wp:posOffset>0</wp:posOffset>
                </wp:positionH>
                <wp:positionV relativeFrom="paragraph">
                  <wp:posOffset>-870857</wp:posOffset>
                </wp:positionV>
                <wp:extent cx="145191" cy="978408"/>
                <wp:effectExtent l="0" t="16510" r="0" b="29210"/>
                <wp:wrapNone/>
                <wp:docPr id="183" name="Down Arrow 183"/>
                <wp:cNvGraphicFramePr/>
                <a:graphic xmlns:a="http://schemas.openxmlformats.org/drawingml/2006/main">
                  <a:graphicData uri="http://schemas.microsoft.com/office/word/2010/wordprocessingShape">
                    <wps:wsp>
                      <wps:cNvSpPr/>
                      <wps:spPr>
                        <a:xfrm rot="5400000">
                          <a:off x="0" y="0"/>
                          <a:ext cx="145191" cy="97840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30F3278" id="Down Arrow 183" o:spid="_x0000_s1026" type="#_x0000_t67" style="position:absolute;margin-left:0;margin-top:-68.55pt;width:11.45pt;height:77.05pt;rotation:90;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" adj="19997" fillcolor="#f07f09 [3204]" strokecolor="#773f04 [1604]" strokeweight="1pt"/>
            </w:pict>
          </mc:Fallback>
        </mc:AlternateContent>
      </w:r>
      <w:r>
        <w:rPr>
          <w:noProof/>
          <w:lang w:eastAsia="en-US"/>
        </w:rPr>
        <w:drawing>
          <wp:inline distT="0" distB="0" distL="0" distR="0" wp14:anchorId="3391A446" wp14:editId="7557D0E4">
            <wp:extent cx="4593771" cy="3755997"/>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99447" cy="3760638"/>
                    </a:xfrm>
                    <a:prstGeom prst="rect">
                      <a:avLst/>
                    </a:prstGeom>
                  </pic:spPr>
                </pic:pic>
              </a:graphicData>
            </a:graphic>
          </wp:inline>
        </w:drawing>
      </w:r>
    </w:p>
    <w:p w:rsidR="00C14420" w:rsidRDefault="00C14420" w:rsidP="00C14420">
      <w:pPr>
        <w:rPr>
          <w:rFonts w:cs="Consolas"/>
          <w:color w:val="000000"/>
          <w:sz w:val="20"/>
          <w:szCs w:val="20"/>
        </w:rPr>
      </w:pPr>
      <w:r w:rsidRPr="00F36B7D">
        <w:rPr>
          <w:rFonts w:cs="Consolas"/>
          <w:b/>
          <w:color w:val="000000"/>
          <w:sz w:val="20"/>
          <w:szCs w:val="20"/>
        </w:rPr>
        <w:t xml:space="preserve">Expected </w:t>
      </w:r>
      <w:r>
        <w:rPr>
          <w:rFonts w:cs="Consolas"/>
          <w:b/>
          <w:color w:val="000000"/>
          <w:sz w:val="20"/>
          <w:szCs w:val="20"/>
        </w:rPr>
        <w:t>Result</w:t>
      </w:r>
      <w:r w:rsidRPr="00F36B7D">
        <w:rPr>
          <w:rFonts w:cs="Consolas"/>
          <w:color w:val="000000"/>
          <w:sz w:val="20"/>
          <w:szCs w:val="20"/>
        </w:rPr>
        <w:t>:</w:t>
      </w:r>
      <w:r>
        <w:rPr>
          <w:rFonts w:cs="Consolas"/>
          <w:color w:val="000000"/>
          <w:sz w:val="20"/>
          <w:szCs w:val="20"/>
        </w:rPr>
        <w:t xml:space="preserve">  </w:t>
      </w:r>
      <w:r w:rsidR="008D76B0">
        <w:rPr>
          <w:rFonts w:cs="Consolas"/>
          <w:color w:val="000000"/>
          <w:sz w:val="20"/>
          <w:szCs w:val="20"/>
        </w:rPr>
        <w:t>Gradle build that demonstrates creating and using a simple Gradle in-script binary plugin that is completed by Gradle and applied to the script so its tasks can be executed.</w:t>
      </w:r>
    </w:p>
    <w:p w:rsidR="00547C8F" w:rsidRPr="00547C8F" w:rsidRDefault="00547C8F" w:rsidP="00547C8F">
      <w:pPr>
        <w:pStyle w:val="IntenseQuote"/>
      </w:pPr>
      <w:r>
        <w:t xml:space="preserve">End </w:t>
      </w:r>
      <w:r w:rsidR="00743D42">
        <w:t>of</w:t>
      </w:r>
      <w:r>
        <w:t xml:space="preserve"> Lab</w:t>
      </w:r>
    </w:p>
    <w:p w:rsidR="001D2FA4" w:rsidRDefault="005F2240" w:rsidP="00C14420">
      <w:pPr>
        <w:rPr>
          <w:b/>
        </w:rPr>
      </w:pPr>
      <w:r>
        <w:rPr>
          <w:b/>
        </w:rPr>
        <w:t xml:space="preserve">If you get done Early: </w:t>
      </w:r>
    </w:p>
    <w:p w:rsidR="005F2240" w:rsidRDefault="005F2240" w:rsidP="00F57310">
      <w:pPr>
        <w:pStyle w:val="ListParagraph"/>
        <w:numPr>
          <w:ilvl w:val="0"/>
          <w:numId w:val="29"/>
        </w:numPr>
      </w:pPr>
      <w:r>
        <w:t>Read</w:t>
      </w:r>
      <w:r w:rsidR="001D2FA4">
        <w:t xml:space="preserve"> Gradle user’s manual chapter on </w:t>
      </w:r>
      <w:r w:rsidR="008D76B0">
        <w:t>writing custom</w:t>
      </w:r>
      <w:r w:rsidR="001D2FA4">
        <w:t xml:space="preserve"> at </w:t>
      </w:r>
      <w:hyperlink r:id="rId64" w:history="1">
        <w:r w:rsidR="001D2FA4" w:rsidRPr="00592D83">
          <w:rPr>
            <w:rStyle w:val="Hyperlink"/>
          </w:rPr>
          <w:t>https://docs.gradle.org/current/userguide/custom_plugins.html</w:t>
        </w:r>
      </w:hyperlink>
      <w:r w:rsidR="001D2FA4">
        <w:t xml:space="preserve">. </w:t>
      </w:r>
    </w:p>
    <w:p w:rsidR="00BD247B" w:rsidRDefault="00BD247B" w:rsidP="00F57310">
      <w:pPr>
        <w:pStyle w:val="ListParagraph"/>
        <w:numPr>
          <w:ilvl w:val="0"/>
          <w:numId w:val="29"/>
        </w:numPr>
      </w:pPr>
      <w:r>
        <w:t xml:space="preserve">Read Gradle user’s manual chapter on the Java Gradle Plugin Development Plugin at </w:t>
      </w:r>
      <w:hyperlink r:id="rId65" w:history="1">
        <w:r w:rsidRPr="00592D83">
          <w:rPr>
            <w:rStyle w:val="Hyperlink"/>
          </w:rPr>
          <w:t>https://docs.gradle.org/current/userguide/javaGradle_plugin.html</w:t>
        </w:r>
      </w:hyperlink>
      <w:r>
        <w:t xml:space="preserve"> </w:t>
      </w:r>
    </w:p>
    <w:p w:rsidR="00BD247B" w:rsidRPr="00C14420" w:rsidRDefault="00BD247B" w:rsidP="00F57310">
      <w:pPr>
        <w:pStyle w:val="ListParagraph"/>
        <w:numPr>
          <w:ilvl w:val="0"/>
          <w:numId w:val="29"/>
        </w:numPr>
      </w:pPr>
      <w:r>
        <w:t xml:space="preserve">Look at the Sample project </w:t>
      </w:r>
      <w:r w:rsidR="008D76B0">
        <w:t xml:space="preserve">that builds a standalone Groovy custom plugin </w:t>
      </w:r>
      <w:r>
        <w:t>in your gradle installation under</w:t>
      </w:r>
      <w:r w:rsidR="008D76B0">
        <w:t xml:space="preserve"> </w:t>
      </w:r>
      <w:r w:rsidR="008D76B0" w:rsidRPr="008D76B0">
        <w:rPr>
          <w:rStyle w:val="CodeChar"/>
        </w:rPr>
        <w:t>samples/customPlugin</w:t>
      </w:r>
      <w:r w:rsidR="008D76B0">
        <w:t>.</w:t>
      </w:r>
    </w:p>
    <w:p w:rsidR="00976318" w:rsidRDefault="004F33C1" w:rsidP="00976318">
      <w:pPr>
        <w:pStyle w:val="Heading1"/>
      </w:pPr>
      <w:bookmarkStart w:id="24" w:name="_Toc446171853"/>
      <w:r>
        <w:lastRenderedPageBreak/>
        <w:t>Incremental Builds</w:t>
      </w:r>
      <w:r w:rsidR="00475B6D">
        <w:t xml:space="preserve"> </w:t>
      </w:r>
      <w:r w:rsidR="00B52093">
        <w:t>and Multi Projects (5</w:t>
      </w:r>
      <w:r w:rsidR="00475B6D">
        <w:t>0 min)</w:t>
      </w:r>
      <w:bookmarkEnd w:id="24"/>
    </w:p>
    <w:p w:rsidR="00565296" w:rsidRDefault="00565296" w:rsidP="00565296">
      <w:pPr>
        <w:rPr>
          <w:rStyle w:val="Emphasis"/>
        </w:rPr>
      </w:pPr>
      <w:r>
        <w:rPr>
          <w:rStyle w:val="Emphasis"/>
        </w:rPr>
        <w:t>Prerequisites</w:t>
      </w:r>
    </w:p>
    <w:p w:rsidR="00575850" w:rsidRPr="00665894" w:rsidRDefault="00575850" w:rsidP="00ED5ADA">
      <w:pPr>
        <w:pStyle w:val="ListParagraph"/>
        <w:numPr>
          <w:ilvl w:val="0"/>
          <w:numId w:val="1"/>
        </w:numPr>
        <w:rPr>
          <w:rStyle w:val="Emphasis"/>
          <w:b w:val="0"/>
          <w:sz w:val="22"/>
        </w:rPr>
      </w:pPr>
      <w:r w:rsidRPr="00665894">
        <w:rPr>
          <w:rStyle w:val="Emphasis"/>
          <w:b w:val="0"/>
          <w:sz w:val="22"/>
        </w:rPr>
        <w:t>Java JDK 1.5 or higher</w:t>
      </w:r>
    </w:p>
    <w:p w:rsidR="00565296" w:rsidRPr="00665894" w:rsidRDefault="00575850" w:rsidP="00ED5ADA">
      <w:pPr>
        <w:pStyle w:val="ListParagraph"/>
        <w:numPr>
          <w:ilvl w:val="0"/>
          <w:numId w:val="1"/>
        </w:numPr>
        <w:rPr>
          <w:rStyle w:val="Emphasis"/>
          <w:sz w:val="22"/>
        </w:rPr>
      </w:pPr>
      <w:r w:rsidRPr="00665894">
        <w:rPr>
          <w:rStyle w:val="Emphasis"/>
          <w:b w:val="0"/>
          <w:sz w:val="22"/>
        </w:rPr>
        <w:t>Gradle installed and verified</w:t>
      </w:r>
    </w:p>
    <w:p w:rsidR="00C04598" w:rsidRPr="00665894" w:rsidRDefault="00C04598" w:rsidP="00ED5ADA">
      <w:pPr>
        <w:pStyle w:val="ListParagraph"/>
        <w:numPr>
          <w:ilvl w:val="0"/>
          <w:numId w:val="1"/>
        </w:numPr>
        <w:rPr>
          <w:rStyle w:val="Emphasis"/>
          <w:b w:val="0"/>
          <w:sz w:val="22"/>
        </w:rPr>
      </w:pPr>
      <w:r w:rsidRPr="00665894">
        <w:rPr>
          <w:rStyle w:val="Emphasis"/>
          <w:b w:val="0"/>
          <w:sz w:val="22"/>
        </w:rPr>
        <w:t>Browser open to the Gradle JavaDoc page</w:t>
      </w:r>
    </w:p>
    <w:p w:rsidR="00C04598" w:rsidRPr="00665894" w:rsidRDefault="00C04598" w:rsidP="00ED5ADA">
      <w:pPr>
        <w:pStyle w:val="ListParagraph"/>
        <w:numPr>
          <w:ilvl w:val="0"/>
          <w:numId w:val="1"/>
        </w:numPr>
        <w:rPr>
          <w:rStyle w:val="Emphasis"/>
          <w:b w:val="0"/>
          <w:sz w:val="22"/>
        </w:rPr>
      </w:pPr>
      <w:r w:rsidRPr="00665894">
        <w:rPr>
          <w:rStyle w:val="Emphasis"/>
          <w:b w:val="0"/>
          <w:sz w:val="22"/>
        </w:rPr>
        <w:t xml:space="preserve">Work directory created as </w:t>
      </w:r>
      <w:r w:rsidRPr="00665894">
        <w:rPr>
          <w:rStyle w:val="CodeChar"/>
        </w:rPr>
        <w:t>C:\GradleTraining\work\Exercise_6</w:t>
      </w:r>
      <w:r w:rsidRPr="00665894">
        <w:t>.  Note, the solutions are in directory</w:t>
      </w:r>
      <w:r w:rsidRPr="00665894">
        <w:rPr>
          <w:rStyle w:val="CodeChar"/>
        </w:rPr>
        <w:t xml:space="preserve"> C:\GradleTraining\Exercise_6</w:t>
      </w:r>
      <w:r w:rsidRPr="00665894">
        <w:t>.</w:t>
      </w:r>
    </w:p>
    <w:p w:rsidR="00C04598" w:rsidRPr="00665894" w:rsidRDefault="00C04598" w:rsidP="00ED5ADA">
      <w:pPr>
        <w:pStyle w:val="ListParagraph"/>
        <w:numPr>
          <w:ilvl w:val="0"/>
          <w:numId w:val="1"/>
        </w:numPr>
        <w:rPr>
          <w:rStyle w:val="Emphasis"/>
          <w:sz w:val="22"/>
        </w:rPr>
      </w:pPr>
      <w:r w:rsidRPr="00665894">
        <w:rPr>
          <w:rStyle w:val="Emphasis"/>
          <w:b w:val="0"/>
          <w:sz w:val="22"/>
        </w:rPr>
        <w:t>Command prompt windows navigated to this new directory</w:t>
      </w:r>
    </w:p>
    <w:p w:rsidR="00565296" w:rsidRDefault="00565296" w:rsidP="00565296">
      <w:pPr>
        <w:rPr>
          <w:rStyle w:val="Emphasis"/>
        </w:rPr>
      </w:pPr>
      <w:r w:rsidRPr="00BA1758">
        <w:rPr>
          <w:rStyle w:val="Emphasis"/>
        </w:rPr>
        <w:t>Description</w:t>
      </w:r>
    </w:p>
    <w:p w:rsidR="00496FD0" w:rsidRPr="00665894" w:rsidRDefault="00496FD0" w:rsidP="00565296">
      <w:pPr>
        <w:rPr>
          <w:rStyle w:val="Emphasis"/>
          <w:b w:val="0"/>
          <w:sz w:val="22"/>
        </w:rPr>
      </w:pPr>
      <w:r w:rsidRPr="00665894">
        <w:rPr>
          <w:rStyle w:val="Emphasis"/>
          <w:b w:val="0"/>
          <w:sz w:val="22"/>
        </w:rPr>
        <w:t xml:space="preserve">In this project we will create a custom task class and execute its actions in a Gradle Build Script.  We will also modify that task to use the Gradle </w:t>
      </w:r>
      <w:r w:rsidRPr="00743D42">
        <w:rPr>
          <w:rStyle w:val="CodeChar"/>
        </w:rPr>
        <w:t>IncrementalTaskInputs</w:t>
      </w:r>
      <w:r w:rsidRPr="00665894">
        <w:rPr>
          <w:rFonts w:asciiTheme="majorHAnsi" w:hAnsiTheme="majorHAnsi"/>
          <w:iCs/>
        </w:rPr>
        <w:t xml:space="preserve"> object to preform incremental builds.  </w:t>
      </w:r>
      <w:r w:rsidR="005451BB" w:rsidRPr="00665894">
        <w:rPr>
          <w:rFonts w:asciiTheme="majorHAnsi" w:hAnsiTheme="majorHAnsi"/>
          <w:iCs/>
        </w:rPr>
        <w:t>Then</w:t>
      </w:r>
      <w:r w:rsidRPr="00665894">
        <w:rPr>
          <w:rFonts w:asciiTheme="majorHAnsi" w:hAnsiTheme="majorHAnsi"/>
          <w:iCs/>
        </w:rPr>
        <w:t xml:space="preserve"> we’ll explore the structure and dependencies between multiple projects in a single build.</w:t>
      </w:r>
    </w:p>
    <w:p w:rsidR="00565296" w:rsidRDefault="00B52093" w:rsidP="00565296">
      <w:pPr>
        <w:pStyle w:val="Heading2"/>
      </w:pPr>
      <w:bookmarkStart w:id="25" w:name="_Toc446171854"/>
      <w:r>
        <w:t>Creating and Executing a Custom Task Class</w:t>
      </w:r>
      <w:bookmarkEnd w:id="25"/>
    </w:p>
    <w:p w:rsidR="005E569F" w:rsidRPr="00665894" w:rsidRDefault="005E569F" w:rsidP="005E569F">
      <w:r w:rsidRPr="00665894">
        <w:t>We’ve been creating simple tasks in our Gradle build scripts.  But Gradle also supports enhanced tasks with configuration properties, and the ability to create custom task classes.</w:t>
      </w:r>
    </w:p>
    <w:p w:rsidR="00C04598" w:rsidRPr="00665894" w:rsidRDefault="00C04598" w:rsidP="00F57310">
      <w:pPr>
        <w:pStyle w:val="ListParagraph"/>
        <w:numPr>
          <w:ilvl w:val="0"/>
          <w:numId w:val="36"/>
        </w:numPr>
        <w:rPr>
          <w:rStyle w:val="Emphasis"/>
          <w:rFonts w:asciiTheme="minorHAnsi" w:hAnsiTheme="minorHAnsi"/>
          <w:b w:val="0"/>
          <w:iCs w:val="0"/>
          <w:sz w:val="22"/>
        </w:rPr>
      </w:pPr>
      <w:r w:rsidRPr="00665894">
        <w:t xml:space="preserve">Create a </w:t>
      </w:r>
      <w:r w:rsidRPr="00665894">
        <w:rPr>
          <w:rStyle w:val="Emphasis"/>
          <w:b w:val="0"/>
          <w:sz w:val="22"/>
        </w:rPr>
        <w:t>directory</w:t>
      </w:r>
      <w:r w:rsidRPr="00665894">
        <w:t xml:space="preserve"> for this exercise named </w:t>
      </w:r>
      <w:r w:rsidRPr="00665894">
        <w:rPr>
          <w:rStyle w:val="CodeChar"/>
        </w:rPr>
        <w:t>C:\GradleTraining\work\Exercise_6\Exercise_6.1</w:t>
      </w:r>
    </w:p>
    <w:p w:rsidR="00C04598" w:rsidRPr="00665894" w:rsidRDefault="00C04598" w:rsidP="00F57310">
      <w:pPr>
        <w:pStyle w:val="ListParagraph"/>
        <w:numPr>
          <w:ilvl w:val="0"/>
          <w:numId w:val="36"/>
        </w:numPr>
        <w:rPr>
          <w:rStyle w:val="Emphasis"/>
          <w:rFonts w:asciiTheme="minorHAnsi" w:hAnsiTheme="minorHAnsi"/>
          <w:b w:val="0"/>
          <w:iCs w:val="0"/>
          <w:sz w:val="22"/>
        </w:rPr>
      </w:pPr>
      <w:r w:rsidRPr="00665894">
        <w:rPr>
          <w:rStyle w:val="Emphasis"/>
          <w:b w:val="0"/>
          <w:sz w:val="22"/>
        </w:rPr>
        <w:t>In command prompt navigate to this new directory.</w:t>
      </w:r>
    </w:p>
    <w:p w:rsidR="00C04598" w:rsidRPr="00665894" w:rsidRDefault="00C04598" w:rsidP="00F57310">
      <w:pPr>
        <w:pStyle w:val="ListParagraph"/>
        <w:numPr>
          <w:ilvl w:val="0"/>
          <w:numId w:val="36"/>
        </w:numPr>
        <w:rPr>
          <w:rStyle w:val="Emphasis"/>
          <w:rFonts w:asciiTheme="minorHAnsi" w:hAnsiTheme="minorHAnsi"/>
          <w:b w:val="0"/>
          <w:iCs w:val="0"/>
          <w:sz w:val="22"/>
        </w:rPr>
      </w:pPr>
      <w:r w:rsidRPr="00665894">
        <w:rPr>
          <w:rStyle w:val="Emphasis"/>
          <w:b w:val="0"/>
          <w:sz w:val="22"/>
        </w:rPr>
        <w:t xml:space="preserve">Create a build.gradle file in this directory and open it in </w:t>
      </w:r>
      <w:r w:rsidR="00E452A7" w:rsidRPr="00665894">
        <w:rPr>
          <w:rStyle w:val="Emphasis"/>
          <w:b w:val="0"/>
          <w:sz w:val="22"/>
        </w:rPr>
        <w:t>Notepad++.</w:t>
      </w:r>
    </w:p>
    <w:p w:rsidR="00C04598" w:rsidRPr="00665894" w:rsidRDefault="00C04598" w:rsidP="00F57310">
      <w:pPr>
        <w:pStyle w:val="ListParagraph"/>
        <w:numPr>
          <w:ilvl w:val="0"/>
          <w:numId w:val="36"/>
        </w:numPr>
      </w:pPr>
      <w:r w:rsidRPr="00665894">
        <w:rPr>
          <w:rStyle w:val="Emphasis"/>
          <w:b w:val="0"/>
          <w:sz w:val="22"/>
        </w:rPr>
        <w:t xml:space="preserve">Add the following </w:t>
      </w:r>
      <w:r w:rsidR="00C545C0" w:rsidRPr="00665894">
        <w:rPr>
          <w:rStyle w:val="Emphasis"/>
          <w:b w:val="0"/>
          <w:sz w:val="22"/>
        </w:rPr>
        <w:t>code</w:t>
      </w:r>
      <w:r w:rsidRPr="00665894">
        <w:rPr>
          <w:rStyle w:val="Emphasis"/>
          <w:b w:val="0"/>
          <w:sz w:val="22"/>
        </w:rPr>
        <w:t xml:space="preserve"> to the file and save it. Here we are </w:t>
      </w:r>
      <w:r w:rsidR="00C545C0" w:rsidRPr="00665894">
        <w:rPr>
          <w:rStyle w:val="Emphasis"/>
          <w:b w:val="0"/>
          <w:sz w:val="22"/>
        </w:rPr>
        <w:t>defining a custom task class which ex</w:t>
      </w:r>
      <w:r w:rsidR="00743D42">
        <w:rPr>
          <w:rStyle w:val="Emphasis"/>
          <w:b w:val="0"/>
          <w:sz w:val="22"/>
        </w:rPr>
        <w:t>t</w:t>
      </w:r>
      <w:r w:rsidR="00C545C0" w:rsidRPr="00665894">
        <w:rPr>
          <w:rStyle w:val="Emphasis"/>
          <w:b w:val="0"/>
          <w:sz w:val="22"/>
        </w:rPr>
        <w:t xml:space="preserve">ends  </w:t>
      </w:r>
      <w:r w:rsidR="00C545C0" w:rsidRPr="00665894">
        <w:rPr>
          <w:rStyle w:val="CodeChar"/>
        </w:rPr>
        <w:t>org.gradle.api.DefaultTask</w:t>
      </w:r>
      <w:r w:rsidR="00C545C0" w:rsidRPr="00665894">
        <w:rPr>
          <w:rStyle w:val="Emphasis"/>
          <w:b w:val="0"/>
          <w:sz w:val="22"/>
        </w:rPr>
        <w:t xml:space="preserve">.  Our custom task class has a single property, </w:t>
      </w:r>
      <w:r w:rsidR="00C545C0" w:rsidRPr="00665894">
        <w:rPr>
          <w:rStyle w:val="CodeChar"/>
        </w:rPr>
        <w:t>effort</w:t>
      </w:r>
      <w:r w:rsidR="00C545C0" w:rsidRPr="00665894">
        <w:rPr>
          <w:rStyle w:val="Emphasis"/>
          <w:b w:val="0"/>
          <w:sz w:val="22"/>
        </w:rPr>
        <w:t xml:space="preserve">, which is used in our method </w:t>
      </w:r>
      <w:r w:rsidR="00C545C0" w:rsidRPr="00665894">
        <w:rPr>
          <w:rStyle w:val="CodeChar"/>
        </w:rPr>
        <w:t>doWork</w:t>
      </w:r>
      <w:r w:rsidR="00C545C0" w:rsidRPr="00665894">
        <w:rPr>
          <w:rStyle w:val="Emphasis"/>
          <w:b w:val="0"/>
          <w:sz w:val="22"/>
        </w:rPr>
        <w:t xml:space="preserve">.  The </w:t>
      </w:r>
      <w:r w:rsidR="00C545C0" w:rsidRPr="00665894">
        <w:rPr>
          <w:rStyle w:val="CodeChar"/>
        </w:rPr>
        <w:t>@TaskAction</w:t>
      </w:r>
      <w:r w:rsidR="00C545C0" w:rsidRPr="00665894">
        <w:rPr>
          <w:rStyle w:val="Emphasis"/>
          <w:b w:val="0"/>
          <w:sz w:val="22"/>
        </w:rPr>
        <w:t xml:space="preserve"> annotation tells Gradle our </w:t>
      </w:r>
      <w:r w:rsidR="00C545C0" w:rsidRPr="00665894">
        <w:rPr>
          <w:rStyle w:val="CodeChar"/>
        </w:rPr>
        <w:t>doWork</w:t>
      </w:r>
      <w:r w:rsidR="00C545C0" w:rsidRPr="00665894">
        <w:rPr>
          <w:rStyle w:val="Emphasis"/>
          <w:b w:val="0"/>
          <w:sz w:val="22"/>
        </w:rPr>
        <w:t xml:space="preserve"> method is an action.  We can define many actions in our custom </w:t>
      </w:r>
      <w:r w:rsidR="00EF21E8" w:rsidRPr="00665894">
        <w:rPr>
          <w:rStyle w:val="Emphasis"/>
          <w:b w:val="0"/>
          <w:sz w:val="22"/>
        </w:rPr>
        <w:t>t</w:t>
      </w:r>
      <w:r w:rsidR="00C545C0" w:rsidRPr="00665894">
        <w:rPr>
          <w:rStyle w:val="Emphasis"/>
          <w:b w:val="0"/>
          <w:sz w:val="22"/>
        </w:rPr>
        <w:t>ask</w:t>
      </w:r>
      <w:r w:rsidR="00EF21E8" w:rsidRPr="00665894">
        <w:rPr>
          <w:rStyle w:val="Emphasis"/>
          <w:b w:val="0"/>
          <w:sz w:val="22"/>
        </w:rPr>
        <w:t xml:space="preserve"> class</w:t>
      </w:r>
      <w:r w:rsidR="00C545C0" w:rsidRPr="00665894">
        <w:rPr>
          <w:rStyle w:val="Emphasis"/>
          <w:b w:val="0"/>
          <w:sz w:val="22"/>
        </w:rPr>
        <w:t>.</w:t>
      </w:r>
    </w:p>
    <w:p w:rsidR="00C545C0" w:rsidRDefault="00C545C0" w:rsidP="00C545C0">
      <w:pPr>
        <w:pStyle w:val="Code"/>
        <w:ind w:left="360"/>
      </w:pPr>
      <w:r>
        <w:t>class customTask extends DefaultTask  {</w:t>
      </w:r>
    </w:p>
    <w:p w:rsidR="00C545C0" w:rsidRDefault="00C545C0" w:rsidP="00C545C0">
      <w:pPr>
        <w:pStyle w:val="Code"/>
        <w:ind w:left="360"/>
      </w:pPr>
      <w:r>
        <w:tab/>
        <w:t>String effort = "unknown"</w:t>
      </w:r>
    </w:p>
    <w:p w:rsidR="00C545C0" w:rsidRDefault="00C545C0" w:rsidP="00C545C0">
      <w:pPr>
        <w:pStyle w:val="Code"/>
        <w:ind w:left="360"/>
      </w:pPr>
      <w:r>
        <w:tab/>
      </w:r>
    </w:p>
    <w:p w:rsidR="00C545C0" w:rsidRDefault="00C545C0" w:rsidP="00C545C0">
      <w:pPr>
        <w:pStyle w:val="Code"/>
        <w:ind w:left="360"/>
      </w:pPr>
      <w:r>
        <w:tab/>
        <w:t>@TaskAction</w:t>
      </w:r>
    </w:p>
    <w:p w:rsidR="00C545C0" w:rsidRDefault="00C545C0" w:rsidP="00C545C0">
      <w:pPr>
        <w:pStyle w:val="Code"/>
        <w:ind w:left="360"/>
      </w:pPr>
      <w:r>
        <w:tab/>
        <w:t>def doWork()  {</w:t>
      </w:r>
    </w:p>
    <w:p w:rsidR="00C545C0" w:rsidRDefault="00C545C0" w:rsidP="00C545C0">
      <w:pPr>
        <w:pStyle w:val="Code"/>
        <w:ind w:left="360"/>
      </w:pPr>
      <w:r>
        <w:tab/>
      </w:r>
      <w:r>
        <w:tab/>
        <w:t>println "Task $name is doing $effort!"</w:t>
      </w:r>
    </w:p>
    <w:p w:rsidR="00C545C0" w:rsidRDefault="00C545C0" w:rsidP="00C545C0">
      <w:pPr>
        <w:pStyle w:val="Code"/>
        <w:ind w:left="360"/>
      </w:pPr>
      <w:r>
        <w:tab/>
        <w:t>}</w:t>
      </w:r>
    </w:p>
    <w:p w:rsidR="00C14420" w:rsidRDefault="00C545C0" w:rsidP="00C545C0">
      <w:pPr>
        <w:pStyle w:val="Code"/>
        <w:ind w:left="360"/>
      </w:pPr>
      <w:r>
        <w:t>}</w:t>
      </w:r>
    </w:p>
    <w:p w:rsidR="00EF21E8" w:rsidRPr="00665894" w:rsidRDefault="00C545C0" w:rsidP="00EF21E8">
      <w:pPr>
        <w:rPr>
          <w:rFonts w:cs="Consolas"/>
          <w:color w:val="000000"/>
        </w:rPr>
      </w:pPr>
      <w:r w:rsidRPr="00665894">
        <w:rPr>
          <w:rFonts w:cs="Consolas"/>
          <w:color w:val="000000"/>
        </w:rPr>
        <w:t xml:space="preserve">Now we need a way to invoke our custom task.  We do this by creating an enhanced task which gets its behavior from our custom </w:t>
      </w:r>
      <w:r w:rsidR="00EF21E8" w:rsidRPr="00665894">
        <w:rPr>
          <w:rFonts w:cs="Consolas"/>
          <w:color w:val="000000"/>
        </w:rPr>
        <w:t xml:space="preserve">task </w:t>
      </w:r>
      <w:r w:rsidRPr="00665894">
        <w:rPr>
          <w:rFonts w:cs="Consolas"/>
          <w:color w:val="000000"/>
        </w:rPr>
        <w:t xml:space="preserve">class.  Enhanced tasks can also set the properties of the custom </w:t>
      </w:r>
      <w:r w:rsidR="00EF21E8" w:rsidRPr="00665894">
        <w:rPr>
          <w:rFonts w:cs="Consolas"/>
          <w:color w:val="000000"/>
        </w:rPr>
        <w:t xml:space="preserve">task </w:t>
      </w:r>
      <w:r w:rsidRPr="00665894">
        <w:rPr>
          <w:rFonts w:cs="Consolas"/>
          <w:color w:val="000000"/>
        </w:rPr>
        <w:t xml:space="preserve">class they </w:t>
      </w:r>
      <w:r w:rsidR="00EF21E8" w:rsidRPr="00665894">
        <w:rPr>
          <w:rFonts w:cs="Consolas"/>
          <w:color w:val="000000"/>
        </w:rPr>
        <w:t>declare</w:t>
      </w:r>
    </w:p>
    <w:p w:rsidR="00C545C0" w:rsidRPr="00665894" w:rsidRDefault="00C545C0" w:rsidP="00F57310">
      <w:pPr>
        <w:pStyle w:val="ListParagraph"/>
        <w:numPr>
          <w:ilvl w:val="0"/>
          <w:numId w:val="36"/>
        </w:numPr>
        <w:rPr>
          <w:rFonts w:cs="Consolas"/>
          <w:color w:val="000000"/>
        </w:rPr>
      </w:pPr>
      <w:r w:rsidRPr="00665894">
        <w:rPr>
          <w:rFonts w:cs="Consolas"/>
          <w:color w:val="000000"/>
        </w:rPr>
        <w:t xml:space="preserve"> </w:t>
      </w:r>
      <w:r w:rsidR="00EF21E8" w:rsidRPr="00665894">
        <w:rPr>
          <w:rFonts w:cs="Consolas"/>
          <w:color w:val="000000"/>
        </w:rPr>
        <w:t xml:space="preserve">Add the following code to your </w:t>
      </w:r>
      <w:r w:rsidR="00EF21E8" w:rsidRPr="00665894">
        <w:rPr>
          <w:rStyle w:val="CodeChar"/>
        </w:rPr>
        <w:t>build.gradle</w:t>
      </w:r>
      <w:r w:rsidR="00EF21E8" w:rsidRPr="00665894">
        <w:rPr>
          <w:rFonts w:cs="Consolas"/>
          <w:color w:val="000000"/>
        </w:rPr>
        <w:t xml:space="preserve"> file</w:t>
      </w:r>
      <w:r w:rsidR="00837B24" w:rsidRPr="00665894">
        <w:rPr>
          <w:rFonts w:cs="Consolas"/>
          <w:color w:val="000000"/>
        </w:rPr>
        <w:t xml:space="preserve"> and save the file</w:t>
      </w:r>
      <w:r w:rsidR="00EF21E8" w:rsidRPr="00665894">
        <w:rPr>
          <w:rFonts w:cs="Consolas"/>
          <w:color w:val="000000"/>
        </w:rPr>
        <w:t>.</w:t>
      </w:r>
      <w:r w:rsidR="00837B24" w:rsidRPr="00665894">
        <w:rPr>
          <w:rFonts w:cs="Consolas"/>
          <w:color w:val="000000"/>
        </w:rPr>
        <w:t xml:space="preserve">  We have defined 3 tasks, each of type </w:t>
      </w:r>
      <w:r w:rsidR="00837B24" w:rsidRPr="00665894">
        <w:rPr>
          <w:rStyle w:val="CodeChar"/>
        </w:rPr>
        <w:t>customTask</w:t>
      </w:r>
      <w:r w:rsidR="00837B24" w:rsidRPr="00665894">
        <w:rPr>
          <w:rFonts w:cs="Consolas"/>
          <w:color w:val="000000"/>
        </w:rPr>
        <w:t xml:space="preserve">.  Each task sets the effort property to change the behavior of the </w:t>
      </w:r>
      <w:r w:rsidR="00837B24" w:rsidRPr="00665894">
        <w:rPr>
          <w:rStyle w:val="CodeChar"/>
        </w:rPr>
        <w:t>doWork</w:t>
      </w:r>
      <w:r w:rsidR="00837B24" w:rsidRPr="00665894">
        <w:rPr>
          <w:rFonts w:cs="Consolas"/>
          <w:color w:val="000000"/>
        </w:rPr>
        <w:t xml:space="preserve"> method.</w:t>
      </w:r>
    </w:p>
    <w:p w:rsidR="00EF21E8" w:rsidRPr="00EF21E8" w:rsidRDefault="00EF21E8" w:rsidP="00837B24">
      <w:pPr>
        <w:pStyle w:val="Code"/>
        <w:ind w:left="360"/>
      </w:pPr>
      <w:r w:rsidRPr="00EF21E8">
        <w:lastRenderedPageBreak/>
        <w:t>task workHard(type: customTask) {</w:t>
      </w:r>
    </w:p>
    <w:p w:rsidR="00EF21E8" w:rsidRPr="00EF21E8" w:rsidRDefault="00EF21E8" w:rsidP="00837B24">
      <w:pPr>
        <w:pStyle w:val="Code"/>
        <w:ind w:left="360"/>
      </w:pPr>
      <w:r w:rsidRPr="00EF21E8">
        <w:tab/>
        <w:t>effort = "hard work"</w:t>
      </w:r>
    </w:p>
    <w:p w:rsidR="00EF21E8" w:rsidRPr="00EF21E8" w:rsidRDefault="00EF21E8" w:rsidP="00837B24">
      <w:pPr>
        <w:pStyle w:val="Code"/>
        <w:ind w:left="360"/>
      </w:pPr>
      <w:r w:rsidRPr="00EF21E8">
        <w:t>}</w:t>
      </w:r>
    </w:p>
    <w:p w:rsidR="00EF21E8" w:rsidRPr="00EF21E8" w:rsidRDefault="00EF21E8" w:rsidP="00837B24">
      <w:pPr>
        <w:pStyle w:val="Code"/>
        <w:ind w:left="360"/>
      </w:pPr>
      <w:r w:rsidRPr="00EF21E8">
        <w:t>task workEasy(type: customTask) {</w:t>
      </w:r>
    </w:p>
    <w:p w:rsidR="00EF21E8" w:rsidRPr="00EF21E8" w:rsidRDefault="00EF21E8" w:rsidP="00837B24">
      <w:pPr>
        <w:pStyle w:val="Code"/>
        <w:ind w:left="360"/>
      </w:pPr>
      <w:r w:rsidRPr="00EF21E8">
        <w:tab/>
        <w:t>effort = "easy work"</w:t>
      </w:r>
    </w:p>
    <w:p w:rsidR="00EF21E8" w:rsidRPr="00EF21E8" w:rsidRDefault="00EF21E8" w:rsidP="00837B24">
      <w:pPr>
        <w:pStyle w:val="Code"/>
        <w:ind w:left="360"/>
      </w:pPr>
      <w:r w:rsidRPr="00EF21E8">
        <w:t>}</w:t>
      </w:r>
    </w:p>
    <w:p w:rsidR="00EF21E8" w:rsidRPr="00EF21E8" w:rsidRDefault="00EF21E8" w:rsidP="00837B24">
      <w:pPr>
        <w:pStyle w:val="Code"/>
        <w:ind w:left="360"/>
      </w:pPr>
      <w:r w:rsidRPr="00EF21E8">
        <w:t>task offWork(type: customTask) {</w:t>
      </w:r>
    </w:p>
    <w:p w:rsidR="00EF21E8" w:rsidRPr="00EF21E8" w:rsidRDefault="00EF21E8" w:rsidP="00837B24">
      <w:pPr>
        <w:pStyle w:val="Code"/>
        <w:ind w:left="360"/>
      </w:pPr>
      <w:r w:rsidRPr="00EF21E8">
        <w:tab/>
        <w:t>effort = "no work"</w:t>
      </w:r>
    </w:p>
    <w:p w:rsidR="00C545C0" w:rsidRPr="00C545C0" w:rsidRDefault="00EF21E8" w:rsidP="00837B24">
      <w:pPr>
        <w:pStyle w:val="Code"/>
        <w:ind w:left="360"/>
      </w:pPr>
      <w:r w:rsidRPr="00EF21E8">
        <w:t>}</w:t>
      </w:r>
    </w:p>
    <w:p w:rsidR="00C545C0" w:rsidRPr="00665894" w:rsidRDefault="00837B24" w:rsidP="00F57310">
      <w:pPr>
        <w:pStyle w:val="ListParagraph"/>
        <w:numPr>
          <w:ilvl w:val="0"/>
          <w:numId w:val="36"/>
        </w:numPr>
        <w:rPr>
          <w:rFonts w:cs="Consolas"/>
          <w:color w:val="000000"/>
        </w:rPr>
      </w:pPr>
      <w:r w:rsidRPr="00665894">
        <w:rPr>
          <w:rFonts w:cs="Consolas"/>
          <w:color w:val="000000"/>
        </w:rPr>
        <w:t xml:space="preserve">From the command line enter </w:t>
      </w:r>
      <w:r w:rsidRPr="00665894">
        <w:rPr>
          <w:rStyle w:val="CodeChar"/>
        </w:rPr>
        <w:t>gradle workHard</w:t>
      </w:r>
      <w:r w:rsidRPr="00665894">
        <w:rPr>
          <w:rFonts w:cs="Consolas"/>
          <w:color w:val="000000"/>
        </w:rPr>
        <w:t xml:space="preserve">, then </w:t>
      </w:r>
      <w:r w:rsidRPr="00665894">
        <w:rPr>
          <w:rStyle w:val="CodeChar"/>
        </w:rPr>
        <w:t>gradle workEasy</w:t>
      </w:r>
      <w:r w:rsidRPr="00665894">
        <w:rPr>
          <w:rFonts w:cs="Consolas"/>
          <w:color w:val="000000"/>
        </w:rPr>
        <w:t xml:space="preserve">, then </w:t>
      </w:r>
      <w:r w:rsidRPr="00665894">
        <w:rPr>
          <w:rStyle w:val="CodeChar"/>
        </w:rPr>
        <w:t>gradle</w:t>
      </w:r>
      <w:r w:rsidRPr="00665894">
        <w:rPr>
          <w:rFonts w:cs="Consolas"/>
          <w:color w:val="000000"/>
        </w:rPr>
        <w:t xml:space="preserve"> </w:t>
      </w:r>
      <w:r w:rsidRPr="00665894">
        <w:rPr>
          <w:rStyle w:val="CodeChar"/>
        </w:rPr>
        <w:t>offWork</w:t>
      </w:r>
      <w:r w:rsidRPr="00665894">
        <w:rPr>
          <w:rFonts w:cs="Consolas"/>
          <w:color w:val="000000"/>
        </w:rPr>
        <w:t xml:space="preserve">.  Notice how each task has set a different value for the </w:t>
      </w:r>
      <w:r w:rsidRPr="00665894">
        <w:rPr>
          <w:rStyle w:val="CodeChar"/>
        </w:rPr>
        <w:t>effort</w:t>
      </w:r>
      <w:r w:rsidRPr="00665894">
        <w:rPr>
          <w:rFonts w:cs="Consolas"/>
          <w:color w:val="000000"/>
        </w:rPr>
        <w:t xml:space="preserve"> property</w:t>
      </w:r>
      <w:r w:rsidR="001C3A23" w:rsidRPr="00665894">
        <w:rPr>
          <w:rFonts w:cs="Consolas"/>
          <w:color w:val="000000"/>
        </w:rPr>
        <w:t>,</w:t>
      </w:r>
      <w:r w:rsidRPr="00665894">
        <w:rPr>
          <w:rFonts w:cs="Consolas"/>
          <w:color w:val="000000"/>
        </w:rPr>
        <w:t xml:space="preserve"> which changed the output.  </w:t>
      </w:r>
      <w:r w:rsidR="00EC214B" w:rsidRPr="00665894">
        <w:rPr>
          <w:rFonts w:cs="Consolas"/>
          <w:color w:val="000000"/>
        </w:rPr>
        <w:t>In this way we can write a custom task class with configuration properties and create many tasks of its type, each setting a different configuration by setting its properties.</w:t>
      </w:r>
    </w:p>
    <w:p w:rsidR="00837B24" w:rsidRPr="00837B24" w:rsidRDefault="00837B24" w:rsidP="00837B24">
      <w:pPr>
        <w:rPr>
          <w:rFonts w:cs="Consolas"/>
          <w:color w:val="000000"/>
          <w:sz w:val="20"/>
          <w:szCs w:val="20"/>
        </w:rPr>
      </w:pPr>
      <w:r>
        <w:rPr>
          <w:noProof/>
          <w:lang w:eastAsia="en-US"/>
        </w:rPr>
        <w:drawing>
          <wp:inline distT="0" distB="0" distL="0" distR="0" wp14:anchorId="1BDA4110" wp14:editId="2752126C">
            <wp:extent cx="4705350" cy="2219325"/>
            <wp:effectExtent l="0" t="0" r="0"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05350" cy="2219325"/>
                    </a:xfrm>
                    <a:prstGeom prst="rect">
                      <a:avLst/>
                    </a:prstGeom>
                  </pic:spPr>
                </pic:pic>
              </a:graphicData>
            </a:graphic>
          </wp:inline>
        </w:drawing>
      </w:r>
    </w:p>
    <w:p w:rsidR="00C545C0" w:rsidRPr="00C545C0" w:rsidRDefault="00C545C0" w:rsidP="00C14420">
      <w:pPr>
        <w:rPr>
          <w:rFonts w:cs="Consolas"/>
          <w:color w:val="000000"/>
          <w:sz w:val="20"/>
          <w:szCs w:val="20"/>
        </w:rPr>
      </w:pPr>
    </w:p>
    <w:p w:rsidR="00C14420" w:rsidRPr="00C14420" w:rsidRDefault="00C14420" w:rsidP="00C14420">
      <w:r w:rsidRPr="00F36B7D">
        <w:rPr>
          <w:rFonts w:cs="Consolas"/>
          <w:b/>
          <w:color w:val="000000"/>
          <w:sz w:val="20"/>
          <w:szCs w:val="20"/>
        </w:rPr>
        <w:t xml:space="preserve">Expected </w:t>
      </w:r>
      <w:r>
        <w:rPr>
          <w:rFonts w:cs="Consolas"/>
          <w:b/>
          <w:color w:val="000000"/>
          <w:sz w:val="20"/>
          <w:szCs w:val="20"/>
        </w:rPr>
        <w:t>Result</w:t>
      </w:r>
      <w:r w:rsidRPr="00F36B7D">
        <w:rPr>
          <w:rFonts w:cs="Consolas"/>
          <w:color w:val="000000"/>
          <w:sz w:val="20"/>
          <w:szCs w:val="20"/>
        </w:rPr>
        <w:t>:</w:t>
      </w:r>
      <w:r>
        <w:rPr>
          <w:rFonts w:cs="Consolas"/>
          <w:color w:val="000000"/>
          <w:sz w:val="20"/>
          <w:szCs w:val="20"/>
        </w:rPr>
        <w:t xml:space="preserve">  </w:t>
      </w:r>
    </w:p>
    <w:p w:rsidR="00B52093" w:rsidRDefault="00B52093" w:rsidP="00B52093">
      <w:pPr>
        <w:pStyle w:val="Heading2"/>
      </w:pPr>
      <w:bookmarkStart w:id="26" w:name="_Toc446171855"/>
      <w:r>
        <w:t>Creating a Custom Incremental Build Task</w:t>
      </w:r>
      <w:bookmarkEnd w:id="26"/>
    </w:p>
    <w:p w:rsidR="009F175C" w:rsidRPr="007030D7" w:rsidRDefault="009F175C" w:rsidP="009F175C">
      <w:r w:rsidRPr="007030D7">
        <w:t xml:space="preserve">We will be simulating keeping the files on a warm start server synced with the active server files.  </w:t>
      </w:r>
    </w:p>
    <w:p w:rsidR="00C04598" w:rsidRPr="007030D7" w:rsidRDefault="00C04598" w:rsidP="00F57310">
      <w:pPr>
        <w:pStyle w:val="ListParagraph"/>
        <w:numPr>
          <w:ilvl w:val="0"/>
          <w:numId w:val="37"/>
        </w:numPr>
        <w:rPr>
          <w:rStyle w:val="Emphasis"/>
          <w:rFonts w:asciiTheme="minorHAnsi" w:hAnsiTheme="minorHAnsi"/>
          <w:b w:val="0"/>
          <w:iCs w:val="0"/>
          <w:sz w:val="22"/>
        </w:rPr>
      </w:pPr>
      <w:r w:rsidRPr="007030D7">
        <w:t xml:space="preserve">Create a </w:t>
      </w:r>
      <w:r w:rsidRPr="007030D7">
        <w:rPr>
          <w:rStyle w:val="Emphasis"/>
          <w:b w:val="0"/>
          <w:sz w:val="22"/>
        </w:rPr>
        <w:t>directory</w:t>
      </w:r>
      <w:r w:rsidRPr="007030D7">
        <w:t xml:space="preserve"> for this exercise named </w:t>
      </w:r>
      <w:r w:rsidRPr="007030D7">
        <w:rPr>
          <w:rStyle w:val="CodeChar"/>
        </w:rPr>
        <w:t>C:\GradleTraining\work\Exercise_6\Exercise_6.2</w:t>
      </w:r>
    </w:p>
    <w:p w:rsidR="009F175C" w:rsidRPr="007030D7" w:rsidRDefault="009F175C" w:rsidP="00F57310">
      <w:pPr>
        <w:pStyle w:val="ListParagraph"/>
        <w:numPr>
          <w:ilvl w:val="0"/>
          <w:numId w:val="37"/>
        </w:numPr>
      </w:pPr>
      <w:r w:rsidRPr="007030D7">
        <w:t xml:space="preserve">Copy the three directories from </w:t>
      </w:r>
      <w:r w:rsidRPr="007030D7">
        <w:rPr>
          <w:rStyle w:val="CodeChar"/>
        </w:rPr>
        <w:t xml:space="preserve">C:\GradleTraining\Exercise_6\Exercise_6.2 </w:t>
      </w:r>
      <w:r w:rsidRPr="007030D7">
        <w:t xml:space="preserve">to your new work directory.  There is a directory </w:t>
      </w:r>
      <w:r w:rsidRPr="007030D7">
        <w:rPr>
          <w:rStyle w:val="CodeChar"/>
        </w:rPr>
        <w:t>ActiveServer</w:t>
      </w:r>
      <w:r w:rsidRPr="007030D7">
        <w:t xml:space="preserve"> with several server files, an application server and data base configuration, a batch file output, and a dat file.  The </w:t>
      </w:r>
      <w:r w:rsidRPr="007030D7">
        <w:rPr>
          <w:rStyle w:val="CodeChar"/>
        </w:rPr>
        <w:t>WarmStartServer</w:t>
      </w:r>
      <w:r w:rsidRPr="007030D7">
        <w:t xml:space="preserve"> directory is empty.  The </w:t>
      </w:r>
      <w:r w:rsidRPr="007030D7">
        <w:rPr>
          <w:rStyle w:val="CodeChar"/>
        </w:rPr>
        <w:t>0InitalFiles</w:t>
      </w:r>
      <w:r w:rsidRPr="007030D7">
        <w:t xml:space="preserve"> directory holds a copy of the original </w:t>
      </w:r>
      <w:r w:rsidRPr="007030D7">
        <w:rPr>
          <w:rStyle w:val="CodeChar"/>
        </w:rPr>
        <w:t>ActiveServer</w:t>
      </w:r>
      <w:r w:rsidRPr="007030D7">
        <w:t xml:space="preserve"> files to easily reset the files after running a few test. </w:t>
      </w:r>
    </w:p>
    <w:p w:rsidR="00C04598" w:rsidRPr="007030D7" w:rsidRDefault="00C04598" w:rsidP="00F57310">
      <w:pPr>
        <w:pStyle w:val="ListParagraph"/>
        <w:numPr>
          <w:ilvl w:val="0"/>
          <w:numId w:val="37"/>
        </w:numPr>
        <w:rPr>
          <w:rStyle w:val="Emphasis"/>
          <w:rFonts w:asciiTheme="minorHAnsi" w:hAnsiTheme="minorHAnsi"/>
          <w:b w:val="0"/>
          <w:iCs w:val="0"/>
          <w:sz w:val="22"/>
        </w:rPr>
      </w:pPr>
      <w:r w:rsidRPr="007030D7">
        <w:rPr>
          <w:rStyle w:val="Emphasis"/>
          <w:b w:val="0"/>
          <w:sz w:val="22"/>
        </w:rPr>
        <w:t>In command prompt navigate to this new directory.</w:t>
      </w:r>
    </w:p>
    <w:p w:rsidR="00C04598" w:rsidRPr="007030D7" w:rsidRDefault="00C04598" w:rsidP="00F57310">
      <w:pPr>
        <w:pStyle w:val="ListParagraph"/>
        <w:numPr>
          <w:ilvl w:val="0"/>
          <w:numId w:val="37"/>
        </w:numPr>
        <w:rPr>
          <w:rStyle w:val="Emphasis"/>
          <w:rFonts w:asciiTheme="minorHAnsi" w:hAnsiTheme="minorHAnsi"/>
          <w:b w:val="0"/>
          <w:iCs w:val="0"/>
          <w:sz w:val="22"/>
        </w:rPr>
      </w:pPr>
      <w:r w:rsidRPr="007030D7">
        <w:rPr>
          <w:rStyle w:val="Emphasis"/>
          <w:b w:val="0"/>
          <w:sz w:val="22"/>
        </w:rPr>
        <w:t xml:space="preserve">Create a </w:t>
      </w:r>
      <w:r w:rsidRPr="007030D7">
        <w:rPr>
          <w:rStyle w:val="CodeChar"/>
        </w:rPr>
        <w:t>build.gradle</w:t>
      </w:r>
      <w:r w:rsidRPr="007030D7">
        <w:rPr>
          <w:rStyle w:val="Emphasis"/>
          <w:b w:val="0"/>
          <w:sz w:val="22"/>
        </w:rPr>
        <w:t xml:space="preserve"> file in this directory and open it in </w:t>
      </w:r>
      <w:r w:rsidR="00E452A7" w:rsidRPr="007030D7">
        <w:rPr>
          <w:rStyle w:val="Emphasis"/>
          <w:b w:val="0"/>
          <w:sz w:val="22"/>
        </w:rPr>
        <w:t>Notepad++.</w:t>
      </w:r>
    </w:p>
    <w:p w:rsidR="00C04598" w:rsidRPr="007030D7" w:rsidRDefault="00C04598" w:rsidP="00F57310">
      <w:pPr>
        <w:pStyle w:val="ListParagraph"/>
        <w:numPr>
          <w:ilvl w:val="0"/>
          <w:numId w:val="37"/>
        </w:numPr>
      </w:pPr>
      <w:r w:rsidRPr="007030D7">
        <w:rPr>
          <w:rStyle w:val="Emphasis"/>
          <w:b w:val="0"/>
          <w:sz w:val="22"/>
        </w:rPr>
        <w:lastRenderedPageBreak/>
        <w:t xml:space="preserve">Add the following </w:t>
      </w:r>
      <w:r w:rsidR="0063171B" w:rsidRPr="007030D7">
        <w:rPr>
          <w:rStyle w:val="Emphasis"/>
          <w:b w:val="0"/>
          <w:sz w:val="22"/>
        </w:rPr>
        <w:t xml:space="preserve">custom </w:t>
      </w:r>
      <w:r w:rsidRPr="007030D7">
        <w:rPr>
          <w:rStyle w:val="Emphasis"/>
          <w:b w:val="0"/>
          <w:sz w:val="22"/>
        </w:rPr>
        <w:t>task</w:t>
      </w:r>
      <w:r w:rsidR="0063171B" w:rsidRPr="007030D7">
        <w:rPr>
          <w:rStyle w:val="Emphasis"/>
          <w:b w:val="0"/>
          <w:sz w:val="22"/>
        </w:rPr>
        <w:t xml:space="preserve"> class</w:t>
      </w:r>
      <w:r w:rsidRPr="007030D7">
        <w:rPr>
          <w:rStyle w:val="Emphasis"/>
          <w:b w:val="0"/>
          <w:sz w:val="22"/>
        </w:rPr>
        <w:t xml:space="preserve"> to the file and save it. Here we are </w:t>
      </w:r>
      <w:r w:rsidR="0063171B" w:rsidRPr="007030D7">
        <w:rPr>
          <w:rStyle w:val="Emphasis"/>
          <w:b w:val="0"/>
          <w:sz w:val="22"/>
        </w:rPr>
        <w:t xml:space="preserve">creating an Incremental Tasks because it has an Incremental Task Action, </w:t>
      </w:r>
      <w:r w:rsidR="0063171B" w:rsidRPr="007030D7">
        <w:rPr>
          <w:rStyle w:val="CodeChar"/>
        </w:rPr>
        <w:t>doSync</w:t>
      </w:r>
      <w:r w:rsidR="0063171B" w:rsidRPr="007030D7">
        <w:rPr>
          <w:rStyle w:val="Emphasis"/>
          <w:b w:val="0"/>
          <w:sz w:val="22"/>
        </w:rPr>
        <w:t xml:space="preserve">.  Incremental Task Actions methods take a single argument of type </w:t>
      </w:r>
      <w:r w:rsidR="0063171B" w:rsidRPr="007030D7">
        <w:rPr>
          <w:rStyle w:val="CodeChar"/>
        </w:rPr>
        <w:t>IncrementalTaskInputs</w:t>
      </w:r>
      <w:r w:rsidR="0063171B" w:rsidRPr="007030D7">
        <w:t xml:space="preserve">.  </w:t>
      </w:r>
      <w:r w:rsidR="00FA4DE7" w:rsidRPr="007030D7">
        <w:t xml:space="preserve">The annotations tell Gradle the location of the two files groups that need to be compared.  And the doSync method assigns an </w:t>
      </w:r>
      <w:r w:rsidR="00FA4DE7" w:rsidRPr="007030D7">
        <w:rPr>
          <w:rStyle w:val="CodeChar"/>
        </w:rPr>
        <w:t>outOfDate</w:t>
      </w:r>
      <w:r w:rsidR="00FA4DE7" w:rsidRPr="007030D7">
        <w:t xml:space="preserve"> and a </w:t>
      </w:r>
      <w:r w:rsidR="00FA4DE7" w:rsidRPr="007030D7">
        <w:rPr>
          <w:rStyle w:val="CodeChar"/>
        </w:rPr>
        <w:t>remove</w:t>
      </w:r>
      <w:r w:rsidR="00FA4DE7" w:rsidRPr="007030D7">
        <w:t xml:space="preserve"> Action</w:t>
      </w:r>
      <w:r w:rsidR="0033724C" w:rsidRPr="007030D7">
        <w:t>s</w:t>
      </w:r>
      <w:r w:rsidR="00FA4DE7" w:rsidRPr="007030D7">
        <w:t xml:space="preserve"> to the given </w:t>
      </w:r>
      <w:r w:rsidR="00FA4DE7" w:rsidRPr="007030D7">
        <w:rPr>
          <w:rStyle w:val="CodeChar"/>
        </w:rPr>
        <w:t>IncrementalTaskInputs</w:t>
      </w:r>
      <w:r w:rsidR="00FA4DE7" w:rsidRPr="007030D7">
        <w:t>.  Gradle will use these Actions on the files that have changed or been deleted.</w:t>
      </w:r>
    </w:p>
    <w:p w:rsidR="0063171B" w:rsidRPr="0063171B" w:rsidRDefault="0063171B" w:rsidP="0063171B">
      <w:pPr>
        <w:pStyle w:val="Code"/>
      </w:pPr>
      <w:r w:rsidRPr="0063171B">
        <w:t>class SyncServers extends DefaultTask {</w:t>
      </w:r>
    </w:p>
    <w:p w:rsidR="0063171B" w:rsidRPr="0063171B" w:rsidRDefault="0063171B" w:rsidP="0063171B">
      <w:pPr>
        <w:pStyle w:val="Code"/>
      </w:pPr>
      <w:r w:rsidRPr="0063171B">
        <w:t xml:space="preserve">    @InputDirectory</w:t>
      </w:r>
    </w:p>
    <w:p w:rsidR="0063171B" w:rsidRPr="0063171B" w:rsidRDefault="0063171B" w:rsidP="0063171B">
      <w:pPr>
        <w:pStyle w:val="Code"/>
      </w:pPr>
      <w:r w:rsidRPr="0063171B">
        <w:t xml:space="preserve">    def File inputDir</w:t>
      </w:r>
    </w:p>
    <w:p w:rsidR="0063171B" w:rsidRPr="0063171B" w:rsidRDefault="0063171B" w:rsidP="0063171B">
      <w:pPr>
        <w:pStyle w:val="Code"/>
      </w:pPr>
    </w:p>
    <w:p w:rsidR="0063171B" w:rsidRPr="0063171B" w:rsidRDefault="0063171B" w:rsidP="0063171B">
      <w:pPr>
        <w:pStyle w:val="Code"/>
      </w:pPr>
      <w:r w:rsidRPr="0063171B">
        <w:t xml:space="preserve">    @OutputDirectory</w:t>
      </w:r>
    </w:p>
    <w:p w:rsidR="0063171B" w:rsidRPr="0063171B" w:rsidRDefault="0063171B" w:rsidP="0063171B">
      <w:pPr>
        <w:pStyle w:val="Code"/>
      </w:pPr>
      <w:r w:rsidRPr="0063171B">
        <w:t xml:space="preserve">    def File outputDir</w:t>
      </w:r>
    </w:p>
    <w:p w:rsidR="0063171B" w:rsidRPr="0063171B" w:rsidRDefault="0063171B" w:rsidP="0063171B">
      <w:pPr>
        <w:pStyle w:val="Code"/>
      </w:pPr>
    </w:p>
    <w:p w:rsidR="0063171B" w:rsidRPr="0063171B" w:rsidRDefault="0063171B" w:rsidP="0063171B">
      <w:pPr>
        <w:pStyle w:val="Code"/>
      </w:pPr>
      <w:r w:rsidRPr="0063171B">
        <w:t xml:space="preserve">    @TaskAction</w:t>
      </w:r>
    </w:p>
    <w:p w:rsidR="0063171B" w:rsidRPr="0063171B" w:rsidRDefault="0063171B" w:rsidP="0063171B">
      <w:pPr>
        <w:pStyle w:val="Code"/>
      </w:pPr>
      <w:r w:rsidRPr="0063171B">
        <w:t xml:space="preserve">    void doSync(IncrementalTaskInputs changes) {</w:t>
      </w:r>
    </w:p>
    <w:p w:rsidR="0063171B" w:rsidRPr="0063171B" w:rsidRDefault="0063171B" w:rsidP="0063171B">
      <w:pPr>
        <w:pStyle w:val="Code"/>
      </w:pPr>
      <w:r w:rsidRPr="0063171B">
        <w:tab/>
      </w:r>
      <w:r w:rsidRPr="0063171B">
        <w:tab/>
        <w:t>if (changes.incremental == true)  {</w:t>
      </w:r>
    </w:p>
    <w:p w:rsidR="0063171B" w:rsidRPr="0063171B" w:rsidRDefault="00FA4DE7" w:rsidP="0063171B">
      <w:pPr>
        <w:pStyle w:val="Code"/>
      </w:pPr>
      <w:r>
        <w:tab/>
      </w:r>
      <w:r>
        <w:tab/>
      </w:r>
      <w:r>
        <w:tab/>
        <w:t>println "Some output files</w:t>
      </w:r>
      <w:r w:rsidR="0063171B" w:rsidRPr="0063171B">
        <w:t xml:space="preserve"> need updating"</w:t>
      </w:r>
    </w:p>
    <w:p w:rsidR="0063171B" w:rsidRPr="0063171B" w:rsidRDefault="0063171B" w:rsidP="0063171B">
      <w:pPr>
        <w:pStyle w:val="Code"/>
      </w:pPr>
      <w:r w:rsidRPr="0063171B">
        <w:tab/>
      </w:r>
      <w:r w:rsidRPr="0063171B">
        <w:tab/>
        <w:t>}</w:t>
      </w:r>
    </w:p>
    <w:p w:rsidR="0063171B" w:rsidRPr="0063171B" w:rsidRDefault="0063171B" w:rsidP="0063171B">
      <w:pPr>
        <w:pStyle w:val="Code"/>
      </w:pPr>
      <w:r w:rsidRPr="0063171B">
        <w:tab/>
      </w:r>
      <w:r w:rsidRPr="0063171B">
        <w:tab/>
        <w:t>else {</w:t>
      </w:r>
    </w:p>
    <w:p w:rsidR="0063171B" w:rsidRPr="0063171B" w:rsidRDefault="0063171B" w:rsidP="0063171B">
      <w:pPr>
        <w:pStyle w:val="Code"/>
      </w:pPr>
      <w:r w:rsidRPr="0063171B">
        <w:tab/>
      </w:r>
      <w:r w:rsidRPr="0063171B">
        <w:tab/>
      </w:r>
      <w:r w:rsidRPr="0063171B">
        <w:tab/>
        <w:t>println "</w:t>
      </w:r>
      <w:r w:rsidR="00FA4DE7">
        <w:t>All</w:t>
      </w:r>
      <w:r w:rsidRPr="0063171B">
        <w:t xml:space="preserve"> </w:t>
      </w:r>
      <w:r w:rsidR="00FA4DE7">
        <w:t>out</w:t>
      </w:r>
      <w:r w:rsidRPr="0063171B">
        <w:t>put</w:t>
      </w:r>
      <w:r w:rsidR="00FA4DE7">
        <w:t xml:space="preserve"> file</w:t>
      </w:r>
      <w:r w:rsidRPr="0063171B">
        <w:t>s need updating"</w:t>
      </w:r>
    </w:p>
    <w:p w:rsidR="0063171B" w:rsidRPr="0063171B" w:rsidRDefault="0063171B" w:rsidP="0063171B">
      <w:pPr>
        <w:pStyle w:val="Code"/>
      </w:pPr>
      <w:r w:rsidRPr="0063171B">
        <w:tab/>
      </w:r>
      <w:r w:rsidRPr="0063171B">
        <w:tab/>
      </w:r>
      <w:r w:rsidRPr="0063171B">
        <w:tab/>
        <w:t>cleanOutDir()</w:t>
      </w:r>
      <w:r w:rsidR="00FA4DE7">
        <w:t xml:space="preserve">      // ensure Gradle updates everything</w:t>
      </w:r>
    </w:p>
    <w:p w:rsidR="0063171B" w:rsidRPr="0063171B" w:rsidRDefault="0063171B" w:rsidP="0063171B">
      <w:pPr>
        <w:pStyle w:val="Code"/>
      </w:pPr>
      <w:r w:rsidRPr="0063171B">
        <w:tab/>
      </w:r>
      <w:r w:rsidRPr="0063171B">
        <w:tab/>
        <w:t>}</w:t>
      </w:r>
    </w:p>
    <w:p w:rsidR="0063171B" w:rsidRDefault="0063171B" w:rsidP="0063171B">
      <w:pPr>
        <w:pStyle w:val="Code"/>
      </w:pPr>
    </w:p>
    <w:p w:rsidR="0033724C" w:rsidRDefault="0033724C" w:rsidP="0063171B">
      <w:pPr>
        <w:pStyle w:val="Code"/>
      </w:pPr>
      <w:r>
        <w:tab/>
        <w:t xml:space="preserve">   // assign Actions</w:t>
      </w:r>
    </w:p>
    <w:p w:rsidR="0033724C" w:rsidRPr="0063171B" w:rsidRDefault="0033724C" w:rsidP="0033724C">
      <w:pPr>
        <w:pStyle w:val="Code"/>
      </w:pPr>
      <w:r>
        <w:t xml:space="preserve">        //   Steps to perform on each file that was updated</w:t>
      </w:r>
    </w:p>
    <w:p w:rsidR="0063171B" w:rsidRPr="0063171B" w:rsidRDefault="0063171B" w:rsidP="0063171B">
      <w:pPr>
        <w:pStyle w:val="Code"/>
      </w:pPr>
      <w:r w:rsidRPr="0063171B">
        <w:t xml:space="preserve">        changes.outOfDate { f -&gt;</w:t>
      </w:r>
    </w:p>
    <w:p w:rsidR="0063171B" w:rsidRPr="0063171B" w:rsidRDefault="0063171B" w:rsidP="0063171B">
      <w:pPr>
        <w:pStyle w:val="Code"/>
      </w:pPr>
      <w:r w:rsidRPr="0063171B">
        <w:t xml:space="preserve">            println "${f.file.name} was updated in $inputDir" </w:t>
      </w:r>
    </w:p>
    <w:p w:rsidR="0063171B" w:rsidRPr="0063171B" w:rsidRDefault="0063171B" w:rsidP="0063171B">
      <w:pPr>
        <w:pStyle w:val="Code"/>
      </w:pPr>
      <w:r w:rsidRPr="0063171B">
        <w:t xml:space="preserve">            def ourDirFile = new File(outputDir, f.file.name)</w:t>
      </w:r>
    </w:p>
    <w:p w:rsidR="0063171B" w:rsidRPr="0063171B" w:rsidRDefault="0063171B" w:rsidP="0063171B">
      <w:pPr>
        <w:pStyle w:val="Code"/>
      </w:pPr>
      <w:r w:rsidRPr="0063171B">
        <w:t xml:space="preserve">            ourDirFile.text = f.file.text</w:t>
      </w:r>
    </w:p>
    <w:p w:rsidR="0063171B" w:rsidRPr="0063171B" w:rsidRDefault="0063171B" w:rsidP="0063171B">
      <w:pPr>
        <w:pStyle w:val="Code"/>
      </w:pPr>
      <w:r w:rsidRPr="0063171B">
        <w:t xml:space="preserve">        }</w:t>
      </w:r>
    </w:p>
    <w:p w:rsidR="0033724C" w:rsidRDefault="0033724C" w:rsidP="0033724C">
      <w:pPr>
        <w:pStyle w:val="Code"/>
      </w:pPr>
      <w:r>
        <w:t xml:space="preserve">        </w:t>
      </w:r>
    </w:p>
    <w:p w:rsidR="0033724C" w:rsidRPr="0063171B" w:rsidRDefault="0033724C" w:rsidP="0033724C">
      <w:pPr>
        <w:pStyle w:val="Code"/>
        <w:ind w:firstLine="708"/>
      </w:pPr>
      <w:r>
        <w:t xml:space="preserve">   //   Steps to perform on each file that was deleted</w:t>
      </w:r>
    </w:p>
    <w:p w:rsidR="0063171B" w:rsidRPr="0063171B" w:rsidRDefault="0063171B" w:rsidP="0063171B">
      <w:pPr>
        <w:pStyle w:val="Code"/>
      </w:pPr>
      <w:r w:rsidRPr="0063171B">
        <w:t xml:space="preserve">        changes.removed { f -&gt;</w:t>
      </w:r>
    </w:p>
    <w:p w:rsidR="0063171B" w:rsidRPr="0063171B" w:rsidRDefault="0063171B" w:rsidP="0063171B">
      <w:pPr>
        <w:pStyle w:val="Code"/>
      </w:pPr>
      <w:r w:rsidRPr="0063171B">
        <w:t xml:space="preserve">            println "${f.file.name} was deleted from $inputDir" </w:t>
      </w:r>
    </w:p>
    <w:p w:rsidR="0063171B" w:rsidRPr="0063171B" w:rsidRDefault="0063171B" w:rsidP="0063171B">
      <w:pPr>
        <w:pStyle w:val="Code"/>
      </w:pPr>
      <w:r w:rsidRPr="0063171B">
        <w:t xml:space="preserve">            def ourDirFile = new File(outputDir, f.file.name)</w:t>
      </w:r>
    </w:p>
    <w:p w:rsidR="0063171B" w:rsidRPr="0063171B" w:rsidRDefault="0063171B" w:rsidP="0063171B">
      <w:pPr>
        <w:pStyle w:val="Code"/>
      </w:pPr>
      <w:r w:rsidRPr="0063171B">
        <w:t xml:space="preserve">            ourDirFile.delete()</w:t>
      </w:r>
    </w:p>
    <w:p w:rsidR="0063171B" w:rsidRPr="0063171B" w:rsidRDefault="0063171B" w:rsidP="0063171B">
      <w:pPr>
        <w:pStyle w:val="Code"/>
      </w:pPr>
      <w:r w:rsidRPr="0063171B">
        <w:t xml:space="preserve">        }</w:t>
      </w:r>
    </w:p>
    <w:p w:rsidR="0063171B" w:rsidRPr="0063171B" w:rsidRDefault="0063171B" w:rsidP="0063171B">
      <w:pPr>
        <w:pStyle w:val="Code"/>
      </w:pPr>
      <w:r w:rsidRPr="0063171B">
        <w:t xml:space="preserve">    }</w:t>
      </w:r>
    </w:p>
    <w:p w:rsidR="0063171B" w:rsidRPr="0063171B" w:rsidRDefault="0063171B" w:rsidP="0063171B">
      <w:pPr>
        <w:pStyle w:val="Code"/>
      </w:pPr>
      <w:r w:rsidRPr="0063171B">
        <w:tab/>
      </w:r>
    </w:p>
    <w:p w:rsidR="0063171B" w:rsidRPr="0063171B" w:rsidRDefault="0063171B" w:rsidP="0063171B">
      <w:pPr>
        <w:pStyle w:val="Code"/>
      </w:pPr>
      <w:r w:rsidRPr="0063171B">
        <w:lastRenderedPageBreak/>
        <w:tab/>
        <w:t>def cleanOutDir()  {</w:t>
      </w:r>
    </w:p>
    <w:p w:rsidR="0063171B" w:rsidRPr="0063171B" w:rsidRDefault="0063171B" w:rsidP="0063171B">
      <w:pPr>
        <w:pStyle w:val="Code"/>
      </w:pPr>
      <w:r w:rsidRPr="0063171B">
        <w:tab/>
      </w:r>
      <w:r w:rsidRPr="0063171B">
        <w:tab/>
        <w:t>project.delete(outputDir.listFiles())</w:t>
      </w:r>
    </w:p>
    <w:p w:rsidR="0063171B" w:rsidRPr="0063171B" w:rsidRDefault="0063171B" w:rsidP="0063171B">
      <w:pPr>
        <w:pStyle w:val="Code"/>
      </w:pPr>
      <w:r w:rsidRPr="0063171B">
        <w:tab/>
        <w:t>}</w:t>
      </w:r>
    </w:p>
    <w:p w:rsidR="0063171B" w:rsidRPr="0063171B" w:rsidRDefault="0063171B" w:rsidP="0063171B">
      <w:pPr>
        <w:pStyle w:val="Code"/>
      </w:pPr>
      <w:r w:rsidRPr="0063171B">
        <w:t>}</w:t>
      </w:r>
    </w:p>
    <w:p w:rsidR="0063171B" w:rsidRPr="0063171B" w:rsidRDefault="0063171B" w:rsidP="00C14420">
      <w:pPr>
        <w:rPr>
          <w:rFonts w:cs="Consolas"/>
          <w:color w:val="000000"/>
          <w:sz w:val="20"/>
          <w:szCs w:val="20"/>
        </w:rPr>
      </w:pPr>
    </w:p>
    <w:p w:rsidR="0063171B" w:rsidRPr="007030D7" w:rsidRDefault="00EC1CD5" w:rsidP="00F57310">
      <w:pPr>
        <w:pStyle w:val="ListParagraph"/>
        <w:numPr>
          <w:ilvl w:val="0"/>
          <w:numId w:val="37"/>
        </w:numPr>
        <w:rPr>
          <w:rFonts w:cs="Consolas"/>
          <w:color w:val="000000"/>
        </w:rPr>
      </w:pPr>
      <w:r w:rsidRPr="007030D7">
        <w:rPr>
          <w:rFonts w:cs="Consolas"/>
          <w:color w:val="000000"/>
        </w:rPr>
        <w:t xml:space="preserve">Now we need to define a task to configure our new task class.  At the beginning of the </w:t>
      </w:r>
      <w:r w:rsidRPr="007030D7">
        <w:rPr>
          <w:rStyle w:val="CodeChar"/>
        </w:rPr>
        <w:t>build.gradle</w:t>
      </w:r>
      <w:r w:rsidRPr="007030D7">
        <w:rPr>
          <w:rFonts w:cs="Consolas"/>
          <w:color w:val="000000"/>
        </w:rPr>
        <w:t xml:space="preserve"> file add the following task.  This declares a task </w:t>
      </w:r>
      <w:r w:rsidRPr="007030D7">
        <w:rPr>
          <w:rStyle w:val="CodeChar"/>
        </w:rPr>
        <w:t>syncWarmStart</w:t>
      </w:r>
      <w:r w:rsidRPr="007030D7">
        <w:rPr>
          <w:rFonts w:cs="Consolas"/>
          <w:color w:val="000000"/>
        </w:rPr>
        <w:t xml:space="preserve"> of type </w:t>
      </w:r>
      <w:r w:rsidRPr="007030D7">
        <w:rPr>
          <w:rStyle w:val="CodeChar"/>
        </w:rPr>
        <w:t>SyncServer</w:t>
      </w:r>
      <w:r w:rsidRPr="007030D7">
        <w:rPr>
          <w:rFonts w:cs="Consolas"/>
          <w:color w:val="000000"/>
        </w:rPr>
        <w:t xml:space="preserve">.  We then assign values to the </w:t>
      </w:r>
      <w:r w:rsidRPr="007030D7">
        <w:rPr>
          <w:rStyle w:val="CodeChar"/>
        </w:rPr>
        <w:t>SyncServer</w:t>
      </w:r>
      <w:r w:rsidRPr="007030D7">
        <w:rPr>
          <w:rFonts w:cs="Consolas"/>
          <w:color w:val="000000"/>
        </w:rPr>
        <w:t xml:space="preserve"> properties </w:t>
      </w:r>
      <w:r w:rsidRPr="007030D7">
        <w:rPr>
          <w:rStyle w:val="CodeChar"/>
        </w:rPr>
        <w:t>inputDir</w:t>
      </w:r>
      <w:r w:rsidRPr="007030D7">
        <w:rPr>
          <w:rFonts w:cs="Consolas"/>
          <w:color w:val="000000"/>
        </w:rPr>
        <w:t xml:space="preserve"> and </w:t>
      </w:r>
      <w:r w:rsidRPr="007030D7">
        <w:rPr>
          <w:rStyle w:val="CodeChar"/>
        </w:rPr>
        <w:t>outputDir</w:t>
      </w:r>
      <w:r w:rsidRPr="007030D7">
        <w:rPr>
          <w:rFonts w:cs="Consolas"/>
          <w:color w:val="000000"/>
        </w:rPr>
        <w:t>.</w:t>
      </w:r>
    </w:p>
    <w:p w:rsidR="00EC1CD5" w:rsidRPr="00EC1CD5" w:rsidRDefault="00EC1CD5" w:rsidP="00EC1CD5">
      <w:pPr>
        <w:pStyle w:val="Code"/>
        <w:ind w:left="360"/>
      </w:pPr>
      <w:r w:rsidRPr="00EC1CD5">
        <w:t>task syncWarmStart(type: SyncServers) {</w:t>
      </w:r>
    </w:p>
    <w:p w:rsidR="00EC1CD5" w:rsidRPr="00EC1CD5" w:rsidRDefault="00EC1CD5" w:rsidP="00EC1CD5">
      <w:pPr>
        <w:pStyle w:val="Code"/>
        <w:ind w:left="360"/>
      </w:pPr>
      <w:r w:rsidRPr="00EC1CD5">
        <w:t xml:space="preserve">    inputDir = file('ActiveServer')</w:t>
      </w:r>
    </w:p>
    <w:p w:rsidR="00EC1CD5" w:rsidRPr="00EC1CD5" w:rsidRDefault="00EC1CD5" w:rsidP="00EC1CD5">
      <w:pPr>
        <w:pStyle w:val="Code"/>
        <w:ind w:left="360"/>
      </w:pPr>
      <w:r w:rsidRPr="00EC1CD5">
        <w:t xml:space="preserve">    outputDir = file('WarmStartServer')</w:t>
      </w:r>
    </w:p>
    <w:p w:rsidR="00EC1CD5" w:rsidRDefault="00EC1CD5" w:rsidP="00EC1CD5">
      <w:pPr>
        <w:pStyle w:val="Code"/>
        <w:ind w:left="360"/>
      </w:pPr>
      <w:r w:rsidRPr="00EC1CD5">
        <w:t>}</w:t>
      </w:r>
    </w:p>
    <w:p w:rsidR="00EC1CD5" w:rsidRPr="007030D7" w:rsidRDefault="003F5A10" w:rsidP="00F57310">
      <w:pPr>
        <w:pStyle w:val="ListParagraph"/>
        <w:numPr>
          <w:ilvl w:val="0"/>
          <w:numId w:val="37"/>
        </w:numPr>
        <w:rPr>
          <w:rFonts w:cs="Consolas"/>
          <w:color w:val="000000"/>
        </w:rPr>
      </w:pPr>
      <w:r w:rsidRPr="007030D7">
        <w:rPr>
          <w:rFonts w:cs="Consolas"/>
          <w:color w:val="000000"/>
        </w:rPr>
        <w:t xml:space="preserve">At the command line enter </w:t>
      </w:r>
      <w:r w:rsidRPr="007030D7">
        <w:rPr>
          <w:rStyle w:val="CodeChar"/>
        </w:rPr>
        <w:t>gradle syncWarmStart</w:t>
      </w:r>
      <w:r w:rsidRPr="007030D7">
        <w:rPr>
          <w:rFonts w:cs="Consolas"/>
          <w:color w:val="000000"/>
        </w:rPr>
        <w:t xml:space="preserve">.  Notice when the </w:t>
      </w:r>
      <w:r w:rsidRPr="007030D7">
        <w:rPr>
          <w:rStyle w:val="CodeChar"/>
        </w:rPr>
        <w:t>doSync</w:t>
      </w:r>
      <w:r w:rsidRPr="007030D7">
        <w:rPr>
          <w:rFonts w:cs="Consolas"/>
          <w:color w:val="000000"/>
        </w:rPr>
        <w:t xml:space="preserve"> action runs it queries the </w:t>
      </w:r>
      <w:r w:rsidRPr="007030D7">
        <w:rPr>
          <w:rStyle w:val="CodeChar"/>
        </w:rPr>
        <w:t>changes IncrementalTaskInputs</w:t>
      </w:r>
      <w:r w:rsidRPr="007030D7">
        <w:rPr>
          <w:rFonts w:cs="Consolas"/>
          <w:color w:val="000000"/>
        </w:rPr>
        <w:t xml:space="preserve"> argument it gets from Gradle.  If its </w:t>
      </w:r>
      <w:r w:rsidRPr="007030D7">
        <w:rPr>
          <w:rStyle w:val="CodeChar"/>
        </w:rPr>
        <w:t>incremental</w:t>
      </w:r>
      <w:r w:rsidRPr="007030D7">
        <w:rPr>
          <w:rFonts w:cs="Consolas"/>
          <w:color w:val="000000"/>
        </w:rPr>
        <w:t xml:space="preserve"> property is set to true, Gradle knows exactly which files need updating.  If it is false, Gradle doesn’t know which files changed and we’ll need to update all files.  We assign our </w:t>
      </w:r>
      <w:r w:rsidRPr="007030D7">
        <w:rPr>
          <w:rStyle w:val="CodeChar"/>
        </w:rPr>
        <w:t>outOfDate</w:t>
      </w:r>
      <w:r w:rsidRPr="007030D7">
        <w:rPr>
          <w:rFonts w:cs="Consolas"/>
          <w:color w:val="000000"/>
        </w:rPr>
        <w:t xml:space="preserve"> action to the </w:t>
      </w:r>
      <w:r w:rsidRPr="007030D7">
        <w:rPr>
          <w:rStyle w:val="CodeChar"/>
        </w:rPr>
        <w:t>changes</w:t>
      </w:r>
      <w:r w:rsidRPr="007030D7">
        <w:rPr>
          <w:rFonts w:cs="Consolas"/>
          <w:color w:val="000000"/>
        </w:rPr>
        <w:t xml:space="preserve"> argument and it is run for each file that needs updating, outputting the file name and input directory.  If you look at the </w:t>
      </w:r>
      <w:r w:rsidRPr="007030D7">
        <w:rPr>
          <w:rStyle w:val="CodeChar"/>
        </w:rPr>
        <w:t>WarmStartServer</w:t>
      </w:r>
      <w:r w:rsidRPr="007030D7">
        <w:rPr>
          <w:rFonts w:cs="Consolas"/>
          <w:color w:val="000000"/>
        </w:rPr>
        <w:t xml:space="preserve"> directory you’ll notice it now matches the files in the </w:t>
      </w:r>
      <w:r w:rsidRPr="007030D7">
        <w:rPr>
          <w:rStyle w:val="CodeChar"/>
        </w:rPr>
        <w:t>ActiveServer</w:t>
      </w:r>
      <w:r w:rsidRPr="007030D7">
        <w:rPr>
          <w:rFonts w:cs="Consolas"/>
          <w:color w:val="000000"/>
        </w:rPr>
        <w:t xml:space="preserve"> directory.  We are synced up!</w:t>
      </w:r>
    </w:p>
    <w:p w:rsidR="003F5A10" w:rsidRPr="007030D7" w:rsidRDefault="00163574" w:rsidP="003F5A10">
      <w:pPr>
        <w:ind w:left="708"/>
        <w:rPr>
          <w:rFonts w:cs="Consolas"/>
          <w:color w:val="000000"/>
        </w:rPr>
      </w:pPr>
      <w:r w:rsidRPr="007030D7">
        <w:rPr>
          <w:noProof/>
          <w:lang w:eastAsia="en-US"/>
        </w:rPr>
        <mc:AlternateContent>
          <mc:Choice Requires="wps">
            <w:drawing>
              <wp:anchor distT="0" distB="0" distL="114300" distR="114300" simplePos="0" relativeHeight="251700224" behindDoc="0" locked="0" layoutInCell="1" allowOverlap="1" wp14:anchorId="46459117" wp14:editId="75DBF419">
                <wp:simplePos x="0" y="0"/>
                <wp:positionH relativeFrom="column">
                  <wp:posOffset>4161790</wp:posOffset>
                </wp:positionH>
                <wp:positionV relativeFrom="paragraph">
                  <wp:posOffset>726440</wp:posOffset>
                </wp:positionV>
                <wp:extent cx="1838325" cy="247650"/>
                <wp:effectExtent l="0" t="0" r="28575" b="19050"/>
                <wp:wrapNone/>
                <wp:docPr id="196" name="Text Box 196"/>
                <wp:cNvGraphicFramePr/>
                <a:graphic xmlns:a="http://schemas.openxmlformats.org/drawingml/2006/main">
                  <a:graphicData uri="http://schemas.microsoft.com/office/word/2010/wordprocessingShape">
                    <wps:wsp>
                      <wps:cNvSpPr txBox="1"/>
                      <wps:spPr>
                        <a:xfrm>
                          <a:off x="0" y="0"/>
                          <a:ext cx="183832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6AC6" w:rsidRDefault="00636AC6">
                            <w:r>
                              <w:t>&lt; Initial run, sync all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459117" id="Text Box 196" o:spid="_x0000_s1035" type="#_x0000_t202" style="position:absolute;left:0;text-align:left;margin-left:327.7pt;margin-top:57.2pt;width:144.75pt;height:19.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" fillcolor="white [3201]" strokeweight=".5pt">
                <v:textbox>
                  <w:txbxContent>
                    <w:p w:rsidR="00636AC6" w:rsidRDefault="00636AC6">
                      <w:r>
                        <w:t>&lt; Initial run, sync all files</w:t>
                      </w:r>
                    </w:p>
                  </w:txbxContent>
                </v:textbox>
              </v:shape>
            </w:pict>
          </mc:Fallback>
        </mc:AlternateContent>
      </w:r>
      <w:r w:rsidR="003F5A10" w:rsidRPr="007030D7">
        <w:rPr>
          <w:rFonts w:cs="Consolas"/>
          <w:color w:val="000000"/>
        </w:rPr>
        <w:t xml:space="preserve">If we run </w:t>
      </w:r>
      <w:r w:rsidR="003F5A10" w:rsidRPr="007030D7">
        <w:rPr>
          <w:rStyle w:val="CodeChar"/>
        </w:rPr>
        <w:t>gradle syncWarmStart</w:t>
      </w:r>
      <w:r w:rsidR="003F5A10" w:rsidRPr="007030D7">
        <w:rPr>
          <w:rFonts w:cs="Consolas"/>
          <w:color w:val="000000"/>
        </w:rPr>
        <w:t xml:space="preserve"> again, Gradle says we are up-to-date since no files have changed.  Then if we delete the file </w:t>
      </w:r>
      <w:r w:rsidR="003F5A10" w:rsidRPr="007030D7">
        <w:rPr>
          <w:rStyle w:val="CodeChar"/>
        </w:rPr>
        <w:t>ActiveServer\batchFileOutput.txt</w:t>
      </w:r>
      <w:r w:rsidR="003F5A10" w:rsidRPr="007030D7">
        <w:rPr>
          <w:rFonts w:cs="Consolas"/>
          <w:color w:val="000000"/>
        </w:rPr>
        <w:t xml:space="preserve">, and run </w:t>
      </w:r>
      <w:r w:rsidR="003F5A10" w:rsidRPr="007030D7">
        <w:rPr>
          <w:rStyle w:val="CodeChar"/>
        </w:rPr>
        <w:t>gradle syncWarmStar</w:t>
      </w:r>
      <w:r w:rsidR="003F5A10" w:rsidRPr="007030D7">
        <w:rPr>
          <w:rFonts w:cs="Consolas"/>
          <w:color w:val="000000"/>
        </w:rPr>
        <w:t>t again, the removed action is called for each file removed from the input directory.</w:t>
      </w:r>
    </w:p>
    <w:p w:rsidR="00EC1CD5" w:rsidRDefault="00163574" w:rsidP="00EC1CD5">
      <w:pPr>
        <w:rPr>
          <w:rFonts w:cs="Consolas"/>
          <w:color w:val="000000"/>
          <w:sz w:val="20"/>
          <w:szCs w:val="20"/>
        </w:rPr>
      </w:pPr>
      <w:r>
        <w:rPr>
          <w:noProof/>
          <w:lang w:eastAsia="en-US"/>
        </w:rPr>
        <mc:AlternateContent>
          <mc:Choice Requires="wps">
            <w:drawing>
              <wp:anchor distT="0" distB="0" distL="114300" distR="114300" simplePos="0" relativeHeight="251704320" behindDoc="0" locked="0" layoutInCell="1" allowOverlap="1" wp14:anchorId="626D3B0F" wp14:editId="137FA25E">
                <wp:simplePos x="0" y="0"/>
                <wp:positionH relativeFrom="column">
                  <wp:posOffset>4162425</wp:posOffset>
                </wp:positionH>
                <wp:positionV relativeFrom="paragraph">
                  <wp:posOffset>1577340</wp:posOffset>
                </wp:positionV>
                <wp:extent cx="1838325" cy="247650"/>
                <wp:effectExtent l="0" t="0" r="28575" b="19050"/>
                <wp:wrapNone/>
                <wp:docPr id="198" name="Text Box 198"/>
                <wp:cNvGraphicFramePr/>
                <a:graphic xmlns:a="http://schemas.openxmlformats.org/drawingml/2006/main">
                  <a:graphicData uri="http://schemas.microsoft.com/office/word/2010/wordprocessingShape">
                    <wps:wsp>
                      <wps:cNvSpPr txBox="1"/>
                      <wps:spPr>
                        <a:xfrm>
                          <a:off x="0" y="0"/>
                          <a:ext cx="183832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6AC6" w:rsidRDefault="00636AC6" w:rsidP="00163574">
                            <w:r>
                              <w:t>&lt; deleted one input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6D3B0F" id="Text Box 198" o:spid="_x0000_s1036" type="#_x0000_t202" style="position:absolute;margin-left:327.75pt;margin-top:124.2pt;width:144.75pt;height:19.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" fillcolor="white [3201]" strokeweight=".5pt">
                <v:textbox>
                  <w:txbxContent>
                    <w:p w:rsidR="00636AC6" w:rsidRDefault="00636AC6" w:rsidP="00163574">
                      <w:r>
                        <w:t>&lt; deleted one input file</w:t>
                      </w:r>
                    </w:p>
                  </w:txbxContent>
                </v:textbox>
              </v:shape>
            </w:pict>
          </mc:Fallback>
        </mc:AlternateContent>
      </w:r>
      <w:r>
        <w:rPr>
          <w:noProof/>
          <w:lang w:eastAsia="en-US"/>
        </w:rPr>
        <mc:AlternateContent>
          <mc:Choice Requires="wps">
            <w:drawing>
              <wp:anchor distT="0" distB="0" distL="114300" distR="114300" simplePos="0" relativeHeight="251702272" behindDoc="0" locked="0" layoutInCell="1" allowOverlap="1" wp14:anchorId="3FEF49A4" wp14:editId="59E8F530">
                <wp:simplePos x="0" y="0"/>
                <wp:positionH relativeFrom="column">
                  <wp:posOffset>4162425</wp:posOffset>
                </wp:positionH>
                <wp:positionV relativeFrom="paragraph">
                  <wp:posOffset>986790</wp:posOffset>
                </wp:positionV>
                <wp:extent cx="1838325" cy="247650"/>
                <wp:effectExtent l="0" t="0" r="28575" b="19050"/>
                <wp:wrapNone/>
                <wp:docPr id="197" name="Text Box 197"/>
                <wp:cNvGraphicFramePr/>
                <a:graphic xmlns:a="http://schemas.openxmlformats.org/drawingml/2006/main">
                  <a:graphicData uri="http://schemas.microsoft.com/office/word/2010/wordprocessingShape">
                    <wps:wsp>
                      <wps:cNvSpPr txBox="1"/>
                      <wps:spPr>
                        <a:xfrm>
                          <a:off x="0" y="0"/>
                          <a:ext cx="183832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6AC6" w:rsidRDefault="00636AC6" w:rsidP="00163574">
                            <w:r>
                              <w:t>&lt; all files synced, no changes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EF49A4" id="Text Box 197" o:spid="_x0000_s1037" type="#_x0000_t202" style="position:absolute;margin-left:327.75pt;margin-top:77.7pt;width:144.75pt;height:19.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" fillcolor="white [3201]" strokeweight=".5pt">
                <v:textbox>
                  <w:txbxContent>
                    <w:p w:rsidR="00636AC6" w:rsidRDefault="00636AC6" w:rsidP="00163574">
                      <w:r>
                        <w:t>&lt; all files synced, no changes</w:t>
                      </w:r>
                    </w:p>
                  </w:txbxContent>
                </v:textbox>
              </v:shape>
            </w:pict>
          </mc:Fallback>
        </mc:AlternateContent>
      </w:r>
      <w:r w:rsidR="003F5A10">
        <w:rPr>
          <w:noProof/>
          <w:lang w:eastAsia="en-US"/>
        </w:rPr>
        <w:drawing>
          <wp:inline distT="0" distB="0" distL="0" distR="0" wp14:anchorId="7CEB55C3" wp14:editId="5FA08C2F">
            <wp:extent cx="5943600" cy="2372360"/>
            <wp:effectExtent l="0" t="0" r="0" b="889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372360"/>
                    </a:xfrm>
                    <a:prstGeom prst="rect">
                      <a:avLst/>
                    </a:prstGeom>
                  </pic:spPr>
                </pic:pic>
              </a:graphicData>
            </a:graphic>
          </wp:inline>
        </w:drawing>
      </w:r>
    </w:p>
    <w:p w:rsidR="00C91ECC" w:rsidRPr="007030D7" w:rsidRDefault="00C91ECC" w:rsidP="00F57310">
      <w:pPr>
        <w:pStyle w:val="ListParagraph"/>
        <w:numPr>
          <w:ilvl w:val="0"/>
          <w:numId w:val="37"/>
        </w:numPr>
        <w:rPr>
          <w:rFonts w:cs="Consolas"/>
          <w:color w:val="000000"/>
        </w:rPr>
      </w:pPr>
      <w:r w:rsidRPr="007030D7">
        <w:rPr>
          <w:rFonts w:cs="Consolas"/>
          <w:color w:val="000000"/>
        </w:rPr>
        <w:t xml:space="preserve">Try updating, adding, or deleting files from the </w:t>
      </w:r>
      <w:r w:rsidRPr="007030D7">
        <w:rPr>
          <w:rStyle w:val="CodeChar"/>
        </w:rPr>
        <w:t>ActiveServer</w:t>
      </w:r>
      <w:r w:rsidRPr="007030D7">
        <w:rPr>
          <w:rFonts w:cs="Consolas"/>
          <w:color w:val="000000"/>
        </w:rPr>
        <w:t xml:space="preserve"> directory and running the </w:t>
      </w:r>
      <w:r w:rsidRPr="007030D7">
        <w:rPr>
          <w:rStyle w:val="CodeChar"/>
        </w:rPr>
        <w:t>syncWarmStart</w:t>
      </w:r>
      <w:r w:rsidRPr="007030D7">
        <w:rPr>
          <w:rFonts w:cs="Consolas"/>
          <w:color w:val="000000"/>
        </w:rPr>
        <w:t xml:space="preserve"> task to see how Gradle reacts.  What happens if you change a file in the </w:t>
      </w:r>
      <w:r w:rsidRPr="007030D7">
        <w:rPr>
          <w:rStyle w:val="CodeChar"/>
        </w:rPr>
        <w:t>WarmStartServer</w:t>
      </w:r>
      <w:r w:rsidRPr="007030D7">
        <w:rPr>
          <w:rFonts w:cs="Consolas"/>
          <w:color w:val="000000"/>
        </w:rPr>
        <w:t xml:space="preserve"> output directory?  You can always restore the original state of the </w:t>
      </w:r>
      <w:r w:rsidRPr="007030D7">
        <w:rPr>
          <w:rFonts w:cs="Consolas"/>
          <w:color w:val="000000"/>
        </w:rPr>
        <w:lastRenderedPageBreak/>
        <w:t xml:space="preserve">directories by deleting the files in both directories and copying the files from </w:t>
      </w:r>
      <w:r w:rsidRPr="007030D7">
        <w:rPr>
          <w:rStyle w:val="CodeChar"/>
        </w:rPr>
        <w:t>0InitalFiles</w:t>
      </w:r>
      <w:r w:rsidRPr="007030D7">
        <w:rPr>
          <w:rFonts w:cs="Consolas"/>
          <w:color w:val="000000"/>
        </w:rPr>
        <w:t xml:space="preserve"> into </w:t>
      </w:r>
      <w:r w:rsidRPr="007030D7">
        <w:rPr>
          <w:rStyle w:val="CodeChar"/>
        </w:rPr>
        <w:t>ActiveServer</w:t>
      </w:r>
      <w:r w:rsidRPr="007030D7">
        <w:rPr>
          <w:rFonts w:cs="Consolas"/>
          <w:color w:val="000000"/>
        </w:rPr>
        <w:t>.</w:t>
      </w:r>
    </w:p>
    <w:p w:rsidR="00C14420" w:rsidRPr="00C14420" w:rsidRDefault="00C14420" w:rsidP="00C14420">
      <w:r w:rsidRPr="00F36B7D">
        <w:rPr>
          <w:rFonts w:cs="Consolas"/>
          <w:b/>
          <w:color w:val="000000"/>
          <w:sz w:val="20"/>
          <w:szCs w:val="20"/>
        </w:rPr>
        <w:t xml:space="preserve">Expected </w:t>
      </w:r>
      <w:r>
        <w:rPr>
          <w:rFonts w:cs="Consolas"/>
          <w:b/>
          <w:color w:val="000000"/>
          <w:sz w:val="20"/>
          <w:szCs w:val="20"/>
        </w:rPr>
        <w:t>Result</w:t>
      </w:r>
      <w:r w:rsidRPr="00F36B7D">
        <w:rPr>
          <w:rFonts w:cs="Consolas"/>
          <w:color w:val="000000"/>
          <w:sz w:val="20"/>
          <w:szCs w:val="20"/>
        </w:rPr>
        <w:t>:</w:t>
      </w:r>
      <w:r>
        <w:rPr>
          <w:rFonts w:cs="Consolas"/>
          <w:color w:val="000000"/>
          <w:sz w:val="20"/>
          <w:szCs w:val="20"/>
        </w:rPr>
        <w:t xml:space="preserve">  </w:t>
      </w:r>
    </w:p>
    <w:p w:rsidR="00B52093" w:rsidRDefault="00B52093" w:rsidP="00B52093">
      <w:pPr>
        <w:pStyle w:val="Heading2"/>
      </w:pPr>
      <w:bookmarkStart w:id="27" w:name="_Toc446171856"/>
      <w:r>
        <w:t>Working with Multiple Projects</w:t>
      </w:r>
      <w:bookmarkEnd w:id="27"/>
    </w:p>
    <w:p w:rsidR="005C2018" w:rsidRDefault="005C2018" w:rsidP="005C2018">
      <w:pPr>
        <w:rPr>
          <w:rFonts w:ascii="Arial" w:hAnsi="Arial" w:cs="Arial"/>
          <w:color w:val="333333"/>
        </w:rPr>
      </w:pPr>
      <w:r>
        <w:rPr>
          <w:rFonts w:ascii="Arial" w:hAnsi="Arial" w:cs="Arial"/>
          <w:color w:val="333333"/>
        </w:rPr>
        <w:t>When working with multiple projects in a single build, we are required to supply a settings.gradle file which tells Gradle which project is the root project, and which sub-project to include in the project hierarchy.</w:t>
      </w:r>
    </w:p>
    <w:p w:rsidR="00C04598" w:rsidRPr="006C5966" w:rsidRDefault="00C04598" w:rsidP="00F57310">
      <w:pPr>
        <w:pStyle w:val="ListParagraph"/>
        <w:numPr>
          <w:ilvl w:val="0"/>
          <w:numId w:val="35"/>
        </w:numPr>
        <w:rPr>
          <w:rStyle w:val="Emphasis"/>
          <w:rFonts w:asciiTheme="minorHAnsi" w:hAnsiTheme="minorHAnsi"/>
          <w:b w:val="0"/>
          <w:iCs w:val="0"/>
          <w:sz w:val="22"/>
        </w:rPr>
      </w:pPr>
      <w:r>
        <w:t xml:space="preserve">Create a </w:t>
      </w:r>
      <w:r>
        <w:rPr>
          <w:rStyle w:val="Emphasis"/>
          <w:b w:val="0"/>
        </w:rPr>
        <w:t>directory</w:t>
      </w:r>
      <w:r>
        <w:t xml:space="preserve"> for this exercise named </w:t>
      </w:r>
      <w:r w:rsidRPr="006C5966">
        <w:rPr>
          <w:rStyle w:val="CodeChar"/>
        </w:rPr>
        <w:t>C:\GradleTraining\work\Exercise_</w:t>
      </w:r>
      <w:r>
        <w:rPr>
          <w:rStyle w:val="CodeChar"/>
        </w:rPr>
        <w:t>6</w:t>
      </w:r>
      <w:r w:rsidRPr="006C5966">
        <w:rPr>
          <w:rStyle w:val="CodeChar"/>
        </w:rPr>
        <w:t>\Exercise_</w:t>
      </w:r>
      <w:r>
        <w:rPr>
          <w:rStyle w:val="CodeChar"/>
        </w:rPr>
        <w:t>6.</w:t>
      </w:r>
      <w:r w:rsidR="009B2075">
        <w:rPr>
          <w:rStyle w:val="CodeChar"/>
        </w:rPr>
        <w:t>3</w:t>
      </w:r>
    </w:p>
    <w:p w:rsidR="00780C5A" w:rsidRPr="00E952C6" w:rsidRDefault="00780C5A" w:rsidP="00F57310">
      <w:pPr>
        <w:pStyle w:val="ListParagraph"/>
        <w:numPr>
          <w:ilvl w:val="0"/>
          <w:numId w:val="35"/>
        </w:numPr>
        <w:rPr>
          <w:rStyle w:val="Emphasis"/>
          <w:rFonts w:asciiTheme="minorHAnsi" w:hAnsiTheme="minorHAnsi"/>
          <w:b w:val="0"/>
          <w:iCs w:val="0"/>
          <w:sz w:val="22"/>
        </w:rPr>
      </w:pPr>
      <w:r>
        <w:rPr>
          <w:rStyle w:val="Emphasis"/>
          <w:b w:val="0"/>
        </w:rPr>
        <w:t xml:space="preserve">In command prompt navigate to the new work directory, </w:t>
      </w:r>
      <w:r>
        <w:rPr>
          <w:rStyle w:val="CodeChar"/>
        </w:rPr>
        <w:t>rootProj</w:t>
      </w:r>
      <w:r w:rsidR="00474F50">
        <w:rPr>
          <w:rStyle w:val="Emphasis"/>
          <w:b w:val="0"/>
        </w:rPr>
        <w:t>.</w:t>
      </w:r>
    </w:p>
    <w:p w:rsidR="00046417" w:rsidRDefault="00780C5A" w:rsidP="00F57310">
      <w:pPr>
        <w:pStyle w:val="ListParagraph"/>
        <w:numPr>
          <w:ilvl w:val="0"/>
          <w:numId w:val="35"/>
        </w:numPr>
      </w:pPr>
      <w:r>
        <w:t xml:space="preserve">Copy the directory </w:t>
      </w:r>
      <w:r w:rsidRPr="000E5418">
        <w:rPr>
          <w:rStyle w:val="CodeChar"/>
        </w:rPr>
        <w:t>C:\GradleTraining\Exercise_</w:t>
      </w:r>
      <w:r>
        <w:rPr>
          <w:rStyle w:val="CodeChar"/>
        </w:rPr>
        <w:t>6</w:t>
      </w:r>
      <w:r w:rsidRPr="006C5966">
        <w:rPr>
          <w:rStyle w:val="CodeChar"/>
        </w:rPr>
        <w:t>\Exercise_</w:t>
      </w:r>
      <w:r>
        <w:rPr>
          <w:rStyle w:val="CodeChar"/>
        </w:rPr>
        <w:t>6.</w:t>
      </w:r>
      <w:r w:rsidR="009B2075">
        <w:rPr>
          <w:rStyle w:val="CodeChar"/>
        </w:rPr>
        <w:t>3</w:t>
      </w:r>
      <w:r w:rsidRPr="000E5418">
        <w:rPr>
          <w:rStyle w:val="CodeChar"/>
        </w:rPr>
        <w:t>\</w:t>
      </w:r>
      <w:r>
        <w:rPr>
          <w:rStyle w:val="CodeChar"/>
        </w:rPr>
        <w:t>rootProj</w:t>
      </w:r>
      <w:r w:rsidRPr="000E5418">
        <w:rPr>
          <w:rStyle w:val="CodeChar"/>
        </w:rPr>
        <w:t xml:space="preserve"> </w:t>
      </w:r>
      <w:r>
        <w:t xml:space="preserve">to your new work directory.  The rootProj directory includes 2 sub-projects subProj1 and subProj2.  </w:t>
      </w:r>
      <w:r w:rsidR="00046417">
        <w:t xml:space="preserve">To tell Gradle about our subprojects we need to create a </w:t>
      </w:r>
      <w:r w:rsidR="00046417" w:rsidRPr="00046417">
        <w:rPr>
          <w:rStyle w:val="CodeChar"/>
        </w:rPr>
        <w:t>settings.gradle</w:t>
      </w:r>
      <w:r w:rsidR="00046417">
        <w:t xml:space="preserve"> file in the </w:t>
      </w:r>
      <w:r w:rsidR="00046417" w:rsidRPr="00046417">
        <w:rPr>
          <w:rStyle w:val="CodeChar"/>
        </w:rPr>
        <w:t>rootProj</w:t>
      </w:r>
      <w:r w:rsidR="00046417">
        <w:t xml:space="preserve"> directory.  Once created, open the file in Notepad++ and add the following line to declare our subprojects.  Save the file.</w:t>
      </w:r>
    </w:p>
    <w:p w:rsidR="00046417" w:rsidRDefault="00046417" w:rsidP="00046417">
      <w:pPr>
        <w:pStyle w:val="Code"/>
        <w:ind w:left="360"/>
      </w:pPr>
      <w:r w:rsidRPr="00046417">
        <w:t>include 'subProj1', 'subProj2'</w:t>
      </w:r>
    </w:p>
    <w:p w:rsidR="00046417" w:rsidRDefault="00046417" w:rsidP="00046417">
      <w:pPr>
        <w:pStyle w:val="Code"/>
        <w:ind w:left="360"/>
      </w:pPr>
    </w:p>
    <w:p w:rsidR="00780C5A" w:rsidRPr="006C5966" w:rsidRDefault="00780C5A" w:rsidP="00F57310">
      <w:pPr>
        <w:pStyle w:val="ListParagraph"/>
        <w:numPr>
          <w:ilvl w:val="0"/>
          <w:numId w:val="35"/>
        </w:numPr>
        <w:rPr>
          <w:rStyle w:val="Emphasis"/>
          <w:rFonts w:asciiTheme="minorHAnsi" w:hAnsiTheme="minorHAnsi"/>
          <w:b w:val="0"/>
          <w:iCs w:val="0"/>
          <w:sz w:val="22"/>
        </w:rPr>
      </w:pPr>
      <w:r>
        <w:t>Each project</w:t>
      </w:r>
      <w:r w:rsidRPr="00780C5A">
        <w:t xml:space="preserve"> </w:t>
      </w:r>
      <w:r>
        <w:t xml:space="preserve">contains a </w:t>
      </w:r>
      <w:r w:rsidRPr="00C9774F">
        <w:rPr>
          <w:rStyle w:val="CodeChar"/>
        </w:rPr>
        <w:t>solution.gradle</w:t>
      </w:r>
      <w:r>
        <w:t xml:space="preserve"> file in its home directory, but you will be creating your </w:t>
      </w:r>
      <w:r w:rsidRPr="00C9774F">
        <w:rPr>
          <w:rStyle w:val="CodeChar"/>
        </w:rPr>
        <w:t>build.gradle</w:t>
      </w:r>
      <w:r>
        <w:t xml:space="preserve"> file from scratch.  </w:t>
      </w:r>
      <w:r>
        <w:rPr>
          <w:rStyle w:val="Emphasis"/>
          <w:b w:val="0"/>
        </w:rPr>
        <w:t xml:space="preserve">Create a </w:t>
      </w:r>
      <w:r w:rsidRPr="00C9774F">
        <w:rPr>
          <w:rStyle w:val="CodeChar"/>
        </w:rPr>
        <w:t>build.gradle</w:t>
      </w:r>
      <w:r>
        <w:rPr>
          <w:rStyle w:val="Emphasis"/>
          <w:b w:val="0"/>
        </w:rPr>
        <w:t xml:space="preserve"> file in the </w:t>
      </w:r>
      <w:r w:rsidRPr="00780C5A">
        <w:rPr>
          <w:rStyle w:val="CodeChar"/>
        </w:rPr>
        <w:t>rootProj</w:t>
      </w:r>
      <w:r>
        <w:rPr>
          <w:rStyle w:val="Emphasis"/>
          <w:b w:val="0"/>
        </w:rPr>
        <w:t xml:space="preserve"> directory and open it in Notepad++.</w:t>
      </w:r>
      <w:r w:rsidRPr="00F0192F">
        <w:t xml:space="preserve"> </w:t>
      </w:r>
      <w:r>
        <w:t xml:space="preserve"> </w:t>
      </w:r>
    </w:p>
    <w:p w:rsidR="00C04598" w:rsidRDefault="00C04598" w:rsidP="00F57310">
      <w:pPr>
        <w:pStyle w:val="ListParagraph"/>
        <w:numPr>
          <w:ilvl w:val="0"/>
          <w:numId w:val="35"/>
        </w:numPr>
      </w:pPr>
      <w:r>
        <w:rPr>
          <w:rStyle w:val="Emphasis"/>
          <w:b w:val="0"/>
        </w:rPr>
        <w:t xml:space="preserve">Add the following </w:t>
      </w:r>
      <w:r w:rsidR="00780C5A">
        <w:rPr>
          <w:rStyle w:val="Emphasis"/>
          <w:b w:val="0"/>
        </w:rPr>
        <w:t>lines</w:t>
      </w:r>
      <w:r>
        <w:rPr>
          <w:rStyle w:val="Emphasis"/>
          <w:b w:val="0"/>
        </w:rPr>
        <w:t xml:space="preserve"> to the file and save it. </w:t>
      </w:r>
      <w:r w:rsidR="00780C5A">
        <w:rPr>
          <w:rStyle w:val="Emphasis"/>
          <w:b w:val="0"/>
        </w:rPr>
        <w:t xml:space="preserve"> </w:t>
      </w:r>
      <w:r>
        <w:rPr>
          <w:rStyle w:val="Emphasis"/>
          <w:b w:val="0"/>
        </w:rPr>
        <w:t xml:space="preserve">Here we are </w:t>
      </w:r>
      <w:r w:rsidR="00780C5A">
        <w:rPr>
          <w:rStyle w:val="Emphasis"/>
          <w:b w:val="0"/>
        </w:rPr>
        <w:t>outputting the start</w:t>
      </w:r>
      <w:r w:rsidR="00780C5A" w:rsidRPr="00780C5A">
        <w:rPr>
          <w:rStyle w:val="Emphasis"/>
          <w:b w:val="0"/>
        </w:rPr>
        <w:t xml:space="preserve"> </w:t>
      </w:r>
      <w:r w:rsidR="00780C5A">
        <w:rPr>
          <w:rStyle w:val="Emphasis"/>
          <w:b w:val="0"/>
        </w:rPr>
        <w:t xml:space="preserve">of the configuration phase for this project.  Then we use </w:t>
      </w:r>
      <w:r w:rsidR="00780C5A" w:rsidRPr="00780C5A">
        <w:rPr>
          <w:rStyle w:val="CodeChar"/>
        </w:rPr>
        <w:t>allprojects</w:t>
      </w:r>
      <w:r w:rsidR="00780C5A">
        <w:rPr>
          <w:rStyle w:val="Emphasis"/>
          <w:b w:val="0"/>
        </w:rPr>
        <w:t xml:space="preserve"> to output the end of the configuration phase for each project in the build.</w:t>
      </w:r>
    </w:p>
    <w:p w:rsidR="00780C5A" w:rsidRDefault="00780C5A" w:rsidP="00780C5A">
      <w:pPr>
        <w:pStyle w:val="Code"/>
        <w:ind w:left="360"/>
      </w:pPr>
      <w:r>
        <w:t>println "Configuration Phase Begins for project: $project.name"</w:t>
      </w:r>
    </w:p>
    <w:p w:rsidR="00780C5A" w:rsidRDefault="00780C5A" w:rsidP="00780C5A">
      <w:pPr>
        <w:pStyle w:val="Code"/>
        <w:ind w:left="360"/>
      </w:pPr>
    </w:p>
    <w:p w:rsidR="00780C5A" w:rsidRDefault="00780C5A" w:rsidP="00780C5A">
      <w:pPr>
        <w:pStyle w:val="Code"/>
        <w:ind w:left="360"/>
      </w:pPr>
      <w:r>
        <w:t>allprojects {</w:t>
      </w:r>
    </w:p>
    <w:p w:rsidR="00780C5A" w:rsidRDefault="00780C5A" w:rsidP="00780C5A">
      <w:pPr>
        <w:pStyle w:val="Code"/>
        <w:ind w:left="360"/>
      </w:pPr>
      <w:r>
        <w:tab/>
        <w:t>afterEvaluate { proj -&gt;</w:t>
      </w:r>
    </w:p>
    <w:p w:rsidR="00780C5A" w:rsidRDefault="00780C5A" w:rsidP="00780C5A">
      <w:pPr>
        <w:pStyle w:val="Code"/>
        <w:ind w:left="360"/>
      </w:pPr>
      <w:r>
        <w:tab/>
      </w:r>
      <w:r>
        <w:tab/>
        <w:t>println "Configuration Phase Ends for project: $proj.name"</w:t>
      </w:r>
    </w:p>
    <w:p w:rsidR="00780C5A" w:rsidRDefault="00780C5A" w:rsidP="00780C5A">
      <w:pPr>
        <w:pStyle w:val="Code"/>
        <w:ind w:left="360"/>
      </w:pPr>
      <w:r>
        <w:tab/>
        <w:t>}</w:t>
      </w:r>
    </w:p>
    <w:p w:rsidR="00C14420" w:rsidRDefault="00780C5A" w:rsidP="00780C5A">
      <w:pPr>
        <w:pStyle w:val="Code"/>
        <w:ind w:left="360"/>
      </w:pPr>
      <w:r>
        <w:t>}</w:t>
      </w:r>
    </w:p>
    <w:p w:rsidR="0032519D" w:rsidRDefault="0032519D" w:rsidP="00780C5A">
      <w:pPr>
        <w:pStyle w:val="Code"/>
        <w:ind w:left="360"/>
      </w:pPr>
    </w:p>
    <w:p w:rsidR="0032519D" w:rsidRDefault="0032519D" w:rsidP="00F57310">
      <w:pPr>
        <w:pStyle w:val="ListParagraph"/>
        <w:numPr>
          <w:ilvl w:val="0"/>
          <w:numId w:val="35"/>
        </w:numPr>
      </w:pPr>
      <w:r>
        <w:t xml:space="preserve">Create a </w:t>
      </w:r>
      <w:r w:rsidRPr="0032519D">
        <w:rPr>
          <w:rStyle w:val="CodeChar"/>
        </w:rPr>
        <w:t>build.gradle</w:t>
      </w:r>
      <w:r>
        <w:t xml:space="preserve"> in the subProj1 directory. Add the following line to it to </w:t>
      </w:r>
      <w:r>
        <w:rPr>
          <w:rStyle w:val="Emphasis"/>
          <w:b w:val="0"/>
        </w:rPr>
        <w:t>output the start</w:t>
      </w:r>
      <w:r w:rsidRPr="00780C5A">
        <w:rPr>
          <w:rStyle w:val="Emphasis"/>
          <w:b w:val="0"/>
        </w:rPr>
        <w:t xml:space="preserve"> </w:t>
      </w:r>
      <w:r>
        <w:rPr>
          <w:rStyle w:val="Emphasis"/>
          <w:b w:val="0"/>
        </w:rPr>
        <w:t>of the configuration phase for this project, then</w:t>
      </w:r>
      <w:r>
        <w:t xml:space="preserve"> save it.</w:t>
      </w:r>
    </w:p>
    <w:p w:rsidR="0032519D" w:rsidRDefault="0032519D" w:rsidP="0032519D">
      <w:pPr>
        <w:pStyle w:val="Code"/>
        <w:ind w:left="360"/>
      </w:pPr>
      <w:r w:rsidRPr="0032519D">
        <w:t>println "Configuration Phase Begins for project: $project.name"</w:t>
      </w:r>
    </w:p>
    <w:p w:rsidR="0032519D" w:rsidRPr="009B2075" w:rsidRDefault="0032519D" w:rsidP="00F57310">
      <w:pPr>
        <w:pStyle w:val="ListParagraph"/>
        <w:numPr>
          <w:ilvl w:val="0"/>
          <w:numId w:val="35"/>
        </w:numPr>
        <w:rPr>
          <w:rFonts w:cs="Consolas"/>
          <w:color w:val="000000"/>
        </w:rPr>
      </w:pPr>
      <w:r w:rsidRPr="0032519D">
        <w:rPr>
          <w:rFonts w:cs="Consolas"/>
          <w:color w:val="000000"/>
          <w:sz w:val="20"/>
          <w:szCs w:val="20"/>
        </w:rPr>
        <w:t xml:space="preserve">Copy the </w:t>
      </w:r>
      <w:r w:rsidRPr="0032519D">
        <w:rPr>
          <w:rStyle w:val="CodeChar"/>
        </w:rPr>
        <w:t>subProj1\build.gradle</w:t>
      </w:r>
      <w:r>
        <w:rPr>
          <w:rFonts w:cs="Consolas"/>
          <w:color w:val="000000"/>
          <w:sz w:val="20"/>
          <w:szCs w:val="20"/>
        </w:rPr>
        <w:t xml:space="preserve"> file to </w:t>
      </w:r>
      <w:r w:rsidRPr="0032519D">
        <w:rPr>
          <w:rStyle w:val="CodeChar"/>
        </w:rPr>
        <w:t>subProj2\build.gradle</w:t>
      </w:r>
      <w:r>
        <w:rPr>
          <w:rFonts w:cs="Consolas"/>
          <w:color w:val="000000"/>
          <w:sz w:val="20"/>
          <w:szCs w:val="20"/>
        </w:rPr>
        <w:t xml:space="preserve">.  </w:t>
      </w:r>
      <w:r w:rsidRPr="009B2075">
        <w:rPr>
          <w:rFonts w:cs="Consolas"/>
          <w:color w:val="000000"/>
        </w:rPr>
        <w:t xml:space="preserve">Now all three projects have a Gradle build script. </w:t>
      </w:r>
    </w:p>
    <w:p w:rsidR="0032519D" w:rsidRPr="009B2075" w:rsidRDefault="0032519D" w:rsidP="00F57310">
      <w:pPr>
        <w:pStyle w:val="ListParagraph"/>
        <w:numPr>
          <w:ilvl w:val="0"/>
          <w:numId w:val="35"/>
        </w:numPr>
        <w:rPr>
          <w:rFonts w:cs="Consolas"/>
          <w:color w:val="000000"/>
        </w:rPr>
      </w:pPr>
      <w:r w:rsidRPr="009B2075">
        <w:rPr>
          <w:rFonts w:cs="Consolas"/>
          <w:color w:val="000000"/>
        </w:rPr>
        <w:t xml:space="preserve">At the command line in the </w:t>
      </w:r>
      <w:r w:rsidRPr="00425DD9">
        <w:rPr>
          <w:rStyle w:val="CodeChar"/>
        </w:rPr>
        <w:t>rootProj</w:t>
      </w:r>
      <w:r w:rsidRPr="009B2075">
        <w:rPr>
          <w:rFonts w:cs="Consolas"/>
          <w:color w:val="000000"/>
        </w:rPr>
        <w:t xml:space="preserve"> directory run </w:t>
      </w:r>
      <w:r w:rsidRPr="009B2075">
        <w:rPr>
          <w:rStyle w:val="CodeChar"/>
        </w:rPr>
        <w:t>gradle tasks</w:t>
      </w:r>
      <w:r w:rsidRPr="009B2075">
        <w:rPr>
          <w:rFonts w:cs="Consolas"/>
          <w:color w:val="000000"/>
        </w:rPr>
        <w:t>. Notice how each project is visited during the configuration phase</w:t>
      </w:r>
      <w:r w:rsidR="009B2075">
        <w:rPr>
          <w:rFonts w:cs="Consolas"/>
          <w:color w:val="000000"/>
        </w:rPr>
        <w:t xml:space="preserve">, before </w:t>
      </w:r>
      <w:r w:rsidR="009B2075" w:rsidRPr="009B2075">
        <w:rPr>
          <w:rStyle w:val="CodeChar"/>
        </w:rPr>
        <w:t>tasks</w:t>
      </w:r>
      <w:r w:rsidR="009B2075">
        <w:rPr>
          <w:rFonts w:cs="Consolas"/>
          <w:color w:val="000000"/>
        </w:rPr>
        <w:t xml:space="preserve"> is invoked during the execution </w:t>
      </w:r>
      <w:r w:rsidR="009B2075">
        <w:rPr>
          <w:rFonts w:cs="Consolas"/>
          <w:color w:val="000000"/>
        </w:rPr>
        <w:lastRenderedPageBreak/>
        <w:t>phase.</w:t>
      </w:r>
      <w:r w:rsidR="00F55F41">
        <w:rPr>
          <w:rFonts w:cs="Consolas"/>
          <w:color w:val="000000"/>
        </w:rPr>
        <w:t xml:space="preserve">  Also, notice that we </w:t>
      </w:r>
      <w:r w:rsidR="002C10F3">
        <w:rPr>
          <w:rFonts w:cs="Consolas"/>
          <w:color w:val="000000"/>
        </w:rPr>
        <w:t xml:space="preserve">defined common behavior for </w:t>
      </w:r>
      <w:r w:rsidR="00F55F41">
        <w:rPr>
          <w:rFonts w:cs="Consolas"/>
          <w:color w:val="000000"/>
        </w:rPr>
        <w:t xml:space="preserve">all the projects in the build in the </w:t>
      </w:r>
      <w:r w:rsidR="00F55F41" w:rsidRPr="00F55F41">
        <w:rPr>
          <w:rStyle w:val="CodeChar"/>
        </w:rPr>
        <w:t>rootProj</w:t>
      </w:r>
      <w:r w:rsidR="00F55F41">
        <w:rPr>
          <w:rFonts w:cs="Consolas"/>
          <w:color w:val="000000"/>
        </w:rPr>
        <w:t xml:space="preserve"> build script</w:t>
      </w:r>
      <w:r w:rsidR="002C10F3">
        <w:rPr>
          <w:rFonts w:cs="Consolas"/>
          <w:color w:val="000000"/>
        </w:rPr>
        <w:t xml:space="preserve">, where we used </w:t>
      </w:r>
      <w:r w:rsidR="002C10F3" w:rsidRPr="002C10F3">
        <w:rPr>
          <w:rStyle w:val="CodeChar"/>
        </w:rPr>
        <w:t>allprojects</w:t>
      </w:r>
      <w:r w:rsidR="00F55F41">
        <w:rPr>
          <w:rFonts w:cs="Consolas"/>
          <w:color w:val="000000"/>
        </w:rPr>
        <w:t xml:space="preserve"> to output when each project’s configuration ended.</w:t>
      </w:r>
      <w:r w:rsidR="006C0343">
        <w:rPr>
          <w:rFonts w:cs="Consolas"/>
          <w:color w:val="000000"/>
        </w:rPr>
        <w:t xml:space="preserve">  Gradle lets you access any </w:t>
      </w:r>
      <w:r w:rsidR="006C0343" w:rsidRPr="006C0343">
        <w:rPr>
          <w:rStyle w:val="CodeChar"/>
        </w:rPr>
        <w:t>Project</w:t>
      </w:r>
      <w:r w:rsidR="006C0343">
        <w:rPr>
          <w:rFonts w:cs="Consolas"/>
          <w:color w:val="000000"/>
        </w:rPr>
        <w:t xml:space="preserve"> associated with the build from any build</w:t>
      </w:r>
      <w:r w:rsidR="002C10F3">
        <w:rPr>
          <w:rFonts w:cs="Consolas"/>
          <w:color w:val="000000"/>
        </w:rPr>
        <w:t xml:space="preserve"> </w:t>
      </w:r>
      <w:r w:rsidR="006C0343">
        <w:rPr>
          <w:rFonts w:cs="Consolas"/>
          <w:color w:val="000000"/>
        </w:rPr>
        <w:t>script in the build.</w:t>
      </w:r>
    </w:p>
    <w:p w:rsidR="0032519D" w:rsidRPr="0032519D" w:rsidRDefault="0032519D" w:rsidP="0032519D">
      <w:pPr>
        <w:rPr>
          <w:rFonts w:cs="Consolas"/>
          <w:color w:val="000000"/>
          <w:sz w:val="20"/>
          <w:szCs w:val="20"/>
        </w:rPr>
      </w:pPr>
      <w:r>
        <w:rPr>
          <w:noProof/>
          <w:lang w:eastAsia="en-US"/>
        </w:rPr>
        <mc:AlternateContent>
          <mc:Choice Requires="wps">
            <w:drawing>
              <wp:anchor distT="0" distB="0" distL="114300" distR="114300" simplePos="0" relativeHeight="251699200" behindDoc="0" locked="0" layoutInCell="1" allowOverlap="1">
                <wp:simplePos x="0" y="0"/>
                <wp:positionH relativeFrom="column">
                  <wp:posOffset>3600450</wp:posOffset>
                </wp:positionH>
                <wp:positionV relativeFrom="paragraph">
                  <wp:posOffset>230504</wp:posOffset>
                </wp:positionV>
                <wp:extent cx="1562100" cy="238125"/>
                <wp:effectExtent l="19050" t="19050" r="19050" b="47625"/>
                <wp:wrapNone/>
                <wp:docPr id="188" name="Right Arrow 188"/>
                <wp:cNvGraphicFramePr/>
                <a:graphic xmlns:a="http://schemas.openxmlformats.org/drawingml/2006/main">
                  <a:graphicData uri="http://schemas.microsoft.com/office/word/2010/wordprocessingShape">
                    <wps:wsp>
                      <wps:cNvSpPr/>
                      <wps:spPr>
                        <a:xfrm rot="10800000">
                          <a:off x="0" y="0"/>
                          <a:ext cx="1562100" cy="2381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ED1BE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88" o:spid="_x0000_s1026" type="#_x0000_t13" style="position:absolute;margin-left:283.5pt;margin-top:18.15pt;width:123pt;height:18.75pt;rotation:18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" adj="19954" fillcolor="#f07f09 [3204]" strokecolor="#773f04 [1604]" strokeweight="1pt"/>
            </w:pict>
          </mc:Fallback>
        </mc:AlternateContent>
      </w:r>
      <w:r>
        <w:rPr>
          <w:noProof/>
          <w:lang w:eastAsia="en-US"/>
        </w:rPr>
        <w:drawing>
          <wp:inline distT="0" distB="0" distL="0" distR="0" wp14:anchorId="34F83C21" wp14:editId="2274579C">
            <wp:extent cx="5248275" cy="3727060"/>
            <wp:effectExtent l="0" t="0" r="0" b="698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52501" cy="3730061"/>
                    </a:xfrm>
                    <a:prstGeom prst="rect">
                      <a:avLst/>
                    </a:prstGeom>
                  </pic:spPr>
                </pic:pic>
              </a:graphicData>
            </a:graphic>
          </wp:inline>
        </w:drawing>
      </w:r>
      <w:r w:rsidRPr="0032519D">
        <w:rPr>
          <w:rFonts w:cs="Consolas"/>
          <w:color w:val="000000"/>
          <w:sz w:val="20"/>
          <w:szCs w:val="20"/>
        </w:rPr>
        <w:t xml:space="preserve">  </w:t>
      </w:r>
    </w:p>
    <w:p w:rsidR="0032519D" w:rsidRDefault="00425DD9" w:rsidP="00F57310">
      <w:pPr>
        <w:pStyle w:val="ListParagraph"/>
        <w:numPr>
          <w:ilvl w:val="0"/>
          <w:numId w:val="35"/>
        </w:numPr>
        <w:rPr>
          <w:rFonts w:cs="Consolas"/>
          <w:color w:val="000000"/>
          <w:sz w:val="20"/>
          <w:szCs w:val="20"/>
        </w:rPr>
      </w:pPr>
      <w:r w:rsidRPr="00425DD9">
        <w:rPr>
          <w:rFonts w:cs="Consolas"/>
          <w:color w:val="000000"/>
          <w:sz w:val="20"/>
          <w:szCs w:val="20"/>
        </w:rPr>
        <w:t xml:space="preserve">Add the following code the </w:t>
      </w:r>
      <w:r w:rsidRPr="00425DD9">
        <w:rPr>
          <w:rStyle w:val="CodeChar"/>
        </w:rPr>
        <w:t>rootProj\build.gradle</w:t>
      </w:r>
      <w:r>
        <w:rPr>
          <w:rFonts w:cs="Consolas"/>
          <w:color w:val="000000"/>
          <w:sz w:val="20"/>
          <w:szCs w:val="20"/>
        </w:rPr>
        <w:t xml:space="preserve">.  Here we are adding a task, </w:t>
      </w:r>
      <w:r w:rsidRPr="00425DD9">
        <w:rPr>
          <w:rStyle w:val="CodeChar"/>
        </w:rPr>
        <w:t>rootTask</w:t>
      </w:r>
      <w:r>
        <w:rPr>
          <w:rFonts w:cs="Consolas"/>
          <w:color w:val="000000"/>
          <w:sz w:val="20"/>
          <w:szCs w:val="20"/>
        </w:rPr>
        <w:t xml:space="preserve">, with a dependency on </w:t>
      </w:r>
      <w:r w:rsidRPr="00425DD9">
        <w:rPr>
          <w:rStyle w:val="CodeChar"/>
        </w:rPr>
        <w:t>subtask</w:t>
      </w:r>
      <w:r>
        <w:rPr>
          <w:rFonts w:cs="Consolas"/>
          <w:color w:val="000000"/>
          <w:sz w:val="20"/>
          <w:szCs w:val="20"/>
        </w:rPr>
        <w:t xml:space="preserve"> in </w:t>
      </w:r>
      <w:r w:rsidRPr="00425DD9">
        <w:rPr>
          <w:rStyle w:val="CodeChar"/>
        </w:rPr>
        <w:t>subProj2</w:t>
      </w:r>
      <w:r>
        <w:rPr>
          <w:rFonts w:cs="Consolas"/>
          <w:color w:val="000000"/>
          <w:sz w:val="20"/>
          <w:szCs w:val="20"/>
        </w:rPr>
        <w:t>.  In our Action we print out our project and task name.</w:t>
      </w:r>
    </w:p>
    <w:p w:rsidR="00425DD9" w:rsidRPr="00425DD9" w:rsidRDefault="00425DD9" w:rsidP="00425DD9">
      <w:pPr>
        <w:pStyle w:val="Code"/>
        <w:ind w:left="360"/>
      </w:pPr>
      <w:r w:rsidRPr="00425DD9">
        <w:t>task rootTask {</w:t>
      </w:r>
    </w:p>
    <w:p w:rsidR="00425DD9" w:rsidRPr="00425DD9" w:rsidRDefault="00425DD9" w:rsidP="00425DD9">
      <w:pPr>
        <w:pStyle w:val="Code"/>
        <w:ind w:left="360"/>
      </w:pPr>
      <w:r w:rsidRPr="00425DD9">
        <w:tab/>
        <w:t>dependsOn ':subProj2:subTask'</w:t>
      </w:r>
    </w:p>
    <w:p w:rsidR="00425DD9" w:rsidRPr="00425DD9" w:rsidRDefault="00425DD9" w:rsidP="00425DD9">
      <w:pPr>
        <w:pStyle w:val="Code"/>
        <w:ind w:left="360"/>
      </w:pPr>
      <w:r w:rsidRPr="00425DD9">
        <w:tab/>
      </w:r>
    </w:p>
    <w:p w:rsidR="00425DD9" w:rsidRPr="00425DD9" w:rsidRDefault="00425DD9" w:rsidP="00425DD9">
      <w:pPr>
        <w:pStyle w:val="Code"/>
        <w:ind w:left="360"/>
      </w:pPr>
      <w:r w:rsidRPr="00425DD9">
        <w:tab/>
        <w:t>doLast {</w:t>
      </w:r>
    </w:p>
    <w:p w:rsidR="00425DD9" w:rsidRPr="00425DD9" w:rsidRDefault="00425DD9" w:rsidP="00425DD9">
      <w:pPr>
        <w:pStyle w:val="Code"/>
        <w:ind w:left="360"/>
      </w:pPr>
      <w:r w:rsidRPr="00425DD9">
        <w:tab/>
      </w:r>
      <w:r w:rsidRPr="00425DD9">
        <w:tab/>
        <w:t>println "In project: $project.name running task $name"</w:t>
      </w:r>
    </w:p>
    <w:p w:rsidR="00425DD9" w:rsidRPr="00425DD9" w:rsidRDefault="00425DD9" w:rsidP="00425DD9">
      <w:pPr>
        <w:pStyle w:val="Code"/>
        <w:ind w:left="360"/>
      </w:pPr>
      <w:r w:rsidRPr="00425DD9">
        <w:tab/>
        <w:t>}</w:t>
      </w:r>
    </w:p>
    <w:p w:rsidR="00425DD9" w:rsidRPr="00425DD9" w:rsidRDefault="00425DD9" w:rsidP="00425DD9">
      <w:pPr>
        <w:pStyle w:val="Code"/>
        <w:ind w:left="360"/>
      </w:pPr>
      <w:r w:rsidRPr="00425DD9">
        <w:t>}</w:t>
      </w:r>
    </w:p>
    <w:p w:rsidR="00425DD9" w:rsidRDefault="00425DD9" w:rsidP="00F57310">
      <w:pPr>
        <w:pStyle w:val="ListParagraph"/>
        <w:numPr>
          <w:ilvl w:val="0"/>
          <w:numId w:val="35"/>
        </w:numPr>
        <w:rPr>
          <w:rFonts w:cs="Consolas"/>
          <w:color w:val="000000"/>
          <w:sz w:val="20"/>
          <w:szCs w:val="20"/>
        </w:rPr>
      </w:pPr>
      <w:r w:rsidRPr="00425DD9">
        <w:rPr>
          <w:rFonts w:cs="Consolas"/>
          <w:color w:val="000000"/>
          <w:sz w:val="20"/>
          <w:szCs w:val="20"/>
        </w:rPr>
        <w:t xml:space="preserve">Add the following code the </w:t>
      </w:r>
      <w:r>
        <w:rPr>
          <w:rStyle w:val="CodeChar"/>
        </w:rPr>
        <w:t>subProj2</w:t>
      </w:r>
      <w:r w:rsidRPr="00425DD9">
        <w:rPr>
          <w:rStyle w:val="CodeChar"/>
        </w:rPr>
        <w:t>\build.gradle</w:t>
      </w:r>
      <w:r>
        <w:rPr>
          <w:rFonts w:cs="Consolas"/>
          <w:color w:val="000000"/>
          <w:sz w:val="20"/>
          <w:szCs w:val="20"/>
        </w:rPr>
        <w:t xml:space="preserve">.  Here we are adding a task, </w:t>
      </w:r>
      <w:r w:rsidRPr="00425DD9">
        <w:rPr>
          <w:rStyle w:val="CodeChar"/>
        </w:rPr>
        <w:t>subTask</w:t>
      </w:r>
      <w:r>
        <w:rPr>
          <w:rFonts w:cs="Consolas"/>
          <w:color w:val="000000"/>
          <w:sz w:val="20"/>
          <w:szCs w:val="20"/>
        </w:rPr>
        <w:t xml:space="preserve">, with a dependency on </w:t>
      </w:r>
      <w:r w:rsidRPr="00425DD9">
        <w:rPr>
          <w:rStyle w:val="CodeChar"/>
        </w:rPr>
        <w:t>subtask</w:t>
      </w:r>
      <w:r>
        <w:rPr>
          <w:rFonts w:cs="Consolas"/>
          <w:color w:val="000000"/>
          <w:sz w:val="20"/>
          <w:szCs w:val="20"/>
        </w:rPr>
        <w:t xml:space="preserve"> in </w:t>
      </w:r>
      <w:r w:rsidRPr="00425DD9">
        <w:rPr>
          <w:rStyle w:val="CodeChar"/>
        </w:rPr>
        <w:t>subProj</w:t>
      </w:r>
      <w:r>
        <w:rPr>
          <w:rStyle w:val="CodeChar"/>
        </w:rPr>
        <w:t>1</w:t>
      </w:r>
      <w:r>
        <w:rPr>
          <w:rFonts w:cs="Consolas"/>
          <w:color w:val="000000"/>
          <w:sz w:val="20"/>
          <w:szCs w:val="20"/>
        </w:rPr>
        <w:t>.  In our Action we print out our project and task name.</w:t>
      </w:r>
    </w:p>
    <w:p w:rsidR="00425DD9" w:rsidRPr="00425DD9" w:rsidRDefault="00425DD9" w:rsidP="00425DD9">
      <w:pPr>
        <w:pStyle w:val="Code"/>
        <w:ind w:left="360"/>
      </w:pPr>
      <w:r w:rsidRPr="00425DD9">
        <w:t>task subTask {</w:t>
      </w:r>
    </w:p>
    <w:p w:rsidR="00425DD9" w:rsidRPr="00425DD9" w:rsidRDefault="00425DD9" w:rsidP="00425DD9">
      <w:pPr>
        <w:pStyle w:val="Code"/>
        <w:ind w:left="360"/>
      </w:pPr>
      <w:r w:rsidRPr="00425DD9">
        <w:tab/>
        <w:t>dependsOn ':subProj1:subTask'</w:t>
      </w:r>
    </w:p>
    <w:p w:rsidR="00425DD9" w:rsidRPr="00425DD9" w:rsidRDefault="00425DD9" w:rsidP="00425DD9">
      <w:pPr>
        <w:pStyle w:val="Code"/>
        <w:ind w:left="360"/>
      </w:pPr>
      <w:r w:rsidRPr="00425DD9">
        <w:tab/>
      </w:r>
    </w:p>
    <w:p w:rsidR="00425DD9" w:rsidRPr="00425DD9" w:rsidRDefault="00425DD9" w:rsidP="00425DD9">
      <w:pPr>
        <w:pStyle w:val="Code"/>
        <w:ind w:left="360"/>
      </w:pPr>
      <w:r w:rsidRPr="00425DD9">
        <w:tab/>
        <w:t>doLast {</w:t>
      </w:r>
    </w:p>
    <w:p w:rsidR="00425DD9" w:rsidRPr="00425DD9" w:rsidRDefault="00425DD9" w:rsidP="00425DD9">
      <w:pPr>
        <w:pStyle w:val="Code"/>
        <w:ind w:left="360"/>
      </w:pPr>
      <w:r w:rsidRPr="00425DD9">
        <w:tab/>
      </w:r>
      <w:r w:rsidRPr="00425DD9">
        <w:tab/>
        <w:t>println "In project: $project.name running task $name"</w:t>
      </w:r>
    </w:p>
    <w:p w:rsidR="00425DD9" w:rsidRPr="00425DD9" w:rsidRDefault="00425DD9" w:rsidP="00425DD9">
      <w:pPr>
        <w:pStyle w:val="Code"/>
        <w:ind w:left="360"/>
      </w:pPr>
      <w:r w:rsidRPr="00425DD9">
        <w:lastRenderedPageBreak/>
        <w:tab/>
        <w:t>}</w:t>
      </w:r>
    </w:p>
    <w:p w:rsidR="00425DD9" w:rsidRPr="00425DD9" w:rsidRDefault="00425DD9" w:rsidP="00425DD9">
      <w:pPr>
        <w:pStyle w:val="Code"/>
        <w:ind w:left="360"/>
      </w:pPr>
      <w:r w:rsidRPr="00425DD9">
        <w:t>}</w:t>
      </w:r>
    </w:p>
    <w:p w:rsidR="00425DD9" w:rsidRDefault="00425DD9" w:rsidP="00F57310">
      <w:pPr>
        <w:pStyle w:val="ListParagraph"/>
        <w:numPr>
          <w:ilvl w:val="0"/>
          <w:numId w:val="35"/>
        </w:numPr>
        <w:rPr>
          <w:rFonts w:cs="Consolas"/>
          <w:color w:val="000000"/>
          <w:sz w:val="20"/>
          <w:szCs w:val="20"/>
        </w:rPr>
      </w:pPr>
      <w:r w:rsidRPr="00425DD9">
        <w:rPr>
          <w:rFonts w:cs="Consolas"/>
          <w:color w:val="000000"/>
          <w:sz w:val="20"/>
          <w:szCs w:val="20"/>
        </w:rPr>
        <w:t xml:space="preserve">Add the following code the </w:t>
      </w:r>
      <w:r>
        <w:rPr>
          <w:rStyle w:val="CodeChar"/>
        </w:rPr>
        <w:t>subProj1</w:t>
      </w:r>
      <w:r w:rsidRPr="00425DD9">
        <w:rPr>
          <w:rStyle w:val="CodeChar"/>
        </w:rPr>
        <w:t>\build.gradle</w:t>
      </w:r>
      <w:r>
        <w:rPr>
          <w:rFonts w:cs="Consolas"/>
          <w:color w:val="000000"/>
          <w:sz w:val="20"/>
          <w:szCs w:val="20"/>
        </w:rPr>
        <w:t>.   In our Action we print out our project and task name.  This task has no dependencies.</w:t>
      </w:r>
    </w:p>
    <w:p w:rsidR="00425DD9" w:rsidRPr="00425DD9" w:rsidRDefault="00425DD9" w:rsidP="00425DD9">
      <w:pPr>
        <w:pStyle w:val="Code"/>
        <w:ind w:left="360"/>
      </w:pPr>
      <w:r w:rsidRPr="00425DD9">
        <w:t>task subTask {</w:t>
      </w:r>
    </w:p>
    <w:p w:rsidR="00425DD9" w:rsidRPr="00425DD9" w:rsidRDefault="00425DD9" w:rsidP="00425DD9">
      <w:pPr>
        <w:pStyle w:val="Code"/>
        <w:ind w:left="360"/>
      </w:pPr>
      <w:r w:rsidRPr="00425DD9">
        <w:tab/>
        <w:t>doLast {</w:t>
      </w:r>
    </w:p>
    <w:p w:rsidR="00425DD9" w:rsidRPr="00425DD9" w:rsidRDefault="00425DD9" w:rsidP="00425DD9">
      <w:pPr>
        <w:pStyle w:val="Code"/>
        <w:ind w:left="360"/>
      </w:pPr>
      <w:r w:rsidRPr="00425DD9">
        <w:tab/>
      </w:r>
      <w:r w:rsidRPr="00425DD9">
        <w:tab/>
        <w:t>println "In project: $project.name running task $name"</w:t>
      </w:r>
    </w:p>
    <w:p w:rsidR="00425DD9" w:rsidRPr="00425DD9" w:rsidRDefault="00425DD9" w:rsidP="00425DD9">
      <w:pPr>
        <w:pStyle w:val="Code"/>
        <w:ind w:left="360"/>
      </w:pPr>
      <w:r w:rsidRPr="00425DD9">
        <w:tab/>
        <w:t>}</w:t>
      </w:r>
    </w:p>
    <w:p w:rsidR="00425DD9" w:rsidRPr="00425DD9" w:rsidRDefault="00425DD9" w:rsidP="00425DD9">
      <w:pPr>
        <w:pStyle w:val="Code"/>
        <w:ind w:left="360"/>
      </w:pPr>
      <w:r w:rsidRPr="00425DD9">
        <w:t>}</w:t>
      </w:r>
    </w:p>
    <w:p w:rsidR="00425DD9" w:rsidRPr="00425DD9" w:rsidRDefault="00425DD9" w:rsidP="00F57310">
      <w:pPr>
        <w:pStyle w:val="ListParagraph"/>
        <w:numPr>
          <w:ilvl w:val="0"/>
          <w:numId w:val="35"/>
        </w:numPr>
        <w:rPr>
          <w:rFonts w:cs="Consolas"/>
          <w:color w:val="000000"/>
          <w:sz w:val="20"/>
          <w:szCs w:val="20"/>
        </w:rPr>
      </w:pPr>
      <w:r w:rsidRPr="00425DD9">
        <w:rPr>
          <w:rFonts w:cs="Consolas"/>
          <w:color w:val="000000"/>
        </w:rPr>
        <w:t xml:space="preserve">At the command line in the </w:t>
      </w:r>
      <w:r w:rsidRPr="00425DD9">
        <w:rPr>
          <w:rStyle w:val="CodeChar"/>
        </w:rPr>
        <w:t>rootProj</w:t>
      </w:r>
      <w:r w:rsidRPr="00425DD9">
        <w:rPr>
          <w:rFonts w:cs="Consolas"/>
          <w:color w:val="000000"/>
        </w:rPr>
        <w:t xml:space="preserve"> directory run </w:t>
      </w:r>
      <w:r w:rsidRPr="009B2075">
        <w:rPr>
          <w:rStyle w:val="CodeChar"/>
        </w:rPr>
        <w:t xml:space="preserve">gradle </w:t>
      </w:r>
      <w:r>
        <w:rPr>
          <w:rStyle w:val="CodeChar"/>
        </w:rPr>
        <w:t>rootTask</w:t>
      </w:r>
      <w:r w:rsidRPr="00425DD9">
        <w:rPr>
          <w:rFonts w:cs="Consolas"/>
          <w:color w:val="000000"/>
        </w:rPr>
        <w:t>. Notice</w:t>
      </w:r>
      <w:r>
        <w:rPr>
          <w:rFonts w:cs="Consolas"/>
          <w:color w:val="000000"/>
        </w:rPr>
        <w:t xml:space="preserve"> how the dependencies between project tasks is honored.  Also, when Gradle prints out the task it is about to run, </w:t>
      </w:r>
      <w:r w:rsidR="006459EF">
        <w:rPr>
          <w:rFonts w:cs="Consolas"/>
          <w:color w:val="000000"/>
        </w:rPr>
        <w:t xml:space="preserve">if the task is in a sub-project, the project name is </w:t>
      </w:r>
      <w:r>
        <w:rPr>
          <w:rFonts w:cs="Consolas"/>
          <w:color w:val="000000"/>
        </w:rPr>
        <w:t>prefixe</w:t>
      </w:r>
      <w:r w:rsidR="006459EF">
        <w:rPr>
          <w:rFonts w:cs="Consolas"/>
          <w:color w:val="000000"/>
        </w:rPr>
        <w:t xml:space="preserve">d onto </w:t>
      </w:r>
      <w:r>
        <w:rPr>
          <w:rFonts w:cs="Consolas"/>
          <w:color w:val="000000"/>
        </w:rPr>
        <w:t xml:space="preserve">the task name. </w:t>
      </w:r>
    </w:p>
    <w:p w:rsidR="00425DD9" w:rsidRPr="00425DD9" w:rsidRDefault="00425DD9" w:rsidP="00C14420">
      <w:pPr>
        <w:rPr>
          <w:rFonts w:cs="Consolas"/>
          <w:color w:val="000000"/>
          <w:sz w:val="20"/>
          <w:szCs w:val="20"/>
        </w:rPr>
      </w:pPr>
      <w:r>
        <w:rPr>
          <w:noProof/>
          <w:lang w:eastAsia="en-US"/>
        </w:rPr>
        <w:drawing>
          <wp:inline distT="0" distB="0" distL="0" distR="0" wp14:anchorId="51C9EDEC" wp14:editId="40EAB95F">
            <wp:extent cx="5334000" cy="186690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34000" cy="1866900"/>
                    </a:xfrm>
                    <a:prstGeom prst="rect">
                      <a:avLst/>
                    </a:prstGeom>
                  </pic:spPr>
                </pic:pic>
              </a:graphicData>
            </a:graphic>
          </wp:inline>
        </w:drawing>
      </w:r>
    </w:p>
    <w:p w:rsidR="00794E17" w:rsidRPr="00794E17" w:rsidRDefault="00794E17" w:rsidP="00F57310">
      <w:pPr>
        <w:pStyle w:val="ListParagraph"/>
        <w:numPr>
          <w:ilvl w:val="0"/>
          <w:numId w:val="35"/>
        </w:numPr>
        <w:rPr>
          <w:rFonts w:cs="Consolas"/>
          <w:color w:val="000000"/>
          <w:sz w:val="20"/>
          <w:szCs w:val="20"/>
        </w:rPr>
      </w:pPr>
      <w:r>
        <w:rPr>
          <w:rFonts w:cs="Consolas"/>
          <w:color w:val="000000"/>
        </w:rPr>
        <w:t xml:space="preserve">Now add the following task to each of the 3 build scripts and save the files.   Now each project has a new task, </w:t>
      </w:r>
      <w:r w:rsidRPr="00474F50">
        <w:rPr>
          <w:rStyle w:val="CodeChar"/>
        </w:rPr>
        <w:t>independentTask</w:t>
      </w:r>
      <w:r>
        <w:t xml:space="preserve">, </w:t>
      </w:r>
      <w:r w:rsidR="00474F50">
        <w:t>which does</w:t>
      </w:r>
      <w:r>
        <w:t xml:space="preserve"> not depend on any other tasks, and is not a dependency of any other tasks.</w:t>
      </w:r>
      <w:r>
        <w:rPr>
          <w:rFonts w:cs="Consolas"/>
          <w:color w:val="000000"/>
        </w:rPr>
        <w:t xml:space="preserve"> </w:t>
      </w:r>
    </w:p>
    <w:p w:rsidR="00794E17" w:rsidRPr="00794E17" w:rsidRDefault="00794E17" w:rsidP="00794E17">
      <w:pPr>
        <w:pStyle w:val="Code"/>
        <w:ind w:left="360"/>
      </w:pPr>
      <w:r w:rsidRPr="00794E17">
        <w:t>task independentTask {</w:t>
      </w:r>
    </w:p>
    <w:p w:rsidR="00794E17" w:rsidRPr="00794E17" w:rsidRDefault="00794E17" w:rsidP="00794E17">
      <w:pPr>
        <w:pStyle w:val="Code"/>
        <w:ind w:left="360"/>
      </w:pPr>
      <w:r w:rsidRPr="00794E17">
        <w:tab/>
        <w:t>doLast {</w:t>
      </w:r>
    </w:p>
    <w:p w:rsidR="00794E17" w:rsidRPr="00794E17" w:rsidRDefault="00794E17" w:rsidP="00794E17">
      <w:pPr>
        <w:pStyle w:val="Code"/>
        <w:ind w:left="360"/>
      </w:pPr>
      <w:r w:rsidRPr="00794E17">
        <w:tab/>
      </w:r>
      <w:r w:rsidRPr="00794E17">
        <w:tab/>
        <w:t>println "IndependentTask in project: $project.name running task $name"</w:t>
      </w:r>
    </w:p>
    <w:p w:rsidR="00794E17" w:rsidRPr="00794E17" w:rsidRDefault="00794E17" w:rsidP="00794E17">
      <w:pPr>
        <w:pStyle w:val="Code"/>
        <w:ind w:left="360"/>
      </w:pPr>
      <w:r w:rsidRPr="00794E17">
        <w:tab/>
        <w:t>}</w:t>
      </w:r>
    </w:p>
    <w:p w:rsidR="00794E17" w:rsidRPr="00794E17" w:rsidRDefault="00794E17" w:rsidP="00794E17">
      <w:pPr>
        <w:pStyle w:val="Code"/>
        <w:ind w:left="360"/>
      </w:pPr>
      <w:r w:rsidRPr="00794E17">
        <w:t>}</w:t>
      </w:r>
    </w:p>
    <w:p w:rsidR="00794E17" w:rsidRPr="00794E17" w:rsidRDefault="00794E17" w:rsidP="00F57310">
      <w:pPr>
        <w:pStyle w:val="ListParagraph"/>
        <w:numPr>
          <w:ilvl w:val="0"/>
          <w:numId w:val="35"/>
        </w:numPr>
        <w:rPr>
          <w:rFonts w:cs="Consolas"/>
          <w:color w:val="000000"/>
          <w:sz w:val="20"/>
          <w:szCs w:val="20"/>
        </w:rPr>
      </w:pPr>
      <w:r w:rsidRPr="00425DD9">
        <w:rPr>
          <w:rFonts w:cs="Consolas"/>
          <w:color w:val="000000"/>
        </w:rPr>
        <w:t xml:space="preserve">At the command line in the </w:t>
      </w:r>
      <w:r w:rsidRPr="00425DD9">
        <w:rPr>
          <w:rStyle w:val="CodeChar"/>
        </w:rPr>
        <w:t>rootProj</w:t>
      </w:r>
      <w:r w:rsidRPr="00425DD9">
        <w:rPr>
          <w:rFonts w:cs="Consolas"/>
          <w:color w:val="000000"/>
        </w:rPr>
        <w:t xml:space="preserve"> directory run </w:t>
      </w:r>
      <w:r w:rsidRPr="009B2075">
        <w:rPr>
          <w:rStyle w:val="CodeChar"/>
        </w:rPr>
        <w:t xml:space="preserve">gradle </w:t>
      </w:r>
      <w:r>
        <w:rPr>
          <w:rStyle w:val="CodeChar"/>
        </w:rPr>
        <w:t>independentTask</w:t>
      </w:r>
      <w:r w:rsidRPr="00425DD9">
        <w:rPr>
          <w:rFonts w:cs="Consolas"/>
          <w:color w:val="000000"/>
        </w:rPr>
        <w:t>. Notice</w:t>
      </w:r>
      <w:r w:rsidR="005011BE">
        <w:rPr>
          <w:rFonts w:cs="Consolas"/>
          <w:color w:val="000000"/>
        </w:rPr>
        <w:t xml:space="preserve"> Gradle runs the </w:t>
      </w:r>
      <w:r w:rsidR="00474F50" w:rsidRPr="005011BE">
        <w:rPr>
          <w:rStyle w:val="CodeChar"/>
        </w:rPr>
        <w:t>IndependentTask</w:t>
      </w:r>
      <w:r w:rsidR="00474F50" w:rsidRPr="00794E17">
        <w:t xml:space="preserve"> </w:t>
      </w:r>
      <w:r w:rsidR="00474F50">
        <w:t>in</w:t>
      </w:r>
      <w:r w:rsidR="005011BE">
        <w:t xml:space="preserve"> </w:t>
      </w:r>
      <w:r w:rsidR="005011BE">
        <w:rPr>
          <w:rFonts w:cs="Consolas"/>
          <w:color w:val="000000"/>
        </w:rPr>
        <w:t xml:space="preserve">each of the three projects.  </w:t>
      </w:r>
    </w:p>
    <w:p w:rsidR="005E569F" w:rsidRPr="00425DD9" w:rsidRDefault="005E569F" w:rsidP="00C14420">
      <w:pPr>
        <w:rPr>
          <w:rFonts w:cs="Consolas"/>
          <w:color w:val="000000"/>
          <w:sz w:val="20"/>
          <w:szCs w:val="20"/>
        </w:rPr>
      </w:pPr>
      <w:r>
        <w:rPr>
          <w:noProof/>
          <w:lang w:eastAsia="en-US"/>
        </w:rPr>
        <w:lastRenderedPageBreak/>
        <w:drawing>
          <wp:inline distT="0" distB="0" distL="0" distR="0" wp14:anchorId="2B5C4424" wp14:editId="534DACD8">
            <wp:extent cx="5695950" cy="1895475"/>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95950" cy="1895475"/>
                    </a:xfrm>
                    <a:prstGeom prst="rect">
                      <a:avLst/>
                    </a:prstGeom>
                  </pic:spPr>
                </pic:pic>
              </a:graphicData>
            </a:graphic>
          </wp:inline>
        </w:drawing>
      </w:r>
    </w:p>
    <w:p w:rsidR="00425DD9" w:rsidRPr="005011BE" w:rsidRDefault="005011BE" w:rsidP="00F57310">
      <w:pPr>
        <w:pStyle w:val="ListParagraph"/>
        <w:numPr>
          <w:ilvl w:val="0"/>
          <w:numId w:val="35"/>
        </w:numPr>
        <w:rPr>
          <w:rFonts w:cs="Consolas"/>
          <w:color w:val="000000"/>
          <w:sz w:val="20"/>
          <w:szCs w:val="20"/>
        </w:rPr>
      </w:pPr>
      <w:r w:rsidRPr="005011BE">
        <w:rPr>
          <w:rFonts w:cs="Consolas"/>
          <w:color w:val="000000"/>
        </w:rPr>
        <w:t xml:space="preserve">Now in the command prompt, go to the </w:t>
      </w:r>
      <w:r w:rsidRPr="005011BE">
        <w:rPr>
          <w:rStyle w:val="CodeChar"/>
        </w:rPr>
        <w:t>subProj2</w:t>
      </w:r>
      <w:r w:rsidRPr="005011BE">
        <w:rPr>
          <w:rFonts w:cs="Consolas"/>
          <w:color w:val="000000"/>
        </w:rPr>
        <w:t xml:space="preserve"> directory and enter </w:t>
      </w:r>
      <w:r w:rsidRPr="005011BE">
        <w:rPr>
          <w:rStyle w:val="CodeChar"/>
        </w:rPr>
        <w:t>gradle independentTask</w:t>
      </w:r>
      <w:r w:rsidRPr="005011BE">
        <w:rPr>
          <w:rFonts w:cs="Consolas"/>
          <w:color w:val="000000"/>
        </w:rPr>
        <w:t xml:space="preserve"> again.  </w:t>
      </w:r>
      <w:r>
        <w:rPr>
          <w:rFonts w:cs="Consolas"/>
          <w:color w:val="000000"/>
        </w:rPr>
        <w:t xml:space="preserve">This time only the </w:t>
      </w:r>
      <w:r w:rsidRPr="005011BE">
        <w:rPr>
          <w:rStyle w:val="CodeChar"/>
        </w:rPr>
        <w:t>subProj2</w:t>
      </w:r>
      <w:r>
        <w:rPr>
          <w:rFonts w:cs="Consolas"/>
          <w:color w:val="000000"/>
        </w:rPr>
        <w:t xml:space="preserve"> </w:t>
      </w:r>
      <w:r w:rsidRPr="005011BE">
        <w:rPr>
          <w:rStyle w:val="CodeChar"/>
        </w:rPr>
        <w:t>independentTask</w:t>
      </w:r>
      <w:r w:rsidRPr="005011BE">
        <w:rPr>
          <w:rFonts w:cs="Consolas"/>
          <w:color w:val="000000"/>
        </w:rPr>
        <w:t xml:space="preserve"> </w:t>
      </w:r>
      <w:r>
        <w:rPr>
          <w:rFonts w:cs="Consolas"/>
          <w:color w:val="000000"/>
        </w:rPr>
        <w:t>is run</w:t>
      </w:r>
      <w:r w:rsidR="00A21E70">
        <w:rPr>
          <w:rFonts w:cs="Consolas"/>
          <w:color w:val="000000"/>
        </w:rPr>
        <w:t>, even though from the configuration output we know all three projects are included in the build</w:t>
      </w:r>
      <w:r>
        <w:rPr>
          <w:rFonts w:cs="Consolas"/>
          <w:color w:val="000000"/>
        </w:rPr>
        <w:t>.  This is because w</w:t>
      </w:r>
      <w:r w:rsidRPr="005011BE">
        <w:rPr>
          <w:rFonts w:cs="Consolas"/>
          <w:color w:val="000000"/>
        </w:rPr>
        <w:t xml:space="preserve">hen Gradle executes tasks, it looks for the task first in the </w:t>
      </w:r>
      <w:r w:rsidRPr="00EC14F1">
        <w:rPr>
          <w:rFonts w:cs="Consolas"/>
          <w:i/>
          <w:color w:val="000000"/>
        </w:rPr>
        <w:t>current</w:t>
      </w:r>
      <w:r w:rsidRPr="005011BE">
        <w:rPr>
          <w:rFonts w:cs="Consolas"/>
          <w:color w:val="000000"/>
        </w:rPr>
        <w:t xml:space="preserve"> directory</w:t>
      </w:r>
      <w:r>
        <w:rPr>
          <w:rFonts w:cs="Consolas"/>
          <w:color w:val="000000"/>
        </w:rPr>
        <w:t xml:space="preserve">, then looks </w:t>
      </w:r>
      <w:r w:rsidR="00EC14F1">
        <w:rPr>
          <w:rFonts w:cs="Consolas"/>
          <w:color w:val="000000"/>
        </w:rPr>
        <w:t>for the task in projects further down the project hierarchy.</w:t>
      </w:r>
      <w:r>
        <w:rPr>
          <w:rFonts w:cs="Consolas"/>
          <w:color w:val="000000"/>
        </w:rPr>
        <w:t xml:space="preserve"> </w:t>
      </w:r>
    </w:p>
    <w:p w:rsidR="005011BE" w:rsidRPr="005011BE" w:rsidRDefault="005011BE" w:rsidP="005011BE">
      <w:pPr>
        <w:rPr>
          <w:rFonts w:cs="Consolas"/>
          <w:color w:val="000000"/>
          <w:sz w:val="20"/>
          <w:szCs w:val="20"/>
        </w:rPr>
      </w:pPr>
      <w:r>
        <w:rPr>
          <w:noProof/>
          <w:lang w:eastAsia="en-US"/>
        </w:rPr>
        <w:drawing>
          <wp:inline distT="0" distB="0" distL="0" distR="0" wp14:anchorId="69F054B0" wp14:editId="4FF114F9">
            <wp:extent cx="5943600" cy="1257935"/>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257935"/>
                    </a:xfrm>
                    <a:prstGeom prst="rect">
                      <a:avLst/>
                    </a:prstGeom>
                  </pic:spPr>
                </pic:pic>
              </a:graphicData>
            </a:graphic>
          </wp:inline>
        </w:drawing>
      </w:r>
    </w:p>
    <w:p w:rsidR="00C14420" w:rsidRDefault="00C14420" w:rsidP="00C14420">
      <w:pPr>
        <w:rPr>
          <w:rFonts w:cs="Consolas"/>
          <w:color w:val="000000"/>
          <w:sz w:val="20"/>
          <w:szCs w:val="20"/>
        </w:rPr>
      </w:pPr>
      <w:r w:rsidRPr="00F36B7D">
        <w:rPr>
          <w:rFonts w:cs="Consolas"/>
          <w:b/>
          <w:color w:val="000000"/>
          <w:sz w:val="20"/>
          <w:szCs w:val="20"/>
        </w:rPr>
        <w:t xml:space="preserve">Expected </w:t>
      </w:r>
      <w:r>
        <w:rPr>
          <w:rFonts w:cs="Consolas"/>
          <w:b/>
          <w:color w:val="000000"/>
          <w:sz w:val="20"/>
          <w:szCs w:val="20"/>
        </w:rPr>
        <w:t>Result</w:t>
      </w:r>
      <w:r w:rsidRPr="00F36B7D">
        <w:rPr>
          <w:rFonts w:cs="Consolas"/>
          <w:color w:val="000000"/>
          <w:sz w:val="20"/>
          <w:szCs w:val="20"/>
        </w:rPr>
        <w:t>:</w:t>
      </w:r>
      <w:r>
        <w:rPr>
          <w:rFonts w:cs="Consolas"/>
          <w:color w:val="000000"/>
          <w:sz w:val="20"/>
          <w:szCs w:val="20"/>
        </w:rPr>
        <w:t xml:space="preserve">  </w:t>
      </w:r>
      <w:r w:rsidR="00474F50">
        <w:rPr>
          <w:rFonts w:cs="Consolas"/>
          <w:color w:val="000000"/>
          <w:sz w:val="20"/>
          <w:szCs w:val="20"/>
        </w:rPr>
        <w:t>Multiple</w:t>
      </w:r>
      <w:r w:rsidR="00B57798">
        <w:rPr>
          <w:rFonts w:cs="Consolas"/>
          <w:color w:val="000000"/>
          <w:sz w:val="20"/>
          <w:szCs w:val="20"/>
        </w:rPr>
        <w:t xml:space="preserve"> projects included in the same Gradle multi-project build demonstrating accessing other Projects in the build, sharing behavior between projects, declaring dependencies between projects, and demonstrating how Gradle orders execution of projects.</w:t>
      </w:r>
    </w:p>
    <w:p w:rsidR="00547C8F" w:rsidRPr="00547C8F" w:rsidRDefault="00547C8F" w:rsidP="00547C8F">
      <w:pPr>
        <w:pStyle w:val="IntenseQuote"/>
      </w:pPr>
      <w:r>
        <w:t xml:space="preserve">End </w:t>
      </w:r>
      <w:r w:rsidR="00474F50">
        <w:t>of</w:t>
      </w:r>
      <w:r>
        <w:t xml:space="preserve"> Lab</w:t>
      </w:r>
    </w:p>
    <w:p w:rsidR="00FB7679" w:rsidRDefault="00547C8F" w:rsidP="00547C8F">
      <w:pPr>
        <w:rPr>
          <w:b/>
        </w:rPr>
      </w:pPr>
      <w:r>
        <w:rPr>
          <w:b/>
        </w:rPr>
        <w:t xml:space="preserve">If you get done Early: </w:t>
      </w:r>
    </w:p>
    <w:p w:rsidR="00547C8F" w:rsidRDefault="006303CE" w:rsidP="00F57310">
      <w:pPr>
        <w:pStyle w:val="ListParagraph"/>
        <w:numPr>
          <w:ilvl w:val="0"/>
          <w:numId w:val="34"/>
        </w:numPr>
      </w:pPr>
      <w:r>
        <w:t xml:space="preserve">Read the Gradle User’s Manual chapter on Multi-Project Builds at </w:t>
      </w:r>
      <w:hyperlink r:id="rId72" w:history="1">
        <w:r w:rsidRPr="00DE047D">
          <w:rPr>
            <w:rStyle w:val="Hyperlink"/>
          </w:rPr>
          <w:t>https://docs.gradle.org/current/userguide/multi_project_builds.html</w:t>
        </w:r>
      </w:hyperlink>
      <w:r>
        <w:t xml:space="preserve"> </w:t>
      </w:r>
    </w:p>
    <w:p w:rsidR="00EF21E8" w:rsidRPr="00C14420" w:rsidRDefault="00EF21E8" w:rsidP="00F57310">
      <w:pPr>
        <w:pStyle w:val="ListParagraph"/>
        <w:numPr>
          <w:ilvl w:val="0"/>
          <w:numId w:val="34"/>
        </w:numPr>
      </w:pPr>
      <w:r>
        <w:t xml:space="preserve">Read the Gradle User’s Manual chapter on Writing Custom Task Classes at </w:t>
      </w:r>
      <w:hyperlink r:id="rId73" w:history="1">
        <w:r w:rsidRPr="00DE047D">
          <w:rPr>
            <w:rStyle w:val="Hyperlink"/>
          </w:rPr>
          <w:t>https://docs.gradle.org/current/userguide/custom_tasks.html</w:t>
        </w:r>
      </w:hyperlink>
      <w:r>
        <w:t xml:space="preserve"> </w:t>
      </w:r>
    </w:p>
    <w:p w:rsidR="00547C8F" w:rsidRPr="00C14420" w:rsidRDefault="00547C8F" w:rsidP="00C14420"/>
    <w:p w:rsidR="004F33C1" w:rsidRDefault="004F33C1" w:rsidP="004F33C1">
      <w:pPr>
        <w:pStyle w:val="Heading1"/>
      </w:pPr>
      <w:bookmarkStart w:id="28" w:name="_Toc446171857"/>
      <w:r>
        <w:lastRenderedPageBreak/>
        <w:t>External Dependency Management</w:t>
      </w:r>
      <w:r w:rsidR="00475B6D">
        <w:t xml:space="preserve"> (25 min)</w:t>
      </w:r>
      <w:bookmarkEnd w:id="28"/>
    </w:p>
    <w:p w:rsidR="00565296" w:rsidRDefault="00565296" w:rsidP="00565296">
      <w:pPr>
        <w:rPr>
          <w:rStyle w:val="Emphasis"/>
        </w:rPr>
      </w:pPr>
      <w:r>
        <w:rPr>
          <w:rStyle w:val="Emphasis"/>
        </w:rPr>
        <w:t>Prerequisites</w:t>
      </w:r>
    </w:p>
    <w:p w:rsidR="00575850" w:rsidRPr="00064727" w:rsidRDefault="00575850" w:rsidP="00ED5ADA">
      <w:pPr>
        <w:pStyle w:val="ListParagraph"/>
        <w:numPr>
          <w:ilvl w:val="0"/>
          <w:numId w:val="1"/>
        </w:numPr>
        <w:rPr>
          <w:rStyle w:val="Emphasis"/>
          <w:b w:val="0"/>
        </w:rPr>
      </w:pPr>
      <w:r w:rsidRPr="00064727">
        <w:rPr>
          <w:rStyle w:val="Emphasis"/>
          <w:b w:val="0"/>
        </w:rPr>
        <w:t>Java JDK 1.5 or higher</w:t>
      </w:r>
    </w:p>
    <w:p w:rsidR="00575850" w:rsidRPr="00064727" w:rsidRDefault="00575850" w:rsidP="00ED5ADA">
      <w:pPr>
        <w:pStyle w:val="ListParagraph"/>
        <w:numPr>
          <w:ilvl w:val="0"/>
          <w:numId w:val="1"/>
        </w:numPr>
        <w:rPr>
          <w:rStyle w:val="Emphasis"/>
        </w:rPr>
      </w:pPr>
      <w:r w:rsidRPr="00064727">
        <w:rPr>
          <w:rStyle w:val="Emphasis"/>
          <w:b w:val="0"/>
        </w:rPr>
        <w:t xml:space="preserve">Gradle installed and </w:t>
      </w:r>
      <w:r>
        <w:rPr>
          <w:rStyle w:val="Emphasis"/>
          <w:b w:val="0"/>
        </w:rPr>
        <w:t>verified</w:t>
      </w:r>
    </w:p>
    <w:p w:rsidR="00C04598" w:rsidRDefault="00575850" w:rsidP="00ED5ADA">
      <w:pPr>
        <w:pStyle w:val="ListParagraph"/>
        <w:numPr>
          <w:ilvl w:val="0"/>
          <w:numId w:val="1"/>
        </w:numPr>
        <w:rPr>
          <w:rStyle w:val="Emphasis"/>
          <w:b w:val="0"/>
        </w:rPr>
      </w:pPr>
      <w:r w:rsidRPr="00575850">
        <w:rPr>
          <w:rStyle w:val="Emphasis"/>
          <w:b w:val="0"/>
        </w:rPr>
        <w:t>Internet access</w:t>
      </w:r>
      <w:r w:rsidR="00C04598" w:rsidRPr="00C04598">
        <w:rPr>
          <w:rStyle w:val="Emphasis"/>
          <w:b w:val="0"/>
        </w:rPr>
        <w:t xml:space="preserve"> </w:t>
      </w:r>
    </w:p>
    <w:p w:rsidR="00C04598" w:rsidRDefault="00C04598" w:rsidP="00ED5ADA">
      <w:pPr>
        <w:pStyle w:val="ListParagraph"/>
        <w:numPr>
          <w:ilvl w:val="0"/>
          <w:numId w:val="1"/>
        </w:numPr>
        <w:rPr>
          <w:rStyle w:val="Emphasis"/>
          <w:b w:val="0"/>
        </w:rPr>
      </w:pPr>
      <w:r>
        <w:rPr>
          <w:rStyle w:val="Emphasis"/>
          <w:b w:val="0"/>
        </w:rPr>
        <w:t>Browser open to the Gradle JavaDoc page</w:t>
      </w:r>
    </w:p>
    <w:p w:rsidR="00C04598" w:rsidRPr="00986D92" w:rsidRDefault="00C04598" w:rsidP="00ED5ADA">
      <w:pPr>
        <w:pStyle w:val="ListParagraph"/>
        <w:numPr>
          <w:ilvl w:val="0"/>
          <w:numId w:val="1"/>
        </w:numPr>
        <w:rPr>
          <w:rStyle w:val="Emphasis"/>
          <w:b w:val="0"/>
        </w:rPr>
      </w:pPr>
      <w:r w:rsidRPr="00986D92">
        <w:rPr>
          <w:rStyle w:val="Emphasis"/>
          <w:b w:val="0"/>
        </w:rPr>
        <w:t>Work direct</w:t>
      </w:r>
      <w:r>
        <w:rPr>
          <w:rStyle w:val="Emphasis"/>
          <w:b w:val="0"/>
        </w:rPr>
        <w:t>ory</w:t>
      </w:r>
      <w:r w:rsidRPr="00986D92">
        <w:rPr>
          <w:rStyle w:val="Emphasis"/>
          <w:b w:val="0"/>
        </w:rPr>
        <w:t xml:space="preserve"> created as </w:t>
      </w:r>
      <w:r w:rsidRPr="006C5966">
        <w:rPr>
          <w:rStyle w:val="CodeChar"/>
        </w:rPr>
        <w:t>C:\GradleTraining\work\Exercise_</w:t>
      </w:r>
      <w:r>
        <w:rPr>
          <w:rStyle w:val="CodeChar"/>
        </w:rPr>
        <w:t>7</w:t>
      </w:r>
      <w:r w:rsidRPr="00986D92">
        <w:t>.  N</w:t>
      </w:r>
      <w:r>
        <w:t>ote, the solutions are in directory</w:t>
      </w:r>
      <w:r w:rsidRPr="00986D92">
        <w:rPr>
          <w:rStyle w:val="CodeChar"/>
        </w:rPr>
        <w:t xml:space="preserve"> </w:t>
      </w:r>
      <w:r w:rsidRPr="006C5966">
        <w:rPr>
          <w:rStyle w:val="CodeChar"/>
        </w:rPr>
        <w:t>C:\GradleTraining\Exercise_</w:t>
      </w:r>
      <w:r>
        <w:rPr>
          <w:rStyle w:val="CodeChar"/>
        </w:rPr>
        <w:t>7</w:t>
      </w:r>
      <w:r w:rsidRPr="00986D92">
        <w:t>.</w:t>
      </w:r>
    </w:p>
    <w:p w:rsidR="00565296" w:rsidRPr="00C04598" w:rsidRDefault="00C04598" w:rsidP="00ED5ADA">
      <w:pPr>
        <w:pStyle w:val="ListParagraph"/>
        <w:numPr>
          <w:ilvl w:val="0"/>
          <w:numId w:val="1"/>
        </w:numPr>
        <w:rPr>
          <w:rStyle w:val="Emphasis"/>
        </w:rPr>
      </w:pPr>
      <w:r w:rsidRPr="00C04598">
        <w:rPr>
          <w:rStyle w:val="Emphasis"/>
          <w:b w:val="0"/>
        </w:rPr>
        <w:t>Command prompt windows navigated to this new directory</w:t>
      </w:r>
    </w:p>
    <w:p w:rsidR="00565296" w:rsidRDefault="00565296" w:rsidP="00565296">
      <w:pPr>
        <w:rPr>
          <w:rStyle w:val="Emphasis"/>
        </w:rPr>
      </w:pPr>
      <w:r w:rsidRPr="00BA1758">
        <w:rPr>
          <w:rStyle w:val="Emphasis"/>
        </w:rPr>
        <w:t>Description</w:t>
      </w:r>
    </w:p>
    <w:p w:rsidR="004F70C1" w:rsidRPr="004F70C1" w:rsidRDefault="004F70C1" w:rsidP="00565296">
      <w:pPr>
        <w:rPr>
          <w:rStyle w:val="Emphasis"/>
          <w:b w:val="0"/>
        </w:rPr>
      </w:pPr>
      <w:r>
        <w:rPr>
          <w:rStyle w:val="Emphasis"/>
          <w:b w:val="0"/>
        </w:rPr>
        <w:t>In this lab we will work with Maven external and local repositories to include external tool dependencies in our build.</w:t>
      </w:r>
    </w:p>
    <w:p w:rsidR="00565296" w:rsidRDefault="008A3132" w:rsidP="00565296">
      <w:pPr>
        <w:pStyle w:val="Heading2"/>
      </w:pPr>
      <w:bookmarkStart w:id="29" w:name="_Toc446171858"/>
      <w:r>
        <w:t>Working with External Dependencies and Repositories</w:t>
      </w:r>
      <w:bookmarkEnd w:id="29"/>
    </w:p>
    <w:p w:rsidR="00B102FF" w:rsidRDefault="00B102FF" w:rsidP="00B102FF">
      <w:r>
        <w:t>Gradle can help us manage external dependencies required by our project.  But to do this Gradle needs to know two things</w:t>
      </w:r>
    </w:p>
    <w:p w:rsidR="00B102FF" w:rsidRDefault="00B102FF" w:rsidP="00F57310">
      <w:pPr>
        <w:pStyle w:val="ListParagraph"/>
        <w:numPr>
          <w:ilvl w:val="0"/>
          <w:numId w:val="32"/>
        </w:numPr>
      </w:pPr>
      <w:r>
        <w:t>The identifying information about each dependency, including version</w:t>
      </w:r>
    </w:p>
    <w:p w:rsidR="00B102FF" w:rsidRDefault="00B102FF" w:rsidP="00F57310">
      <w:pPr>
        <w:pStyle w:val="ListParagraph"/>
        <w:numPr>
          <w:ilvl w:val="0"/>
          <w:numId w:val="32"/>
        </w:numPr>
      </w:pPr>
      <w:r>
        <w:t>And where to find the dependency</w:t>
      </w:r>
    </w:p>
    <w:p w:rsidR="00B102FF" w:rsidRPr="00B102FF" w:rsidRDefault="00B102FF" w:rsidP="00B102FF">
      <w:r>
        <w:t>With this information Gradle will be able to download the specified external dependencies to your environment and include them in your build.</w:t>
      </w:r>
    </w:p>
    <w:p w:rsidR="00C04598" w:rsidRPr="006C5966" w:rsidRDefault="00C04598" w:rsidP="00F57310">
      <w:pPr>
        <w:pStyle w:val="ListParagraph"/>
        <w:numPr>
          <w:ilvl w:val="0"/>
          <w:numId w:val="31"/>
        </w:numPr>
        <w:rPr>
          <w:rStyle w:val="Emphasis"/>
          <w:rFonts w:asciiTheme="minorHAnsi" w:hAnsiTheme="minorHAnsi"/>
          <w:b w:val="0"/>
          <w:iCs w:val="0"/>
          <w:sz w:val="22"/>
        </w:rPr>
      </w:pPr>
      <w:r>
        <w:t xml:space="preserve">Create a </w:t>
      </w:r>
      <w:r>
        <w:rPr>
          <w:rStyle w:val="Emphasis"/>
          <w:b w:val="0"/>
        </w:rPr>
        <w:t>directory</w:t>
      </w:r>
      <w:r>
        <w:t xml:space="preserve"> for this exercise named </w:t>
      </w:r>
      <w:r w:rsidRPr="006C5966">
        <w:rPr>
          <w:rStyle w:val="CodeChar"/>
        </w:rPr>
        <w:t>C:\GradleTraining\work\Exercise_</w:t>
      </w:r>
      <w:r>
        <w:rPr>
          <w:rStyle w:val="CodeChar"/>
        </w:rPr>
        <w:t>7</w:t>
      </w:r>
      <w:r w:rsidRPr="006C5966">
        <w:rPr>
          <w:rStyle w:val="CodeChar"/>
        </w:rPr>
        <w:t>\Exercise_</w:t>
      </w:r>
      <w:r>
        <w:rPr>
          <w:rStyle w:val="CodeChar"/>
        </w:rPr>
        <w:t>7.1</w:t>
      </w:r>
    </w:p>
    <w:p w:rsidR="00C9774F" w:rsidRPr="00F0192F" w:rsidRDefault="00C9774F" w:rsidP="00F57310">
      <w:pPr>
        <w:pStyle w:val="ListParagraph"/>
        <w:numPr>
          <w:ilvl w:val="0"/>
          <w:numId w:val="31"/>
        </w:numPr>
      </w:pPr>
      <w:r>
        <w:t xml:space="preserve">Copy the directory </w:t>
      </w:r>
      <w:r>
        <w:rPr>
          <w:rStyle w:val="CodeChar"/>
        </w:rPr>
        <w:t>C:\GradleTraining\Exercise_7</w:t>
      </w:r>
      <w:r w:rsidRPr="006C5966">
        <w:rPr>
          <w:rStyle w:val="CodeChar"/>
        </w:rPr>
        <w:t>\Exercise_</w:t>
      </w:r>
      <w:r>
        <w:rPr>
          <w:rStyle w:val="CodeChar"/>
        </w:rPr>
        <w:t>7.1</w:t>
      </w:r>
      <w:r w:rsidRPr="000E5418">
        <w:rPr>
          <w:rStyle w:val="CodeChar"/>
        </w:rPr>
        <w:t>\</w:t>
      </w:r>
      <w:r>
        <w:rPr>
          <w:rStyle w:val="CodeChar"/>
        </w:rPr>
        <w:t>dependencies</w:t>
      </w:r>
      <w:r w:rsidRPr="000E5418">
        <w:rPr>
          <w:rStyle w:val="CodeChar"/>
        </w:rPr>
        <w:t xml:space="preserve"> </w:t>
      </w:r>
      <w:r>
        <w:t xml:space="preserve">to your new work directory. </w:t>
      </w:r>
      <w:r w:rsidR="00680149">
        <w:t xml:space="preserve">  The sample application has one application class and one test class, both use log4j.  The test class also uses Junit.  So we’ll need to resolve these external dependencies in our Gradle build script.</w:t>
      </w:r>
    </w:p>
    <w:p w:rsidR="00C9774F" w:rsidRPr="00E952C6" w:rsidRDefault="00C9774F" w:rsidP="00F57310">
      <w:pPr>
        <w:pStyle w:val="ListParagraph"/>
        <w:numPr>
          <w:ilvl w:val="0"/>
          <w:numId w:val="31"/>
        </w:numPr>
        <w:rPr>
          <w:rStyle w:val="Emphasis"/>
          <w:rFonts w:asciiTheme="minorHAnsi" w:hAnsiTheme="minorHAnsi"/>
          <w:b w:val="0"/>
          <w:iCs w:val="0"/>
          <w:sz w:val="22"/>
        </w:rPr>
      </w:pPr>
      <w:r>
        <w:rPr>
          <w:rStyle w:val="Emphasis"/>
          <w:b w:val="0"/>
        </w:rPr>
        <w:t xml:space="preserve">In command prompt navigate to the new work directory, </w:t>
      </w:r>
      <w:r>
        <w:rPr>
          <w:rStyle w:val="CodeChar"/>
        </w:rPr>
        <w:t>dependencies</w:t>
      </w:r>
      <w:r>
        <w:rPr>
          <w:rStyle w:val="Emphasis"/>
          <w:b w:val="0"/>
        </w:rPr>
        <w:t xml:space="preserve">. </w:t>
      </w:r>
    </w:p>
    <w:p w:rsidR="00C9774F" w:rsidRPr="00C9774F" w:rsidRDefault="00C9774F" w:rsidP="00F57310">
      <w:pPr>
        <w:pStyle w:val="ListParagraph"/>
        <w:numPr>
          <w:ilvl w:val="0"/>
          <w:numId w:val="23"/>
        </w:numPr>
        <w:rPr>
          <w:rStyle w:val="Emphasis"/>
          <w:rFonts w:asciiTheme="minorHAnsi" w:hAnsiTheme="minorHAnsi"/>
          <w:b w:val="0"/>
          <w:iCs w:val="0"/>
          <w:sz w:val="22"/>
        </w:rPr>
      </w:pPr>
      <w:r>
        <w:t xml:space="preserve">There is a </w:t>
      </w:r>
      <w:r w:rsidRPr="00C9774F">
        <w:rPr>
          <w:rStyle w:val="CodeChar"/>
        </w:rPr>
        <w:t>solution.gradle</w:t>
      </w:r>
      <w:r>
        <w:t xml:space="preserve"> file in this directory, but you will be creating your </w:t>
      </w:r>
      <w:r w:rsidRPr="00C9774F">
        <w:rPr>
          <w:rStyle w:val="CodeChar"/>
        </w:rPr>
        <w:t>build.gradle</w:t>
      </w:r>
      <w:r>
        <w:t xml:space="preserve"> file from scratch.  </w:t>
      </w:r>
      <w:r>
        <w:rPr>
          <w:rStyle w:val="Emphasis"/>
          <w:b w:val="0"/>
        </w:rPr>
        <w:t xml:space="preserve">Create a </w:t>
      </w:r>
      <w:r w:rsidRPr="00C9774F">
        <w:rPr>
          <w:rStyle w:val="CodeChar"/>
        </w:rPr>
        <w:t>build.gradle</w:t>
      </w:r>
      <w:r>
        <w:rPr>
          <w:rStyle w:val="Emphasis"/>
          <w:b w:val="0"/>
        </w:rPr>
        <w:t xml:space="preserve"> file in this directory and open it in Notepad++.</w:t>
      </w:r>
      <w:r w:rsidRPr="00F0192F">
        <w:t xml:space="preserve"> </w:t>
      </w:r>
      <w:r>
        <w:t xml:space="preserve"> </w:t>
      </w:r>
      <w:r w:rsidRPr="00F0192F">
        <w:t xml:space="preserve"> </w:t>
      </w:r>
      <w:r>
        <w:t xml:space="preserve"> </w:t>
      </w:r>
    </w:p>
    <w:p w:rsidR="008A2AA8" w:rsidRPr="008A2AA8" w:rsidRDefault="00C04598" w:rsidP="00F57310">
      <w:pPr>
        <w:pStyle w:val="ListParagraph"/>
        <w:numPr>
          <w:ilvl w:val="0"/>
          <w:numId w:val="31"/>
        </w:numPr>
        <w:rPr>
          <w:rStyle w:val="Emphasis"/>
          <w:rFonts w:asciiTheme="minorHAnsi" w:hAnsiTheme="minorHAnsi"/>
          <w:b w:val="0"/>
          <w:iCs w:val="0"/>
          <w:sz w:val="22"/>
        </w:rPr>
      </w:pPr>
      <w:r>
        <w:rPr>
          <w:rStyle w:val="Emphasis"/>
          <w:b w:val="0"/>
        </w:rPr>
        <w:t xml:space="preserve">Add the following </w:t>
      </w:r>
      <w:r w:rsidR="009110DB">
        <w:rPr>
          <w:rStyle w:val="Emphasis"/>
          <w:b w:val="0"/>
        </w:rPr>
        <w:t>code</w:t>
      </w:r>
      <w:r>
        <w:rPr>
          <w:rStyle w:val="Emphasis"/>
          <w:b w:val="0"/>
        </w:rPr>
        <w:t xml:space="preserve"> to the file and save it. Here we are </w:t>
      </w:r>
      <w:r w:rsidR="00E67A6A">
        <w:rPr>
          <w:rStyle w:val="Emphasis"/>
          <w:b w:val="0"/>
        </w:rPr>
        <w:t xml:space="preserve">applying the Java plugin, then </w:t>
      </w:r>
      <w:r w:rsidR="004161AC">
        <w:rPr>
          <w:rStyle w:val="Emphasis"/>
          <w:b w:val="0"/>
        </w:rPr>
        <w:t xml:space="preserve">telling Gradle where to find our dependencies.  </w:t>
      </w:r>
      <w:r w:rsidR="001F3976">
        <w:rPr>
          <w:rStyle w:val="Emphasis"/>
          <w:b w:val="0"/>
        </w:rPr>
        <w:t xml:space="preserve">Gradle will search the given repositories in the order they are listed.  </w:t>
      </w:r>
    </w:p>
    <w:p w:rsidR="00C04598" w:rsidRPr="008A2AA8" w:rsidRDefault="001F3976" w:rsidP="008A2AA8">
      <w:pPr>
        <w:ind w:left="708"/>
        <w:rPr>
          <w:rStyle w:val="Emphasis"/>
          <w:rFonts w:asciiTheme="minorHAnsi" w:hAnsiTheme="minorHAnsi"/>
          <w:b w:val="0"/>
          <w:iCs w:val="0"/>
          <w:sz w:val="22"/>
        </w:rPr>
      </w:pPr>
      <w:r w:rsidRPr="008A2AA8">
        <w:rPr>
          <w:rStyle w:val="Emphasis"/>
          <w:b w:val="0"/>
        </w:rPr>
        <w:lastRenderedPageBreak/>
        <w:t>If we used Maven on this machine in the past, we will have a Maven local repository which may hold a cache of the dependencies we need.  Getting them from the local machine will be faster than downloading them from Maven’s central repository.</w:t>
      </w:r>
    </w:p>
    <w:p w:rsidR="00E67A6A" w:rsidRPr="00E67A6A" w:rsidRDefault="00E67A6A" w:rsidP="00FE2CF0">
      <w:pPr>
        <w:pStyle w:val="Code"/>
        <w:ind w:left="708"/>
        <w:rPr>
          <w:rStyle w:val="Emphasis"/>
          <w:rFonts w:ascii="Courier New" w:hAnsi="Courier New"/>
          <w:b/>
          <w:iCs w:val="0"/>
          <w:color w:val="002060"/>
          <w:sz w:val="22"/>
        </w:rPr>
      </w:pPr>
      <w:r w:rsidRPr="00E67A6A">
        <w:rPr>
          <w:rStyle w:val="Emphasis"/>
          <w:rFonts w:ascii="Courier New" w:hAnsi="Courier New"/>
          <w:b/>
          <w:iCs w:val="0"/>
          <w:color w:val="002060"/>
          <w:sz w:val="22"/>
        </w:rPr>
        <w:t>apply plugin: 'java'</w:t>
      </w:r>
    </w:p>
    <w:p w:rsidR="00E67A6A" w:rsidRPr="00E67A6A" w:rsidRDefault="00E67A6A" w:rsidP="00FE2CF0">
      <w:pPr>
        <w:pStyle w:val="Code"/>
        <w:ind w:left="708"/>
        <w:rPr>
          <w:rStyle w:val="Emphasis"/>
          <w:rFonts w:ascii="Courier New" w:hAnsi="Courier New"/>
          <w:b/>
          <w:iCs w:val="0"/>
          <w:color w:val="002060"/>
          <w:sz w:val="22"/>
        </w:rPr>
      </w:pPr>
    </w:p>
    <w:p w:rsidR="00E67A6A" w:rsidRPr="00E67A6A" w:rsidRDefault="00E67A6A" w:rsidP="00FE2CF0">
      <w:pPr>
        <w:pStyle w:val="Code"/>
        <w:ind w:left="708"/>
        <w:rPr>
          <w:rStyle w:val="Emphasis"/>
          <w:rFonts w:ascii="Courier New" w:hAnsi="Courier New"/>
          <w:b/>
          <w:iCs w:val="0"/>
          <w:color w:val="002060"/>
          <w:sz w:val="22"/>
        </w:rPr>
      </w:pPr>
      <w:r w:rsidRPr="00E67A6A">
        <w:rPr>
          <w:rStyle w:val="Emphasis"/>
          <w:rFonts w:ascii="Courier New" w:hAnsi="Courier New"/>
          <w:b/>
          <w:iCs w:val="0"/>
          <w:color w:val="002060"/>
          <w:sz w:val="22"/>
        </w:rPr>
        <w:t>repositories {</w:t>
      </w:r>
    </w:p>
    <w:p w:rsidR="005E6257" w:rsidRDefault="00E67A6A" w:rsidP="00FE2CF0">
      <w:pPr>
        <w:pStyle w:val="Code"/>
        <w:ind w:left="708"/>
        <w:rPr>
          <w:rStyle w:val="Emphasis"/>
          <w:rFonts w:ascii="Courier New" w:hAnsi="Courier New"/>
          <w:b/>
          <w:iCs w:val="0"/>
          <w:color w:val="002060"/>
          <w:sz w:val="22"/>
        </w:rPr>
      </w:pPr>
      <w:r w:rsidRPr="00E67A6A">
        <w:rPr>
          <w:rStyle w:val="Emphasis"/>
          <w:rFonts w:ascii="Courier New" w:hAnsi="Courier New"/>
          <w:b/>
          <w:iCs w:val="0"/>
          <w:color w:val="002060"/>
          <w:sz w:val="22"/>
        </w:rPr>
        <w:t xml:space="preserve">  </w:t>
      </w:r>
      <w:r w:rsidR="005E6257" w:rsidRPr="00E67A6A">
        <w:rPr>
          <w:rStyle w:val="Emphasis"/>
          <w:rFonts w:ascii="Courier New" w:hAnsi="Courier New"/>
          <w:b/>
          <w:iCs w:val="0"/>
          <w:color w:val="002060"/>
          <w:sz w:val="22"/>
        </w:rPr>
        <w:t>maven</w:t>
      </w:r>
      <w:r w:rsidR="005E6257">
        <w:rPr>
          <w:rStyle w:val="Emphasis"/>
          <w:rFonts w:ascii="Courier New" w:hAnsi="Courier New"/>
          <w:b/>
          <w:iCs w:val="0"/>
          <w:color w:val="002060"/>
          <w:sz w:val="22"/>
        </w:rPr>
        <w:t>Local</w:t>
      </w:r>
      <w:r w:rsidR="005E6257" w:rsidRPr="00E67A6A">
        <w:rPr>
          <w:rStyle w:val="Emphasis"/>
          <w:rFonts w:ascii="Courier New" w:hAnsi="Courier New"/>
          <w:b/>
          <w:iCs w:val="0"/>
          <w:color w:val="002060"/>
          <w:sz w:val="22"/>
        </w:rPr>
        <w:t>()</w:t>
      </w:r>
    </w:p>
    <w:p w:rsidR="00E67A6A" w:rsidRPr="00E67A6A" w:rsidRDefault="005E6257" w:rsidP="00FE2CF0">
      <w:pPr>
        <w:pStyle w:val="Code"/>
        <w:ind w:left="708"/>
        <w:rPr>
          <w:rStyle w:val="Emphasis"/>
          <w:rFonts w:ascii="Courier New" w:hAnsi="Courier New"/>
          <w:b/>
          <w:iCs w:val="0"/>
          <w:color w:val="002060"/>
          <w:sz w:val="22"/>
        </w:rPr>
      </w:pPr>
      <w:r>
        <w:rPr>
          <w:rStyle w:val="Emphasis"/>
          <w:rFonts w:ascii="Courier New" w:hAnsi="Courier New"/>
          <w:b/>
          <w:iCs w:val="0"/>
          <w:color w:val="002060"/>
          <w:sz w:val="22"/>
        </w:rPr>
        <w:t xml:space="preserve">  </w:t>
      </w:r>
      <w:r w:rsidR="00E67A6A" w:rsidRPr="00E67A6A">
        <w:rPr>
          <w:rStyle w:val="Emphasis"/>
          <w:rFonts w:ascii="Courier New" w:hAnsi="Courier New"/>
          <w:b/>
          <w:iCs w:val="0"/>
          <w:color w:val="002060"/>
          <w:sz w:val="22"/>
        </w:rPr>
        <w:t>mavenCentral()</w:t>
      </w:r>
    </w:p>
    <w:p w:rsidR="00E67A6A" w:rsidRPr="00E67A6A" w:rsidRDefault="00E67A6A" w:rsidP="00FE2CF0">
      <w:pPr>
        <w:pStyle w:val="Code"/>
        <w:ind w:left="708"/>
        <w:rPr>
          <w:rStyle w:val="Emphasis"/>
          <w:rFonts w:ascii="Courier New" w:hAnsi="Courier New"/>
          <w:b/>
          <w:iCs w:val="0"/>
          <w:color w:val="002060"/>
          <w:sz w:val="22"/>
        </w:rPr>
      </w:pPr>
      <w:r w:rsidRPr="00E67A6A">
        <w:rPr>
          <w:rStyle w:val="Emphasis"/>
          <w:rFonts w:ascii="Courier New" w:hAnsi="Courier New"/>
          <w:b/>
          <w:iCs w:val="0"/>
          <w:color w:val="002060"/>
          <w:sz w:val="22"/>
        </w:rPr>
        <w:t>}</w:t>
      </w:r>
    </w:p>
    <w:p w:rsidR="00C14420" w:rsidRDefault="004161AC" w:rsidP="00C14420">
      <w:r>
        <w:t xml:space="preserve">The Java plugin gives us </w:t>
      </w:r>
      <w:r w:rsidR="00944CC5">
        <w:t>a number of</w:t>
      </w:r>
      <w:r>
        <w:t xml:space="preserve"> dependency configurations we can use to specify what part of our project needs the dependency, application or test code, and when the dependency is needed, compile time or runtime.</w:t>
      </w:r>
    </w:p>
    <w:p w:rsidR="00FE2CF0" w:rsidRDefault="00FE2CF0" w:rsidP="00F57310">
      <w:pPr>
        <w:pStyle w:val="ListParagraph"/>
        <w:numPr>
          <w:ilvl w:val="0"/>
          <w:numId w:val="31"/>
        </w:numPr>
      </w:pPr>
      <w:r>
        <w:t xml:space="preserve">Add the following code to the </w:t>
      </w:r>
      <w:r w:rsidRPr="00FE2CF0">
        <w:rPr>
          <w:rStyle w:val="CodeChar"/>
        </w:rPr>
        <w:t>build.gradle</w:t>
      </w:r>
      <w:r>
        <w:t xml:space="preserve"> file. </w:t>
      </w:r>
      <w:r w:rsidR="005F48AA">
        <w:t xml:space="preserve"> </w:t>
      </w:r>
      <w:r>
        <w:t>We have added 4 dependencies to our project using 3 different dependency configurations.  Our application depends on log4j during compile time</w:t>
      </w:r>
      <w:r w:rsidR="005F48AA">
        <w:t xml:space="preserve">, so we use the </w:t>
      </w:r>
      <w:r w:rsidR="005F48AA" w:rsidRPr="005F48AA">
        <w:rPr>
          <w:rStyle w:val="CodeChar"/>
        </w:rPr>
        <w:t>compile</w:t>
      </w:r>
      <w:r w:rsidR="005F48AA">
        <w:t xml:space="preserve"> dependency configuration to specify this</w:t>
      </w:r>
      <w:r>
        <w:t>.  And our uni</w:t>
      </w:r>
      <w:r w:rsidR="005F48AA">
        <w:t>t test requires both log4j and JU</w:t>
      </w:r>
      <w:r>
        <w:t xml:space="preserve">nit to compile.  During runtime, out unit test need the file </w:t>
      </w:r>
      <w:r w:rsidRPr="005F48AA">
        <w:rPr>
          <w:rStyle w:val="CodeChar"/>
        </w:rPr>
        <w:t>testdata.txt</w:t>
      </w:r>
      <w:r>
        <w:t xml:space="preserve">, but this file is not in a repository.  So we use the </w:t>
      </w:r>
      <w:r w:rsidRPr="005F48AA">
        <w:rPr>
          <w:rStyle w:val="CodeChar"/>
        </w:rPr>
        <w:t>testRuntime</w:t>
      </w:r>
      <w:r>
        <w:t xml:space="preserve"> dependency configuration to set a file dependency on our test execution.</w:t>
      </w:r>
    </w:p>
    <w:p w:rsidR="00FE2CF0" w:rsidRDefault="00FE2CF0" w:rsidP="00FE2CF0">
      <w:pPr>
        <w:pStyle w:val="Code"/>
        <w:ind w:left="360"/>
      </w:pPr>
      <w:r>
        <w:t>dependencies {</w:t>
      </w:r>
    </w:p>
    <w:p w:rsidR="00FE2CF0" w:rsidRDefault="00FE2CF0" w:rsidP="00FE2CF0">
      <w:pPr>
        <w:pStyle w:val="Code"/>
        <w:ind w:left="360"/>
      </w:pPr>
      <w:r>
        <w:t xml:space="preserve">    compile 'log4j:log4j:1.2.17'</w:t>
      </w:r>
    </w:p>
    <w:p w:rsidR="00FE2CF0" w:rsidRDefault="00FE2CF0" w:rsidP="00FE2CF0">
      <w:pPr>
        <w:pStyle w:val="Code"/>
        <w:ind w:left="360"/>
      </w:pPr>
      <w:r>
        <w:t xml:space="preserve">  </w:t>
      </w:r>
    </w:p>
    <w:p w:rsidR="00FE2CF0" w:rsidRDefault="00FE2CF0" w:rsidP="00FE2CF0">
      <w:pPr>
        <w:pStyle w:val="Code"/>
        <w:ind w:left="360"/>
      </w:pPr>
      <w:r>
        <w:t xml:space="preserve">    testCompile 'log4j:log4j:1.2.17'</w:t>
      </w:r>
    </w:p>
    <w:p w:rsidR="00FE2CF0" w:rsidRDefault="00FE2CF0" w:rsidP="00FE2CF0">
      <w:pPr>
        <w:pStyle w:val="Code"/>
        <w:ind w:left="360"/>
      </w:pPr>
      <w:r>
        <w:t xml:space="preserve">    testCompile 'junit:junit:[4.8,)'</w:t>
      </w:r>
    </w:p>
    <w:p w:rsidR="00FE2CF0" w:rsidRDefault="00FE2CF0" w:rsidP="00FE2CF0">
      <w:pPr>
        <w:pStyle w:val="Code"/>
        <w:ind w:left="360"/>
      </w:pPr>
      <w:r>
        <w:t xml:space="preserve">    testRuntime files('testFiles\\testdata.txt')</w:t>
      </w:r>
    </w:p>
    <w:p w:rsidR="00FE2CF0" w:rsidRDefault="00FE2CF0" w:rsidP="00FE2CF0">
      <w:pPr>
        <w:pStyle w:val="Code"/>
        <w:ind w:left="360"/>
      </w:pPr>
      <w:r>
        <w:t>}</w:t>
      </w:r>
    </w:p>
    <w:p w:rsidR="00115DA8" w:rsidRDefault="00680149" w:rsidP="00F57310">
      <w:pPr>
        <w:pStyle w:val="ListParagraph"/>
        <w:numPr>
          <w:ilvl w:val="0"/>
          <w:numId w:val="31"/>
        </w:numPr>
      </w:pPr>
      <w:r>
        <w:t xml:space="preserve">On the command line enter </w:t>
      </w:r>
      <w:r w:rsidRPr="00680149">
        <w:rPr>
          <w:rStyle w:val="CodeChar"/>
        </w:rPr>
        <w:t>gradle build</w:t>
      </w:r>
      <w:r>
        <w:t xml:space="preserve">.  This will build our application and run out tests.  </w:t>
      </w:r>
      <w:r w:rsidR="00CB2C0C">
        <w:t>Notice Gradle goes to Maven central to locate and download our dependencies.  Notice Gradle has performed transitive dependency resolution</w:t>
      </w:r>
      <w:r w:rsidR="00511CBC">
        <w:t xml:space="preserve"> on JUnit</w:t>
      </w:r>
      <w:r w:rsidR="00CB2C0C">
        <w:t xml:space="preserve">.  This is where our specified dependency has its own dependencies.  </w:t>
      </w:r>
    </w:p>
    <w:p w:rsidR="00680149" w:rsidRDefault="00115DA8" w:rsidP="00F57310">
      <w:pPr>
        <w:pStyle w:val="ListParagraph"/>
        <w:numPr>
          <w:ilvl w:val="0"/>
          <w:numId w:val="31"/>
        </w:numPr>
      </w:pPr>
      <w:r>
        <w:t xml:space="preserve">Our log4j properties files is in the main and test resources directories.  The output file is configured to go to </w:t>
      </w:r>
      <w:r w:rsidRPr="00115DA8">
        <w:rPr>
          <w:rStyle w:val="CodeChar"/>
        </w:rPr>
        <w:t>build/reports/log.txt</w:t>
      </w:r>
      <w:r>
        <w:t>.  Open this file to see the output from the tests.</w:t>
      </w:r>
      <w:r w:rsidR="003A733B">
        <w:t xml:space="preserve">  Notice our unit test used the </w:t>
      </w:r>
      <w:r w:rsidR="003A733B" w:rsidRPr="003A733B">
        <w:rPr>
          <w:rStyle w:val="CodeChar"/>
        </w:rPr>
        <w:t>testdata.txt file</w:t>
      </w:r>
      <w:r w:rsidR="003A733B">
        <w:t xml:space="preserve"> to input test data.</w:t>
      </w:r>
    </w:p>
    <w:p w:rsidR="003A733B" w:rsidRDefault="003A733B" w:rsidP="00F57310">
      <w:pPr>
        <w:pStyle w:val="ListParagraph"/>
        <w:numPr>
          <w:ilvl w:val="0"/>
          <w:numId w:val="31"/>
        </w:numPr>
      </w:pPr>
      <w:r>
        <w:t xml:space="preserve">The output from the unit test is in </w:t>
      </w:r>
      <w:r w:rsidRPr="003A733B">
        <w:rPr>
          <w:rStyle w:val="CodeChar"/>
        </w:rPr>
        <w:t>C:\GradleTraining\Exercise_7\Exercise_7.1\dependencies\build\reports\tests</w:t>
      </w:r>
      <w:r>
        <w:t xml:space="preserve">.  Click on </w:t>
      </w:r>
      <w:r w:rsidRPr="003A733B">
        <w:rPr>
          <w:rStyle w:val="CodeChar"/>
        </w:rPr>
        <w:t>index.html</w:t>
      </w:r>
      <w:r>
        <w:t xml:space="preserve"> to see the result our unit test.  </w:t>
      </w:r>
      <w:r w:rsidR="00E01D28">
        <w:t xml:space="preserve">Drill down by clicking on the </w:t>
      </w:r>
      <w:r w:rsidR="00E01D28" w:rsidRPr="00474F50">
        <w:rPr>
          <w:rStyle w:val="CodeChar"/>
        </w:rPr>
        <w:t>com.training.gradle</w:t>
      </w:r>
      <w:r w:rsidR="00E01D28">
        <w:t xml:space="preserve"> package link, then the </w:t>
      </w:r>
      <w:r w:rsidR="00E01D28" w:rsidRPr="00474F50">
        <w:rPr>
          <w:rStyle w:val="CodeChar"/>
        </w:rPr>
        <w:t>StoplightTest</w:t>
      </w:r>
      <w:r w:rsidR="00E01D28">
        <w:t xml:space="preserve"> class link.  </w:t>
      </w:r>
      <w:r>
        <w:t xml:space="preserve">The log4j configuration specifies both a log file and logging to standard out, so you can click on the standard out button </w:t>
      </w:r>
      <w:r w:rsidR="00E01D28">
        <w:t xml:space="preserve">here </w:t>
      </w:r>
      <w:r>
        <w:t>to see console output that was capture when Gradle ran our test.</w:t>
      </w:r>
    </w:p>
    <w:p w:rsidR="00C14420" w:rsidRPr="00C14420" w:rsidRDefault="00C14420" w:rsidP="00C14420">
      <w:r w:rsidRPr="00F36B7D">
        <w:rPr>
          <w:rFonts w:cs="Consolas"/>
          <w:b/>
          <w:color w:val="000000"/>
          <w:sz w:val="20"/>
          <w:szCs w:val="20"/>
        </w:rPr>
        <w:t xml:space="preserve">Expected </w:t>
      </w:r>
      <w:r>
        <w:rPr>
          <w:rFonts w:cs="Consolas"/>
          <w:b/>
          <w:color w:val="000000"/>
          <w:sz w:val="20"/>
          <w:szCs w:val="20"/>
        </w:rPr>
        <w:t>Result</w:t>
      </w:r>
      <w:r w:rsidRPr="00F36B7D">
        <w:rPr>
          <w:rFonts w:cs="Consolas"/>
          <w:color w:val="000000"/>
          <w:sz w:val="20"/>
          <w:szCs w:val="20"/>
        </w:rPr>
        <w:t>:</w:t>
      </w:r>
      <w:r>
        <w:rPr>
          <w:rFonts w:cs="Consolas"/>
          <w:color w:val="000000"/>
          <w:sz w:val="20"/>
          <w:szCs w:val="20"/>
        </w:rPr>
        <w:t xml:space="preserve">  </w:t>
      </w:r>
      <w:r w:rsidR="003A733B">
        <w:rPr>
          <w:rFonts w:cs="Consolas"/>
          <w:color w:val="000000"/>
          <w:sz w:val="20"/>
          <w:szCs w:val="20"/>
        </w:rPr>
        <w:t xml:space="preserve">Gradle project that uses Gradle to download the </w:t>
      </w:r>
      <w:r w:rsidR="00E01D28">
        <w:rPr>
          <w:rFonts w:cs="Consolas"/>
          <w:color w:val="000000"/>
          <w:sz w:val="20"/>
          <w:szCs w:val="20"/>
        </w:rPr>
        <w:t>application and test compile and runtime dependencies and use them in the build.</w:t>
      </w:r>
    </w:p>
    <w:p w:rsidR="00547C8F" w:rsidRPr="00547C8F" w:rsidRDefault="00547C8F" w:rsidP="00547C8F">
      <w:pPr>
        <w:pStyle w:val="IntenseQuote"/>
      </w:pPr>
      <w:r>
        <w:lastRenderedPageBreak/>
        <w:t xml:space="preserve">End </w:t>
      </w:r>
      <w:r w:rsidR="00474F50">
        <w:t>of</w:t>
      </w:r>
      <w:r>
        <w:t xml:space="preserve"> Lab</w:t>
      </w:r>
    </w:p>
    <w:p w:rsidR="00944CC5" w:rsidRDefault="005F2240" w:rsidP="008A3132">
      <w:pPr>
        <w:rPr>
          <w:b/>
        </w:rPr>
      </w:pPr>
      <w:r>
        <w:rPr>
          <w:b/>
        </w:rPr>
        <w:t xml:space="preserve">If you get done Early: </w:t>
      </w:r>
    </w:p>
    <w:p w:rsidR="00C44518" w:rsidRDefault="00944CC5" w:rsidP="00F57310">
      <w:pPr>
        <w:pStyle w:val="ListParagraph"/>
        <w:numPr>
          <w:ilvl w:val="0"/>
          <w:numId w:val="33"/>
        </w:numPr>
      </w:pPr>
      <w:r>
        <w:t xml:space="preserve">Read the Gradle User’s Manual chapter on dependency </w:t>
      </w:r>
      <w:r w:rsidR="00C44518">
        <w:t>management</w:t>
      </w:r>
      <w:r w:rsidR="00F73ABD">
        <w:t xml:space="preserve"> at</w:t>
      </w:r>
      <w:r>
        <w:t xml:space="preserve"> </w:t>
      </w:r>
      <w:hyperlink r:id="rId74" w:history="1">
        <w:r w:rsidR="00C44518" w:rsidRPr="00DE047D">
          <w:rPr>
            <w:rStyle w:val="Hyperlink"/>
          </w:rPr>
          <w:t>https://docs.gradle.org/current/userguide/dependency_management.html</w:t>
        </w:r>
      </w:hyperlink>
      <w:r w:rsidR="00C44518">
        <w:t xml:space="preserve"> </w:t>
      </w:r>
    </w:p>
    <w:p w:rsidR="00944CC5" w:rsidRDefault="00944CC5" w:rsidP="00F57310">
      <w:pPr>
        <w:pStyle w:val="ListParagraph"/>
        <w:numPr>
          <w:ilvl w:val="0"/>
          <w:numId w:val="33"/>
        </w:numPr>
      </w:pPr>
      <w:r>
        <w:t>Review all the dependency configurations the Ja</w:t>
      </w:r>
      <w:r w:rsidR="00F73ABD">
        <w:t xml:space="preserve">va plugin gives us to use at </w:t>
      </w:r>
      <w:hyperlink r:id="rId75" w:anchor="tab:configurations" w:history="1">
        <w:r w:rsidRPr="00DE047D">
          <w:rPr>
            <w:rStyle w:val="Hyperlink"/>
          </w:rPr>
          <w:t>https://docs.gradle.org/current/userguide/java_plugin.html#tab:configurations</w:t>
        </w:r>
      </w:hyperlink>
      <w:r>
        <w:t xml:space="preserve"> </w:t>
      </w:r>
    </w:p>
    <w:p w:rsidR="004F33C1" w:rsidRDefault="004F33C1" w:rsidP="004F33C1">
      <w:pPr>
        <w:pStyle w:val="Heading1"/>
      </w:pPr>
      <w:bookmarkStart w:id="30" w:name="_Toc446171859"/>
      <w:r>
        <w:lastRenderedPageBreak/>
        <w:t>Gradle Testing Integration</w:t>
      </w:r>
      <w:r w:rsidR="00475B6D">
        <w:t xml:space="preserve"> (20 min)</w:t>
      </w:r>
      <w:bookmarkEnd w:id="30"/>
    </w:p>
    <w:p w:rsidR="00565296" w:rsidRDefault="00565296" w:rsidP="00565296">
      <w:pPr>
        <w:rPr>
          <w:rStyle w:val="Emphasis"/>
        </w:rPr>
      </w:pPr>
      <w:r>
        <w:rPr>
          <w:rStyle w:val="Emphasis"/>
        </w:rPr>
        <w:t>Prerequisites</w:t>
      </w:r>
    </w:p>
    <w:p w:rsidR="00981004" w:rsidRPr="00064727" w:rsidRDefault="00981004" w:rsidP="00ED5ADA">
      <w:pPr>
        <w:pStyle w:val="ListParagraph"/>
        <w:numPr>
          <w:ilvl w:val="0"/>
          <w:numId w:val="1"/>
        </w:numPr>
        <w:rPr>
          <w:rStyle w:val="Emphasis"/>
          <w:b w:val="0"/>
        </w:rPr>
      </w:pPr>
      <w:r w:rsidRPr="00064727">
        <w:rPr>
          <w:rStyle w:val="Emphasis"/>
          <w:b w:val="0"/>
        </w:rPr>
        <w:t>Java JDK 1.5 or higher</w:t>
      </w:r>
    </w:p>
    <w:p w:rsidR="00565296" w:rsidRPr="00C04598" w:rsidRDefault="00981004" w:rsidP="00ED5ADA">
      <w:pPr>
        <w:pStyle w:val="ListParagraph"/>
        <w:numPr>
          <w:ilvl w:val="0"/>
          <w:numId w:val="1"/>
        </w:numPr>
        <w:rPr>
          <w:rStyle w:val="Emphasis"/>
        </w:rPr>
      </w:pPr>
      <w:r w:rsidRPr="00981004">
        <w:rPr>
          <w:rStyle w:val="Emphasis"/>
          <w:b w:val="0"/>
        </w:rPr>
        <w:t>Gradle installed and verified</w:t>
      </w:r>
    </w:p>
    <w:p w:rsidR="00C04598" w:rsidRDefault="00C04598" w:rsidP="00ED5ADA">
      <w:pPr>
        <w:pStyle w:val="ListParagraph"/>
        <w:numPr>
          <w:ilvl w:val="0"/>
          <w:numId w:val="1"/>
        </w:numPr>
        <w:rPr>
          <w:rStyle w:val="Emphasis"/>
          <w:b w:val="0"/>
        </w:rPr>
      </w:pPr>
      <w:r>
        <w:rPr>
          <w:rStyle w:val="Emphasis"/>
          <w:b w:val="0"/>
        </w:rPr>
        <w:t>Browser open to the Gradle JavaDoc page</w:t>
      </w:r>
    </w:p>
    <w:p w:rsidR="00C04598" w:rsidRPr="00986D92" w:rsidRDefault="00C04598" w:rsidP="00ED5ADA">
      <w:pPr>
        <w:pStyle w:val="ListParagraph"/>
        <w:numPr>
          <w:ilvl w:val="0"/>
          <w:numId w:val="1"/>
        </w:numPr>
        <w:rPr>
          <w:rStyle w:val="Emphasis"/>
          <w:b w:val="0"/>
        </w:rPr>
      </w:pPr>
      <w:r w:rsidRPr="00986D92">
        <w:rPr>
          <w:rStyle w:val="Emphasis"/>
          <w:b w:val="0"/>
        </w:rPr>
        <w:t>Work direct</w:t>
      </w:r>
      <w:r>
        <w:rPr>
          <w:rStyle w:val="Emphasis"/>
          <w:b w:val="0"/>
        </w:rPr>
        <w:t>ory</w:t>
      </w:r>
      <w:r w:rsidRPr="00986D92">
        <w:rPr>
          <w:rStyle w:val="Emphasis"/>
          <w:b w:val="0"/>
        </w:rPr>
        <w:t xml:space="preserve"> created as </w:t>
      </w:r>
      <w:r w:rsidRPr="006C5966">
        <w:rPr>
          <w:rStyle w:val="CodeChar"/>
        </w:rPr>
        <w:t>C:\GradleTraining\work\Exercise_</w:t>
      </w:r>
      <w:r>
        <w:rPr>
          <w:rStyle w:val="CodeChar"/>
        </w:rPr>
        <w:t>8</w:t>
      </w:r>
      <w:r w:rsidRPr="00986D92">
        <w:t>.  N</w:t>
      </w:r>
      <w:r>
        <w:t>ote, the solutions are in directory</w:t>
      </w:r>
      <w:r w:rsidRPr="00986D92">
        <w:rPr>
          <w:rStyle w:val="CodeChar"/>
        </w:rPr>
        <w:t xml:space="preserve"> </w:t>
      </w:r>
      <w:r w:rsidRPr="006C5966">
        <w:rPr>
          <w:rStyle w:val="CodeChar"/>
        </w:rPr>
        <w:t>C:\GradleTraining\Exercise_</w:t>
      </w:r>
      <w:r>
        <w:rPr>
          <w:rStyle w:val="CodeChar"/>
        </w:rPr>
        <w:t>8</w:t>
      </w:r>
      <w:r w:rsidRPr="00986D92">
        <w:t>.</w:t>
      </w:r>
    </w:p>
    <w:p w:rsidR="00C04598" w:rsidRDefault="00C04598" w:rsidP="00ED5ADA">
      <w:pPr>
        <w:pStyle w:val="ListParagraph"/>
        <w:numPr>
          <w:ilvl w:val="0"/>
          <w:numId w:val="1"/>
        </w:numPr>
        <w:rPr>
          <w:rStyle w:val="Emphasis"/>
        </w:rPr>
      </w:pPr>
      <w:r w:rsidRPr="00C04598">
        <w:rPr>
          <w:rStyle w:val="Emphasis"/>
          <w:b w:val="0"/>
        </w:rPr>
        <w:t>Command prompt windows navigated to this new directory</w:t>
      </w:r>
    </w:p>
    <w:p w:rsidR="00565296" w:rsidRDefault="00565296" w:rsidP="00565296">
      <w:pPr>
        <w:rPr>
          <w:rStyle w:val="Emphasis"/>
        </w:rPr>
      </w:pPr>
      <w:r w:rsidRPr="00BA1758">
        <w:rPr>
          <w:rStyle w:val="Emphasis"/>
        </w:rPr>
        <w:t>Description</w:t>
      </w:r>
    </w:p>
    <w:p w:rsidR="004F70C1" w:rsidRPr="004F70C1" w:rsidRDefault="004F70C1" w:rsidP="00565296">
      <w:pPr>
        <w:rPr>
          <w:rStyle w:val="Emphasis"/>
          <w:b w:val="0"/>
        </w:rPr>
      </w:pPr>
      <w:r>
        <w:rPr>
          <w:rStyle w:val="Emphasis"/>
          <w:b w:val="0"/>
        </w:rPr>
        <w:t>In this lab we will add JUnit tests to a sample project, then use Gradle to execute those tests as part of our build.</w:t>
      </w:r>
    </w:p>
    <w:p w:rsidR="00565296" w:rsidRDefault="008A3132" w:rsidP="00565296">
      <w:pPr>
        <w:pStyle w:val="Heading2"/>
      </w:pPr>
      <w:bookmarkStart w:id="31" w:name="_Toc446171860"/>
      <w:r>
        <w:t>Adding and Executing JUnit Tests</w:t>
      </w:r>
      <w:bookmarkEnd w:id="31"/>
    </w:p>
    <w:p w:rsidR="00EE1FC4" w:rsidRPr="00EE1FC4" w:rsidRDefault="00CC3D91" w:rsidP="00EE1FC4">
      <w:r>
        <w:t xml:space="preserve">We are using </w:t>
      </w:r>
      <w:r w:rsidR="00EE1FC4">
        <w:t xml:space="preserve">our </w:t>
      </w:r>
      <w:r w:rsidR="007477AB" w:rsidRPr="007477AB">
        <w:rPr>
          <w:rStyle w:val="CodeChar"/>
        </w:rPr>
        <w:t>Switch</w:t>
      </w:r>
      <w:r w:rsidR="00EE1FC4" w:rsidRPr="007477AB">
        <w:rPr>
          <w:rStyle w:val="CodeChar"/>
        </w:rPr>
        <w:t>StopLight</w:t>
      </w:r>
      <w:r w:rsidR="00EE1FC4">
        <w:t xml:space="preserve"> class for our application under </w:t>
      </w:r>
      <w:r>
        <w:t xml:space="preserve">our project directory </w:t>
      </w:r>
      <w:r w:rsidR="00474F50">
        <w:t>under</w:t>
      </w:r>
      <w:r>
        <w:t xml:space="preserve"> </w:t>
      </w:r>
      <w:r w:rsidR="00EE1FC4" w:rsidRPr="00EE1FC4">
        <w:rPr>
          <w:rStyle w:val="CodeChar"/>
        </w:rPr>
        <w:t>src\main\java\com\training\gradle</w:t>
      </w:r>
      <w:r w:rsidR="00EE1FC4">
        <w:t xml:space="preserve">.  We also have a unit test class, </w:t>
      </w:r>
      <w:r w:rsidR="00EE1FC4" w:rsidRPr="00EE1FC4">
        <w:rPr>
          <w:rStyle w:val="CodeChar"/>
        </w:rPr>
        <w:t>StoplightTest</w:t>
      </w:r>
      <w:r w:rsidR="00EE1FC4">
        <w:t xml:space="preserve"> under </w:t>
      </w:r>
      <w:r>
        <w:t xml:space="preserve">our project test directory at </w:t>
      </w:r>
      <w:r w:rsidR="00EE1FC4" w:rsidRPr="00EE1FC4">
        <w:rPr>
          <w:rStyle w:val="CodeChar"/>
        </w:rPr>
        <w:t>src\test\java\com\training\gradle</w:t>
      </w:r>
      <w:r w:rsidR="00EE1FC4">
        <w:t xml:space="preserve">.  We’ll be seeing how easy it is to add and run unit test to a project with Gradle. </w:t>
      </w:r>
    </w:p>
    <w:p w:rsidR="00C04598" w:rsidRPr="006C5966" w:rsidRDefault="00670689" w:rsidP="00F57310">
      <w:pPr>
        <w:pStyle w:val="ListParagraph"/>
        <w:numPr>
          <w:ilvl w:val="0"/>
          <w:numId w:val="30"/>
        </w:numPr>
        <w:rPr>
          <w:rStyle w:val="Emphasis"/>
          <w:rFonts w:asciiTheme="minorHAnsi" w:hAnsiTheme="minorHAnsi"/>
          <w:b w:val="0"/>
          <w:iCs w:val="0"/>
          <w:sz w:val="22"/>
        </w:rPr>
      </w:pPr>
      <w:r>
        <w:t xml:space="preserve">For this exercise we are going to reuse Exercise_3.2 that we imported into the Eclipse environment.  Bring up </w:t>
      </w:r>
      <w:r w:rsidR="00474F50">
        <w:t>Eclipse</w:t>
      </w:r>
      <w:r>
        <w:t xml:space="preserve"> </w:t>
      </w:r>
      <w:r w:rsidR="00C04598">
        <w:t xml:space="preserve">Create a </w:t>
      </w:r>
      <w:r w:rsidR="00C04598">
        <w:rPr>
          <w:rStyle w:val="Emphasis"/>
          <w:b w:val="0"/>
        </w:rPr>
        <w:t>directory</w:t>
      </w:r>
      <w:r w:rsidR="00C04598">
        <w:t xml:space="preserve"> for this exercise named </w:t>
      </w:r>
      <w:r w:rsidR="00C04598" w:rsidRPr="006C5966">
        <w:rPr>
          <w:rStyle w:val="CodeChar"/>
        </w:rPr>
        <w:t>C:\GradleTraining\work\Exercise_</w:t>
      </w:r>
      <w:r w:rsidR="00C04598">
        <w:rPr>
          <w:rStyle w:val="CodeChar"/>
        </w:rPr>
        <w:t>8</w:t>
      </w:r>
      <w:r w:rsidR="00C04598" w:rsidRPr="006C5966">
        <w:rPr>
          <w:rStyle w:val="CodeChar"/>
        </w:rPr>
        <w:t>\Exercise_</w:t>
      </w:r>
      <w:r w:rsidR="00C04598">
        <w:rPr>
          <w:rStyle w:val="CodeChar"/>
        </w:rPr>
        <w:t>8.1</w:t>
      </w:r>
    </w:p>
    <w:p w:rsidR="00E952C6" w:rsidRPr="00221406" w:rsidRDefault="00E952C6" w:rsidP="00F57310">
      <w:pPr>
        <w:pStyle w:val="ListParagraph"/>
        <w:numPr>
          <w:ilvl w:val="0"/>
          <w:numId w:val="30"/>
        </w:numPr>
        <w:rPr>
          <w:rStyle w:val="Emphasis"/>
          <w:rFonts w:asciiTheme="minorHAnsi" w:hAnsiTheme="minorHAnsi"/>
          <w:b w:val="0"/>
          <w:iCs w:val="0"/>
          <w:sz w:val="22"/>
        </w:rPr>
      </w:pPr>
      <w:r>
        <w:t xml:space="preserve">Copy the directory </w:t>
      </w:r>
      <w:r w:rsidRPr="00221406">
        <w:rPr>
          <w:rStyle w:val="CodeChar"/>
        </w:rPr>
        <w:t>C:\GradleTraining\Exercise_</w:t>
      </w:r>
      <w:r>
        <w:rPr>
          <w:rStyle w:val="CodeChar"/>
        </w:rPr>
        <w:t>8</w:t>
      </w:r>
      <w:r w:rsidRPr="00221406">
        <w:rPr>
          <w:rStyle w:val="CodeChar"/>
        </w:rPr>
        <w:t>\Exercise_</w:t>
      </w:r>
      <w:r>
        <w:rPr>
          <w:rStyle w:val="CodeChar"/>
        </w:rPr>
        <w:t>8.1</w:t>
      </w:r>
      <w:r w:rsidRPr="00221406">
        <w:rPr>
          <w:rStyle w:val="CodeChar"/>
        </w:rPr>
        <w:t>\</w:t>
      </w:r>
      <w:r>
        <w:rPr>
          <w:rStyle w:val="CodeChar"/>
        </w:rPr>
        <w:t>StopLight</w:t>
      </w:r>
      <w:r>
        <w:t xml:space="preserve"> to your new work directory.</w:t>
      </w:r>
    </w:p>
    <w:p w:rsidR="00171115" w:rsidRPr="006C5966" w:rsidRDefault="00171115" w:rsidP="00F57310">
      <w:pPr>
        <w:pStyle w:val="ListParagraph"/>
        <w:numPr>
          <w:ilvl w:val="0"/>
          <w:numId w:val="30"/>
        </w:numPr>
        <w:rPr>
          <w:rStyle w:val="Emphasis"/>
          <w:rFonts w:asciiTheme="minorHAnsi" w:hAnsiTheme="minorHAnsi"/>
          <w:b w:val="0"/>
          <w:iCs w:val="0"/>
          <w:sz w:val="22"/>
        </w:rPr>
      </w:pPr>
      <w:r>
        <w:rPr>
          <w:rStyle w:val="Emphasis"/>
          <w:b w:val="0"/>
        </w:rPr>
        <w:t xml:space="preserve">In command prompt navigate to this new work directory, </w:t>
      </w:r>
      <w:r w:rsidRPr="00E952C6">
        <w:rPr>
          <w:rStyle w:val="CodeChar"/>
        </w:rPr>
        <w:t>StopLight</w:t>
      </w:r>
      <w:r>
        <w:rPr>
          <w:rStyle w:val="Emphasis"/>
          <w:b w:val="0"/>
        </w:rPr>
        <w:t>.</w:t>
      </w:r>
    </w:p>
    <w:p w:rsidR="00E952C6" w:rsidRDefault="00E952C6" w:rsidP="00F57310">
      <w:pPr>
        <w:pStyle w:val="ListParagraph"/>
        <w:numPr>
          <w:ilvl w:val="0"/>
          <w:numId w:val="30"/>
        </w:numPr>
      </w:pPr>
      <w:r>
        <w:t xml:space="preserve">There is a </w:t>
      </w:r>
      <w:r w:rsidRPr="00633AF5">
        <w:rPr>
          <w:rStyle w:val="CodeChar"/>
        </w:rPr>
        <w:t>solution.gradle</w:t>
      </w:r>
      <w:r>
        <w:t xml:space="preserve"> file in this directory, but you will be creating your </w:t>
      </w:r>
      <w:r w:rsidRPr="00633AF5">
        <w:rPr>
          <w:rStyle w:val="CodeChar"/>
        </w:rPr>
        <w:t>build.gradle</w:t>
      </w:r>
      <w:r>
        <w:t xml:space="preserve"> file from scratch.  </w:t>
      </w:r>
      <w:r>
        <w:rPr>
          <w:rStyle w:val="Emphasis"/>
          <w:b w:val="0"/>
        </w:rPr>
        <w:t xml:space="preserve">Create a </w:t>
      </w:r>
      <w:r w:rsidRPr="00633AF5">
        <w:rPr>
          <w:rStyle w:val="CodeChar"/>
        </w:rPr>
        <w:t>build.gradle</w:t>
      </w:r>
      <w:r>
        <w:rPr>
          <w:rStyle w:val="Emphasis"/>
          <w:b w:val="0"/>
        </w:rPr>
        <w:t xml:space="preserve"> file in this directory and open it in Notepad++.</w:t>
      </w:r>
      <w:r w:rsidRPr="00F0192F">
        <w:t xml:space="preserve"> </w:t>
      </w:r>
      <w:r>
        <w:t xml:space="preserve"> </w:t>
      </w:r>
    </w:p>
    <w:p w:rsidR="00C04598" w:rsidRPr="00EE1FC4" w:rsidRDefault="00171115" w:rsidP="00F57310">
      <w:pPr>
        <w:pStyle w:val="ListParagraph"/>
        <w:numPr>
          <w:ilvl w:val="0"/>
          <w:numId w:val="30"/>
        </w:numPr>
        <w:rPr>
          <w:rStyle w:val="Emphasis"/>
          <w:rFonts w:asciiTheme="minorHAnsi" w:hAnsiTheme="minorHAnsi"/>
          <w:b w:val="0"/>
          <w:iCs w:val="0"/>
          <w:sz w:val="22"/>
        </w:rPr>
      </w:pPr>
      <w:r>
        <w:rPr>
          <w:rStyle w:val="Emphasis"/>
          <w:b w:val="0"/>
        </w:rPr>
        <w:t>Add the following code to the file and save it. Here we are applying</w:t>
      </w:r>
      <w:r w:rsidR="00C04598">
        <w:rPr>
          <w:rStyle w:val="Emphasis"/>
          <w:b w:val="0"/>
        </w:rPr>
        <w:t xml:space="preserve"> </w:t>
      </w:r>
      <w:r w:rsidR="00EE1FC4">
        <w:rPr>
          <w:rStyle w:val="Emphasis"/>
          <w:b w:val="0"/>
        </w:rPr>
        <w:t>the Jav</w:t>
      </w:r>
      <w:r w:rsidR="00474F50">
        <w:rPr>
          <w:rStyle w:val="Emphasis"/>
          <w:b w:val="0"/>
        </w:rPr>
        <w:t>a Plugin and ensuring we have JU</w:t>
      </w:r>
      <w:r w:rsidR="00EE1FC4">
        <w:rPr>
          <w:rStyle w:val="Emphasis"/>
          <w:b w:val="0"/>
        </w:rPr>
        <w:t xml:space="preserve">nit available for our compile.  We </w:t>
      </w:r>
      <w:r w:rsidR="00201F4D">
        <w:rPr>
          <w:rStyle w:val="Emphasis"/>
          <w:b w:val="0"/>
        </w:rPr>
        <w:t>don’t have</w:t>
      </w:r>
      <w:r w:rsidR="00EE1FC4">
        <w:rPr>
          <w:rStyle w:val="Emphasis"/>
          <w:b w:val="0"/>
        </w:rPr>
        <w:t xml:space="preserve"> to worry about a test run dependency because Junit will already have been installed into our project. </w:t>
      </w:r>
    </w:p>
    <w:p w:rsidR="00EE1FC4" w:rsidRDefault="00EE1FC4" w:rsidP="00EE1FC4">
      <w:pPr>
        <w:pStyle w:val="Code"/>
      </w:pPr>
      <w:r>
        <w:t>apply plugin: 'java'</w:t>
      </w:r>
    </w:p>
    <w:p w:rsidR="00EE1FC4" w:rsidRDefault="00EE1FC4" w:rsidP="00EE1FC4">
      <w:pPr>
        <w:pStyle w:val="Code"/>
      </w:pPr>
    </w:p>
    <w:p w:rsidR="00EE1FC4" w:rsidRDefault="00EE1FC4" w:rsidP="00EE1FC4">
      <w:pPr>
        <w:pStyle w:val="Code"/>
      </w:pPr>
      <w:r>
        <w:t>repositories {</w:t>
      </w:r>
    </w:p>
    <w:p w:rsidR="00EE1FC4" w:rsidRDefault="00EE1FC4" w:rsidP="00EE1FC4">
      <w:pPr>
        <w:pStyle w:val="Code"/>
      </w:pPr>
      <w:r>
        <w:t xml:space="preserve">    mavenCentral()</w:t>
      </w:r>
    </w:p>
    <w:p w:rsidR="00EE1FC4" w:rsidRDefault="00EE1FC4" w:rsidP="00EE1FC4">
      <w:pPr>
        <w:pStyle w:val="Code"/>
      </w:pPr>
      <w:r>
        <w:t>}</w:t>
      </w:r>
    </w:p>
    <w:p w:rsidR="00EE1FC4" w:rsidRDefault="00EE1FC4" w:rsidP="00EE1FC4">
      <w:pPr>
        <w:pStyle w:val="Code"/>
      </w:pPr>
      <w:r>
        <w:t>dependencies {</w:t>
      </w:r>
    </w:p>
    <w:p w:rsidR="00EE1FC4" w:rsidRDefault="00EE1FC4" w:rsidP="00EE1FC4">
      <w:pPr>
        <w:pStyle w:val="Code"/>
      </w:pPr>
      <w:r>
        <w:t xml:space="preserve">    testCompile 'junit:junit:[4.8,)'</w:t>
      </w:r>
    </w:p>
    <w:p w:rsidR="00EE1FC4" w:rsidRDefault="00EE1FC4" w:rsidP="00EE1FC4">
      <w:pPr>
        <w:pStyle w:val="Code"/>
      </w:pPr>
      <w:r>
        <w:t>}</w:t>
      </w:r>
    </w:p>
    <w:p w:rsidR="00C14420" w:rsidRDefault="005378EE" w:rsidP="00F57310">
      <w:pPr>
        <w:pStyle w:val="ListParagraph"/>
        <w:numPr>
          <w:ilvl w:val="0"/>
          <w:numId w:val="30"/>
        </w:numPr>
      </w:pPr>
      <w:r>
        <w:lastRenderedPageBreak/>
        <w:t xml:space="preserve">Now run the command </w:t>
      </w:r>
      <w:r w:rsidRPr="00635ABC">
        <w:rPr>
          <w:rStyle w:val="CodeChar"/>
        </w:rPr>
        <w:t>gradle build</w:t>
      </w:r>
      <w:r>
        <w:t xml:space="preserve">.  The Build task will compile and assemble our code and then run any existing unit test against it.  </w:t>
      </w:r>
      <w:r w:rsidR="00635ABC">
        <w:t xml:space="preserve">We don’t have to do any configuration to run our unit tests, they run for free since we annotated our test </w:t>
      </w:r>
      <w:r w:rsidR="00474F50">
        <w:t>method</w:t>
      </w:r>
      <w:r w:rsidR="00635ABC">
        <w:t xml:space="preserve"> with @Test.  </w:t>
      </w:r>
      <w:r>
        <w:t>As we see, we built and assembled our application just fine.  But we had an issue with a failing unit test.</w:t>
      </w:r>
    </w:p>
    <w:p w:rsidR="005378EE" w:rsidRDefault="005378EE" w:rsidP="005378EE">
      <w:r>
        <w:t xml:space="preserve"> </w:t>
      </w:r>
      <w:r>
        <w:rPr>
          <w:noProof/>
          <w:lang w:eastAsia="en-US"/>
        </w:rPr>
        <w:drawing>
          <wp:inline distT="0" distB="0" distL="0" distR="0" wp14:anchorId="0612C3DE" wp14:editId="028851B7">
            <wp:extent cx="6691888" cy="2601686"/>
            <wp:effectExtent l="0" t="0" r="0" b="825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713795" cy="2610203"/>
                    </a:xfrm>
                    <a:prstGeom prst="rect">
                      <a:avLst/>
                    </a:prstGeom>
                  </pic:spPr>
                </pic:pic>
              </a:graphicData>
            </a:graphic>
          </wp:inline>
        </w:drawing>
      </w:r>
    </w:p>
    <w:p w:rsidR="005378EE" w:rsidRDefault="005378EE" w:rsidP="00F57310">
      <w:pPr>
        <w:pStyle w:val="ListParagraph"/>
        <w:numPr>
          <w:ilvl w:val="0"/>
          <w:numId w:val="30"/>
        </w:numPr>
      </w:pPr>
      <w:r>
        <w:t xml:space="preserve">The output tells us to look at the index.html file in our project’s </w:t>
      </w:r>
      <w:r w:rsidRPr="0023346D">
        <w:rPr>
          <w:rStyle w:val="CodeChar"/>
        </w:rPr>
        <w:t>build/report/tests</w:t>
      </w:r>
      <w:r>
        <w:t xml:space="preserve"> directory.  Double click on this file to bring up the test results HTML page.  It will show a link to our failed tests.  Click on the link and the page will display the stack trace of the failed test.</w:t>
      </w:r>
    </w:p>
    <w:p w:rsidR="005378EE" w:rsidRDefault="005378EE" w:rsidP="005378EE">
      <w:pPr>
        <w:ind w:left="708"/>
      </w:pPr>
      <w:r>
        <w:t xml:space="preserve">This stack track shows we failed because our test of Unknown Color expected a </w:t>
      </w:r>
      <w:r w:rsidRPr="00931056">
        <w:rPr>
          <w:rStyle w:val="CodeChar"/>
        </w:rPr>
        <w:t>Stop</w:t>
      </w:r>
      <w:r>
        <w:t xml:space="preserve">, but got </w:t>
      </w:r>
      <w:r w:rsidRPr="00931056">
        <w:rPr>
          <w:rStyle w:val="CodeChar"/>
        </w:rPr>
        <w:t>UnknownAction</w:t>
      </w:r>
      <w:r>
        <w:t>.   Obviously our test code is incorrect.</w:t>
      </w:r>
    </w:p>
    <w:p w:rsidR="005378EE" w:rsidRDefault="005378EE" w:rsidP="005378EE">
      <w:r>
        <w:lastRenderedPageBreak/>
        <w:t xml:space="preserve"> </w:t>
      </w:r>
      <w:r>
        <w:rPr>
          <w:noProof/>
          <w:lang w:eastAsia="en-US"/>
        </w:rPr>
        <w:drawing>
          <wp:inline distT="0" distB="0" distL="0" distR="0" wp14:anchorId="0A1CA4E1" wp14:editId="5C2B6795">
            <wp:extent cx="5943600" cy="4944745"/>
            <wp:effectExtent l="0" t="0" r="0" b="825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4944745"/>
                    </a:xfrm>
                    <a:prstGeom prst="rect">
                      <a:avLst/>
                    </a:prstGeom>
                  </pic:spPr>
                </pic:pic>
              </a:graphicData>
            </a:graphic>
          </wp:inline>
        </w:drawing>
      </w:r>
    </w:p>
    <w:p w:rsidR="005378EE" w:rsidRDefault="005378EE" w:rsidP="00F57310">
      <w:pPr>
        <w:pStyle w:val="ListParagraph"/>
        <w:numPr>
          <w:ilvl w:val="0"/>
          <w:numId w:val="30"/>
        </w:numPr>
      </w:pPr>
      <w:r>
        <w:t xml:space="preserve">Open the unit test </w:t>
      </w:r>
      <w:r w:rsidRPr="00EE1FC4">
        <w:rPr>
          <w:rStyle w:val="CodeChar"/>
        </w:rPr>
        <w:t>C:\GradleTraining\</w:t>
      </w:r>
      <w:r w:rsidR="00110585" w:rsidRPr="00110585">
        <w:rPr>
          <w:rStyle w:val="CodeChar"/>
        </w:rPr>
        <w:t xml:space="preserve"> </w:t>
      </w:r>
      <w:r w:rsidR="00110585" w:rsidRPr="00EE1FC4">
        <w:rPr>
          <w:rStyle w:val="CodeChar"/>
        </w:rPr>
        <w:t>Exercise_8</w:t>
      </w:r>
      <w:r w:rsidR="00110585">
        <w:rPr>
          <w:rStyle w:val="CodeChar"/>
        </w:rPr>
        <w:t>\</w:t>
      </w:r>
      <w:r w:rsidRPr="00EE1FC4">
        <w:rPr>
          <w:rStyle w:val="CodeChar"/>
        </w:rPr>
        <w:t>Exercise_8.1\StopLight\src\test\java\com\training\gradle</w:t>
      </w:r>
      <w:r>
        <w:t>\</w:t>
      </w:r>
      <w:r w:rsidRPr="005378EE">
        <w:rPr>
          <w:rStyle w:val="CodeChar"/>
        </w:rPr>
        <w:t>StoplightTest.javea</w:t>
      </w:r>
      <w:r>
        <w:t xml:space="preserve"> and change the last test to be the following:</w:t>
      </w:r>
    </w:p>
    <w:p w:rsidR="0003601B" w:rsidRPr="0003601B" w:rsidRDefault="0003601B" w:rsidP="0003601B">
      <w:pPr>
        <w:pStyle w:val="Code"/>
      </w:pPr>
      <w:r w:rsidRPr="0003601B">
        <w:rPr>
          <w:color w:val="6A3E3E"/>
        </w:rPr>
        <w:t>color</w:t>
      </w:r>
      <w:r w:rsidRPr="0003601B">
        <w:t xml:space="preserve"> = UnknownColor;</w:t>
      </w:r>
    </w:p>
    <w:p w:rsidR="0003601B" w:rsidRDefault="0003601B" w:rsidP="0003601B">
      <w:pPr>
        <w:pStyle w:val="Code"/>
      </w:pPr>
      <w:r w:rsidRPr="0003601B">
        <w:t>ssert.assertEquals(</w:t>
      </w:r>
      <w:r w:rsidRPr="0003601B">
        <w:rPr>
          <w:color w:val="2A00FF"/>
        </w:rPr>
        <w:t>"Input Unknown and Got incorrect Action: "</w:t>
      </w:r>
      <w:r w:rsidRPr="0003601B">
        <w:t xml:space="preserve"> + </w:t>
      </w:r>
    </w:p>
    <w:p w:rsidR="0003601B" w:rsidRDefault="0003601B" w:rsidP="0003601B">
      <w:pPr>
        <w:pStyle w:val="Code"/>
      </w:pPr>
      <w:r>
        <w:t xml:space="preserve">                    </w:t>
      </w:r>
      <w:r w:rsidRPr="0003601B">
        <w:rPr>
          <w:color w:val="6A3E3E"/>
        </w:rPr>
        <w:t>light</w:t>
      </w:r>
      <w:r w:rsidRPr="0003601B">
        <w:t>.returnAction(</w:t>
      </w:r>
      <w:r w:rsidRPr="0003601B">
        <w:rPr>
          <w:color w:val="6A3E3E"/>
        </w:rPr>
        <w:t>color</w:t>
      </w:r>
      <w:r w:rsidRPr="0003601B">
        <w:t>), UnknownAction,</w:t>
      </w:r>
    </w:p>
    <w:p w:rsidR="0003601B" w:rsidRPr="0003601B" w:rsidRDefault="0003601B" w:rsidP="0003601B">
      <w:pPr>
        <w:pStyle w:val="Code"/>
      </w:pPr>
      <w:r>
        <w:t xml:space="preserve">                    </w:t>
      </w:r>
      <w:r w:rsidRPr="0003601B">
        <w:t xml:space="preserve"> </w:t>
      </w:r>
      <w:r w:rsidRPr="0003601B">
        <w:rPr>
          <w:color w:val="6A3E3E"/>
        </w:rPr>
        <w:t>light</w:t>
      </w:r>
      <w:r w:rsidRPr="0003601B">
        <w:t>.returnAction(</w:t>
      </w:r>
      <w:r w:rsidRPr="0003601B">
        <w:rPr>
          <w:color w:val="6A3E3E"/>
        </w:rPr>
        <w:t>color</w:t>
      </w:r>
      <w:r w:rsidRPr="0003601B">
        <w:t>));</w:t>
      </w:r>
    </w:p>
    <w:p w:rsidR="005378EE" w:rsidRDefault="0003601B" w:rsidP="00F57310">
      <w:pPr>
        <w:pStyle w:val="ListParagraph"/>
        <w:numPr>
          <w:ilvl w:val="0"/>
          <w:numId w:val="30"/>
        </w:numPr>
      </w:pPr>
      <w:r>
        <w:t xml:space="preserve">Not rerun the </w:t>
      </w:r>
      <w:r w:rsidRPr="004A3F10">
        <w:rPr>
          <w:rStyle w:val="CodeChar"/>
        </w:rPr>
        <w:t>gradle build</w:t>
      </w:r>
      <w:r>
        <w:t xml:space="preserve"> task.  Notice the build and the tests now pass!  Having unit tests make the build fail is very import as it tells the build server the code is not ready to move on to the next step.  In Continuous Integration pipelines this is a very valuable feature.  We’ll learn about Continuous Integration in the next section.</w:t>
      </w:r>
    </w:p>
    <w:p w:rsidR="00C14420" w:rsidRDefault="00C14420" w:rsidP="00653675">
      <w:pPr>
        <w:ind w:left="706" w:hanging="706"/>
        <w:rPr>
          <w:rFonts w:cs="Consolas"/>
          <w:color w:val="000000"/>
          <w:sz w:val="20"/>
          <w:szCs w:val="20"/>
        </w:rPr>
      </w:pPr>
      <w:r w:rsidRPr="00F36B7D">
        <w:rPr>
          <w:rFonts w:cs="Consolas"/>
          <w:b/>
          <w:color w:val="000000"/>
          <w:sz w:val="20"/>
          <w:szCs w:val="20"/>
        </w:rPr>
        <w:t xml:space="preserve">Expected </w:t>
      </w:r>
      <w:r>
        <w:rPr>
          <w:rFonts w:cs="Consolas"/>
          <w:b/>
          <w:color w:val="000000"/>
          <w:sz w:val="20"/>
          <w:szCs w:val="20"/>
        </w:rPr>
        <w:t>Result</w:t>
      </w:r>
      <w:r w:rsidRPr="00F36B7D">
        <w:rPr>
          <w:rFonts w:cs="Consolas"/>
          <w:color w:val="000000"/>
          <w:sz w:val="20"/>
          <w:szCs w:val="20"/>
        </w:rPr>
        <w:t>:</w:t>
      </w:r>
      <w:r>
        <w:rPr>
          <w:rFonts w:cs="Consolas"/>
          <w:color w:val="000000"/>
          <w:sz w:val="20"/>
          <w:szCs w:val="20"/>
        </w:rPr>
        <w:t xml:space="preserve">  </w:t>
      </w:r>
      <w:r w:rsidR="0003601B">
        <w:rPr>
          <w:rFonts w:cs="Consolas"/>
          <w:color w:val="000000"/>
          <w:sz w:val="20"/>
          <w:szCs w:val="20"/>
        </w:rPr>
        <w:t xml:space="preserve">Gradle project with unit tests that run when the project it built, and cause the build to fail if the unit tests fail. </w:t>
      </w:r>
    </w:p>
    <w:p w:rsidR="00547C8F" w:rsidRPr="00547C8F" w:rsidRDefault="00547C8F" w:rsidP="00547C8F">
      <w:pPr>
        <w:pStyle w:val="IntenseQuote"/>
      </w:pPr>
      <w:r>
        <w:lastRenderedPageBreak/>
        <w:t xml:space="preserve">End </w:t>
      </w:r>
      <w:r w:rsidR="00474F50">
        <w:t>of</w:t>
      </w:r>
      <w:r>
        <w:t xml:space="preserve"> Lab</w:t>
      </w:r>
    </w:p>
    <w:p w:rsidR="005F2240" w:rsidRPr="00C14420" w:rsidRDefault="005F2240" w:rsidP="00653675">
      <w:pPr>
        <w:ind w:left="706" w:hanging="706"/>
      </w:pPr>
      <w:r>
        <w:rPr>
          <w:b/>
        </w:rPr>
        <w:t xml:space="preserve">If you get done Early: </w:t>
      </w:r>
      <w:r w:rsidR="00536BFE">
        <w:t>Research the internet to learn</w:t>
      </w:r>
      <w:r w:rsidR="00090255">
        <w:t xml:space="preserve"> about TestNG and how it is an improvement on our </w:t>
      </w:r>
      <w:r w:rsidR="00536BFE">
        <w:t>well-loved</w:t>
      </w:r>
      <w:r w:rsidR="00090255">
        <w:t xml:space="preserve"> Junit. </w:t>
      </w:r>
    </w:p>
    <w:p w:rsidR="004F33C1" w:rsidRDefault="004F33C1" w:rsidP="004F33C1">
      <w:pPr>
        <w:pStyle w:val="Heading1"/>
      </w:pPr>
      <w:bookmarkStart w:id="32" w:name="_Toc446171861"/>
      <w:r>
        <w:lastRenderedPageBreak/>
        <w:t xml:space="preserve">Gradle Integration with Jenkins </w:t>
      </w:r>
      <w:r w:rsidR="00475B6D">
        <w:t>(40 min)</w:t>
      </w:r>
      <w:bookmarkEnd w:id="32"/>
    </w:p>
    <w:p w:rsidR="00565296" w:rsidRDefault="00565296" w:rsidP="00565296">
      <w:pPr>
        <w:rPr>
          <w:rStyle w:val="Emphasis"/>
        </w:rPr>
      </w:pPr>
      <w:r>
        <w:rPr>
          <w:rStyle w:val="Emphasis"/>
        </w:rPr>
        <w:t>Prerequisites</w:t>
      </w:r>
    </w:p>
    <w:p w:rsidR="00575850" w:rsidRPr="00064727" w:rsidRDefault="00575850" w:rsidP="00ED5ADA">
      <w:pPr>
        <w:pStyle w:val="ListParagraph"/>
        <w:numPr>
          <w:ilvl w:val="0"/>
          <w:numId w:val="1"/>
        </w:numPr>
        <w:rPr>
          <w:rStyle w:val="Emphasis"/>
          <w:b w:val="0"/>
        </w:rPr>
      </w:pPr>
      <w:r w:rsidRPr="00064727">
        <w:rPr>
          <w:rStyle w:val="Emphasis"/>
          <w:b w:val="0"/>
        </w:rPr>
        <w:t>Java JDK 1.5 or higher</w:t>
      </w:r>
    </w:p>
    <w:p w:rsidR="00575850" w:rsidRPr="00064727" w:rsidRDefault="00575850" w:rsidP="00ED5ADA">
      <w:pPr>
        <w:pStyle w:val="ListParagraph"/>
        <w:numPr>
          <w:ilvl w:val="0"/>
          <w:numId w:val="1"/>
        </w:numPr>
        <w:rPr>
          <w:rStyle w:val="Emphasis"/>
        </w:rPr>
      </w:pPr>
      <w:r w:rsidRPr="00064727">
        <w:rPr>
          <w:rStyle w:val="Emphasis"/>
          <w:b w:val="0"/>
        </w:rPr>
        <w:t xml:space="preserve">Gradle installed and </w:t>
      </w:r>
      <w:r>
        <w:rPr>
          <w:rStyle w:val="Emphasis"/>
          <w:b w:val="0"/>
        </w:rPr>
        <w:t>verified</w:t>
      </w:r>
    </w:p>
    <w:p w:rsidR="00575850" w:rsidRPr="00575850" w:rsidRDefault="00575850" w:rsidP="00ED5ADA">
      <w:pPr>
        <w:pStyle w:val="ListParagraph"/>
        <w:numPr>
          <w:ilvl w:val="0"/>
          <w:numId w:val="1"/>
        </w:numPr>
        <w:rPr>
          <w:rStyle w:val="Emphasis"/>
          <w:b w:val="0"/>
        </w:rPr>
      </w:pPr>
      <w:r w:rsidRPr="00575850">
        <w:rPr>
          <w:rStyle w:val="Emphasis"/>
          <w:b w:val="0"/>
        </w:rPr>
        <w:t>Internet access</w:t>
      </w:r>
    </w:p>
    <w:p w:rsidR="00565296" w:rsidRPr="00575850" w:rsidRDefault="00575850" w:rsidP="00ED5ADA">
      <w:pPr>
        <w:pStyle w:val="ListParagraph"/>
        <w:numPr>
          <w:ilvl w:val="0"/>
          <w:numId w:val="1"/>
        </w:numPr>
        <w:rPr>
          <w:rStyle w:val="Emphasis"/>
          <w:b w:val="0"/>
        </w:rPr>
      </w:pPr>
      <w:r w:rsidRPr="00575850">
        <w:rPr>
          <w:rStyle w:val="Emphasis"/>
          <w:b w:val="0"/>
        </w:rPr>
        <w:t>Git installed and verified</w:t>
      </w:r>
    </w:p>
    <w:p w:rsidR="00565296" w:rsidRDefault="00565296" w:rsidP="00565296">
      <w:pPr>
        <w:rPr>
          <w:rStyle w:val="Emphasis"/>
        </w:rPr>
      </w:pPr>
      <w:r w:rsidRPr="00BA1758">
        <w:rPr>
          <w:rStyle w:val="Emphasis"/>
        </w:rPr>
        <w:t>Description</w:t>
      </w:r>
    </w:p>
    <w:p w:rsidR="004F70C1" w:rsidRPr="004F70C1" w:rsidRDefault="004F70C1" w:rsidP="00565296">
      <w:pPr>
        <w:rPr>
          <w:rStyle w:val="Emphasis"/>
          <w:b w:val="0"/>
        </w:rPr>
      </w:pPr>
      <w:r>
        <w:rPr>
          <w:rStyle w:val="Emphasis"/>
          <w:b w:val="0"/>
        </w:rPr>
        <w:t>In this lab we will install and configure Jenkins to enable</w:t>
      </w:r>
      <w:r w:rsidR="00B40C71">
        <w:rPr>
          <w:rStyle w:val="Emphasis"/>
          <w:b w:val="0"/>
        </w:rPr>
        <w:t xml:space="preserve"> builds of Gradle projects stored in Git. We will then configure a Jenkins job to build our Gradle project from the Jenkins build server.</w:t>
      </w:r>
    </w:p>
    <w:p w:rsidR="00565296" w:rsidRDefault="008A3132" w:rsidP="00565296">
      <w:pPr>
        <w:pStyle w:val="Heading2"/>
      </w:pPr>
      <w:bookmarkStart w:id="33" w:name="_Toc446171862"/>
      <w:r>
        <w:t>Install and Configure Jenkins</w:t>
      </w:r>
      <w:bookmarkEnd w:id="33"/>
    </w:p>
    <w:p w:rsidR="003A7977" w:rsidRDefault="003A7977" w:rsidP="00ED5ADA">
      <w:pPr>
        <w:pStyle w:val="ListParagraph"/>
        <w:numPr>
          <w:ilvl w:val="0"/>
          <w:numId w:val="7"/>
        </w:numPr>
      </w:pPr>
      <w:r>
        <w:t xml:space="preserve">Open your browser and go to the page: </w:t>
      </w:r>
      <w:hyperlink r:id="rId78" w:history="1">
        <w:r w:rsidRPr="00592D83">
          <w:rPr>
            <w:rStyle w:val="Hyperlink"/>
          </w:rPr>
          <w:t>http://jenkins-ci.org/</w:t>
        </w:r>
      </w:hyperlink>
      <w:r>
        <w:t xml:space="preserve">.  </w:t>
      </w:r>
    </w:p>
    <w:p w:rsidR="003A7977" w:rsidRDefault="003A7977" w:rsidP="00ED5ADA">
      <w:pPr>
        <w:pStyle w:val="ListParagraph"/>
        <w:numPr>
          <w:ilvl w:val="0"/>
          <w:numId w:val="7"/>
        </w:numPr>
      </w:pPr>
      <w:r>
        <w:t xml:space="preserve">Notice the download options on the right hand side of the page.  Click on the </w:t>
      </w:r>
      <w:r w:rsidR="00D65B70">
        <w:t xml:space="preserve">Long-Term Support Release to get the more stable version of Jenkins.  Click the link </w:t>
      </w:r>
      <w:r>
        <w:t>un</w:t>
      </w:r>
      <w:r w:rsidR="00D70940">
        <w:t>der</w:t>
      </w:r>
      <w:r>
        <w:t xml:space="preserve"> the Java Web Archive (.war) heading.</w:t>
      </w:r>
    </w:p>
    <w:p w:rsidR="003A7977" w:rsidRDefault="003A7977" w:rsidP="003A7977">
      <w:pPr>
        <w:ind w:left="360"/>
      </w:pPr>
      <w:r>
        <w:rPr>
          <w:noProof/>
          <w:lang w:eastAsia="en-US"/>
        </w:rPr>
        <mc:AlternateContent>
          <mc:Choice Requires="wps">
            <w:drawing>
              <wp:anchor distT="0" distB="0" distL="114300" distR="114300" simplePos="0" relativeHeight="251667456" behindDoc="0" locked="0" layoutInCell="1" allowOverlap="1">
                <wp:simplePos x="0" y="0"/>
                <wp:positionH relativeFrom="column">
                  <wp:posOffset>1905000</wp:posOffset>
                </wp:positionH>
                <wp:positionV relativeFrom="paragraph">
                  <wp:posOffset>646429</wp:posOffset>
                </wp:positionV>
                <wp:extent cx="978408" cy="247650"/>
                <wp:effectExtent l="19050" t="19050" r="12700" b="38100"/>
                <wp:wrapNone/>
                <wp:docPr id="16" name="Right Arrow 16"/>
                <wp:cNvGraphicFramePr/>
                <a:graphic xmlns:a="http://schemas.openxmlformats.org/drawingml/2006/main">
                  <a:graphicData uri="http://schemas.microsoft.com/office/word/2010/wordprocessingShape">
                    <wps:wsp>
                      <wps:cNvSpPr/>
                      <wps:spPr>
                        <a:xfrm rot="10800000">
                          <a:off x="0" y="0"/>
                          <a:ext cx="978408" cy="2476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2322E68" id="Right Arrow 16" o:spid="_x0000_s1026" type="#_x0000_t13" style="position:absolute;margin-left:150pt;margin-top:50.9pt;width:77.05pt;height:19.5pt;rotation:180;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" adj="18866" fillcolor="#f07f09 [3204]" strokecolor="#773f04 [1604]" strokeweight="1pt"/>
            </w:pict>
          </mc:Fallback>
        </mc:AlternateContent>
      </w:r>
      <w:r w:rsidR="00D65B70" w:rsidRPr="00D65B70">
        <w:rPr>
          <w:noProof/>
          <w:lang w:eastAsia="en-US"/>
        </w:rPr>
        <w:t xml:space="preserve"> </w:t>
      </w:r>
      <w:r w:rsidR="00D65B70">
        <w:rPr>
          <w:noProof/>
          <w:lang w:eastAsia="en-US"/>
        </w:rPr>
        <w:drawing>
          <wp:inline distT="0" distB="0" distL="0" distR="0" wp14:anchorId="7000677A" wp14:editId="1AA9FD70">
            <wp:extent cx="1762125" cy="30519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775583" cy="3075289"/>
                    </a:xfrm>
                    <a:prstGeom prst="rect">
                      <a:avLst/>
                    </a:prstGeom>
                  </pic:spPr>
                </pic:pic>
              </a:graphicData>
            </a:graphic>
          </wp:inline>
        </w:drawing>
      </w:r>
    </w:p>
    <w:p w:rsidR="003A7977" w:rsidRDefault="00D70940" w:rsidP="00ED5ADA">
      <w:pPr>
        <w:pStyle w:val="ListParagraph"/>
        <w:numPr>
          <w:ilvl w:val="0"/>
          <w:numId w:val="7"/>
        </w:numPr>
      </w:pPr>
      <w:r>
        <w:t xml:space="preserve">We are going to run Jenkins from the command line, so move the downloaded </w:t>
      </w:r>
      <w:r w:rsidRPr="00474F50">
        <w:rPr>
          <w:rStyle w:val="CodeChar"/>
        </w:rPr>
        <w:t>Jenkins.war</w:t>
      </w:r>
      <w:r>
        <w:t xml:space="preserve"> file to its own directory under </w:t>
      </w:r>
      <w:r w:rsidRPr="00B64220">
        <w:rPr>
          <w:rStyle w:val="CodeChar"/>
        </w:rPr>
        <w:t>C:\jenkins</w:t>
      </w:r>
      <w:r>
        <w:t>.</w:t>
      </w:r>
    </w:p>
    <w:p w:rsidR="00D70940" w:rsidRDefault="00D70940" w:rsidP="00ED5ADA">
      <w:pPr>
        <w:pStyle w:val="ListParagraph"/>
        <w:numPr>
          <w:ilvl w:val="0"/>
          <w:numId w:val="7"/>
        </w:numPr>
      </w:pPr>
      <w:r>
        <w:t xml:space="preserve">Open a command prompt and navigate to C:\jenkins.  At the prompt enter the following </w:t>
      </w:r>
      <w:r w:rsidR="00B64220">
        <w:t xml:space="preserve">command </w:t>
      </w:r>
      <w:r>
        <w:t>to start the Jenkins server.</w:t>
      </w:r>
      <w:r w:rsidR="00B64220">
        <w:t xml:space="preserve"> </w:t>
      </w:r>
      <w:r w:rsidRPr="00B64220">
        <w:rPr>
          <w:rStyle w:val="CodeChar"/>
        </w:rPr>
        <w:t>C:\&gt; java –jar Jenkins.war</w:t>
      </w:r>
    </w:p>
    <w:p w:rsidR="00D70940" w:rsidRDefault="00D70940" w:rsidP="00ED5ADA">
      <w:pPr>
        <w:pStyle w:val="ListParagraph"/>
        <w:numPr>
          <w:ilvl w:val="0"/>
          <w:numId w:val="7"/>
        </w:numPr>
      </w:pPr>
      <w:r>
        <w:t xml:space="preserve">Open your browser and navigate to </w:t>
      </w:r>
      <w:hyperlink r:id="rId80" w:history="1">
        <w:r w:rsidRPr="00592D83">
          <w:rPr>
            <w:rStyle w:val="Hyperlink"/>
          </w:rPr>
          <w:t>http://localhost:8080</w:t>
        </w:r>
      </w:hyperlink>
      <w:r>
        <w:t xml:space="preserve">.  When Jenkins is fully up the Jenkin’s application will open. </w:t>
      </w:r>
    </w:p>
    <w:p w:rsidR="00C0020D" w:rsidRDefault="00C0020D" w:rsidP="00ED5ADA">
      <w:pPr>
        <w:pStyle w:val="ListParagraph"/>
        <w:numPr>
          <w:ilvl w:val="0"/>
          <w:numId w:val="7"/>
        </w:numPr>
      </w:pPr>
      <w:r>
        <w:lastRenderedPageBreak/>
        <w:t xml:space="preserve">We do not have security enabled so we’ll be able to do all our Jenkins configuration without needing to login.  From the menu on the left side of the screen, Click on the Manage Jenkins option.  This will display a number of administration tools.  Click on the Manage Plugins tool. </w:t>
      </w:r>
    </w:p>
    <w:p w:rsidR="00510A3D" w:rsidRDefault="00510A3D" w:rsidP="00ED5ADA">
      <w:pPr>
        <w:pStyle w:val="ListParagraph"/>
        <w:numPr>
          <w:ilvl w:val="0"/>
          <w:numId w:val="7"/>
        </w:numPr>
      </w:pPr>
      <w:r>
        <w:t>The Manage Plugin screen has 3 tabs at the top of the screen.  We need to go to the Available tab to install plugins for Git and Gradle.</w:t>
      </w:r>
    </w:p>
    <w:p w:rsidR="00510A3D" w:rsidRDefault="00510A3D" w:rsidP="00ED5ADA">
      <w:pPr>
        <w:pStyle w:val="ListParagraph"/>
        <w:numPr>
          <w:ilvl w:val="0"/>
          <w:numId w:val="7"/>
        </w:numPr>
      </w:pPr>
      <w:r>
        <w:t xml:space="preserve">Once in the Available tab, look for the Filter text box in the top right hand corner of the page.  You’ll use this Filter to find our needed plugins.  </w:t>
      </w:r>
    </w:p>
    <w:p w:rsidR="00510A3D" w:rsidRDefault="00330FAA" w:rsidP="00510A3D">
      <w:pPr>
        <w:ind w:left="708"/>
      </w:pPr>
      <w:r>
        <w:rPr>
          <w:noProof/>
          <w:lang w:eastAsia="en-US"/>
        </w:rPr>
        <mc:AlternateContent>
          <mc:Choice Requires="wps">
            <w:drawing>
              <wp:anchor distT="0" distB="0" distL="114300" distR="114300" simplePos="0" relativeHeight="251670528" behindDoc="0" locked="0" layoutInCell="1" allowOverlap="1" wp14:anchorId="43C43C9F" wp14:editId="5A567C99">
                <wp:simplePos x="0" y="0"/>
                <wp:positionH relativeFrom="column">
                  <wp:posOffset>1257300</wp:posOffset>
                </wp:positionH>
                <wp:positionV relativeFrom="paragraph">
                  <wp:posOffset>3995420</wp:posOffset>
                </wp:positionV>
                <wp:extent cx="768350" cy="133350"/>
                <wp:effectExtent l="0" t="19050" r="31750" b="38100"/>
                <wp:wrapNone/>
                <wp:docPr id="20" name="Right Arrow 20"/>
                <wp:cNvGraphicFramePr/>
                <a:graphic xmlns:a="http://schemas.openxmlformats.org/drawingml/2006/main">
                  <a:graphicData uri="http://schemas.microsoft.com/office/word/2010/wordprocessingShape">
                    <wps:wsp>
                      <wps:cNvSpPr/>
                      <wps:spPr>
                        <a:xfrm>
                          <a:off x="0" y="0"/>
                          <a:ext cx="76835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7F4CD" id="Right Arrow 20" o:spid="_x0000_s1026" type="#_x0000_t13" style="position:absolute;margin-left:99pt;margin-top:314.6pt;width:60.5pt;height:1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" adj="19726" fillcolor="#f07f09 [3204]" strokecolor="#773f04 [1604]" strokeweight="1pt"/>
            </w:pict>
          </mc:Fallback>
        </mc:AlternateContent>
      </w:r>
      <w:r w:rsidR="00510A3D">
        <w:rPr>
          <w:noProof/>
          <w:lang w:eastAsia="en-US"/>
        </w:rPr>
        <mc:AlternateContent>
          <mc:Choice Requires="wps">
            <w:drawing>
              <wp:anchor distT="0" distB="0" distL="114300" distR="114300" simplePos="0" relativeHeight="251668480" behindDoc="0" locked="0" layoutInCell="1" allowOverlap="1" wp14:anchorId="239852BC" wp14:editId="25AAC6C6">
                <wp:simplePos x="0" y="0"/>
                <wp:positionH relativeFrom="column">
                  <wp:posOffset>2832100</wp:posOffset>
                </wp:positionH>
                <wp:positionV relativeFrom="paragraph">
                  <wp:posOffset>737870</wp:posOffset>
                </wp:positionV>
                <wp:extent cx="768350" cy="133350"/>
                <wp:effectExtent l="0" t="19050" r="31750" b="38100"/>
                <wp:wrapNone/>
                <wp:docPr id="19" name="Right Arrow 19"/>
                <wp:cNvGraphicFramePr/>
                <a:graphic xmlns:a="http://schemas.openxmlformats.org/drawingml/2006/main">
                  <a:graphicData uri="http://schemas.microsoft.com/office/word/2010/wordprocessingShape">
                    <wps:wsp>
                      <wps:cNvSpPr/>
                      <wps:spPr>
                        <a:xfrm>
                          <a:off x="0" y="0"/>
                          <a:ext cx="76835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4BDFE" id="Right Arrow 19" o:spid="_x0000_s1026" type="#_x0000_t13" style="position:absolute;margin-left:223pt;margin-top:58.1pt;width:60.5pt;height:1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" adj="19726" fillcolor="#f07f09 [3204]" strokecolor="#773f04 [1604]" strokeweight="1pt"/>
            </w:pict>
          </mc:Fallback>
        </mc:AlternateContent>
      </w:r>
      <w:r w:rsidR="00510A3D">
        <w:rPr>
          <w:noProof/>
          <w:lang w:eastAsia="en-US"/>
        </w:rPr>
        <w:drawing>
          <wp:inline distT="0" distB="0" distL="0" distR="0" wp14:anchorId="3D44395D" wp14:editId="574E9D27">
            <wp:extent cx="4591050" cy="4211896"/>
            <wp:effectExtent l="19050" t="19050" r="19050" b="177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593617" cy="4214251"/>
                    </a:xfrm>
                    <a:prstGeom prst="rect">
                      <a:avLst/>
                    </a:prstGeom>
                    <a:ln>
                      <a:solidFill>
                        <a:schemeClr val="accent1"/>
                      </a:solidFill>
                    </a:ln>
                  </pic:spPr>
                </pic:pic>
              </a:graphicData>
            </a:graphic>
          </wp:inline>
        </w:drawing>
      </w:r>
    </w:p>
    <w:p w:rsidR="00510A3D" w:rsidRDefault="00510A3D" w:rsidP="00ED5ADA">
      <w:pPr>
        <w:pStyle w:val="ListParagraph"/>
        <w:numPr>
          <w:ilvl w:val="0"/>
          <w:numId w:val="7"/>
        </w:numPr>
      </w:pPr>
      <w:r>
        <w:t>Type the word “Gradle” in it and notice how the available plugins in the list are filtered.  (do not hit return or you will be taken out of the Manage</w:t>
      </w:r>
      <w:r w:rsidRPr="00510A3D">
        <w:t xml:space="preserve"> </w:t>
      </w:r>
      <w:r>
        <w:t>Plugin page).  When you see the Gradle pl</w:t>
      </w:r>
      <w:r w:rsidR="00330FAA">
        <w:t>ugin, select its checkbox, and c</w:t>
      </w:r>
      <w:r>
        <w:t>lick on the “Install without</w:t>
      </w:r>
      <w:r w:rsidR="00330FAA">
        <w:t xml:space="preserve"> </w:t>
      </w:r>
      <w:r>
        <w:t>restart” button at the bottom of the page.  You will be taken to the installing plugin page.</w:t>
      </w:r>
    </w:p>
    <w:p w:rsidR="00510A3D" w:rsidRDefault="00510A3D" w:rsidP="00ED5ADA">
      <w:pPr>
        <w:pStyle w:val="ListParagraph"/>
        <w:numPr>
          <w:ilvl w:val="0"/>
          <w:numId w:val="7"/>
        </w:numPr>
      </w:pPr>
      <w:r>
        <w:t xml:space="preserve">On the left hand menu, click on Manage Plugins and then on the Available tab.  In the Filter text box enter “Git plugin”.  If you just enter Git there will be several screen of plugins to search through.  You want the Git plugin, Not the Github or </w:t>
      </w:r>
      <w:r w:rsidR="00330FAA">
        <w:t xml:space="preserve">any </w:t>
      </w:r>
      <w:r>
        <w:t>other type of plugin</w:t>
      </w:r>
      <w:r w:rsidR="00330FAA">
        <w:t xml:space="preserve"> with Git in the name</w:t>
      </w:r>
      <w:r>
        <w:t>.</w:t>
      </w:r>
      <w:r w:rsidR="00330FAA">
        <w:t xml:space="preserve">  Select the Git plugin checkbox and click on the “Install without restart” button at the bottom of the page. </w:t>
      </w:r>
      <w:r w:rsidR="00D96A6B">
        <w:t xml:space="preserve"> This will take you to the installing plugin page.</w:t>
      </w:r>
      <w:r w:rsidR="00330FAA">
        <w:t xml:space="preserve"> </w:t>
      </w:r>
    </w:p>
    <w:p w:rsidR="00D96A6B" w:rsidRDefault="00D96A6B" w:rsidP="00ED5ADA">
      <w:pPr>
        <w:pStyle w:val="ListParagraph"/>
        <w:numPr>
          <w:ilvl w:val="0"/>
          <w:numId w:val="7"/>
        </w:numPr>
      </w:pPr>
      <w:r>
        <w:t xml:space="preserve">When the plugins are fully installed you’ll need to restart Jenkins.  Go to the command line where you started Jenkins, and hitting </w:t>
      </w:r>
      <w:r w:rsidRPr="00474F50">
        <w:rPr>
          <w:rStyle w:val="CodeChar"/>
        </w:rPr>
        <w:t>Cntl-c</w:t>
      </w:r>
      <w:r>
        <w:t xml:space="preserve"> to stop it.  Then enter </w:t>
      </w:r>
      <w:r w:rsidRPr="00B64220">
        <w:rPr>
          <w:rStyle w:val="CodeChar"/>
        </w:rPr>
        <w:t>C:\&gt; java –jar Jenkins.war</w:t>
      </w:r>
      <w:r>
        <w:t>.</w:t>
      </w:r>
    </w:p>
    <w:p w:rsidR="00330FAA" w:rsidRDefault="00330FAA" w:rsidP="00ED5ADA">
      <w:pPr>
        <w:pStyle w:val="ListParagraph"/>
        <w:numPr>
          <w:ilvl w:val="0"/>
          <w:numId w:val="7"/>
        </w:numPr>
      </w:pPr>
      <w:r>
        <w:lastRenderedPageBreak/>
        <w:t>Not that we’ve installed our plugins, we need to configure the Jenkins server to be able to find them.  On the left hand menu, click on Manage Jenkins, then click on Configure System, the first item in the list of administration tools.</w:t>
      </w:r>
    </w:p>
    <w:p w:rsidR="00330FAA" w:rsidRDefault="00330FAA" w:rsidP="00ED5ADA">
      <w:pPr>
        <w:pStyle w:val="ListParagraph"/>
        <w:numPr>
          <w:ilvl w:val="0"/>
          <w:numId w:val="7"/>
        </w:numPr>
      </w:pPr>
      <w:r>
        <w:t>This is a long page, and every plugin you install adds a new section to be configured.  Start with the JDK section, click the</w:t>
      </w:r>
      <w:r w:rsidR="00135A8C">
        <w:t xml:space="preserve"> “Add JDK” </w:t>
      </w:r>
      <w:r>
        <w:t>button in this section</w:t>
      </w:r>
      <w:r w:rsidR="00D24392">
        <w:t xml:space="preserve"> and unclick the “install automatically” checkbox</w:t>
      </w:r>
      <w:r>
        <w:t xml:space="preserve">.  We need to tell Jenkins where our JAVA_HOME is located and how we’ll refer to that installation when we configure build jobs. Enter the name Java 1.7, and the path to JAVA_HOME.  You can find the JAVA_HOME path from the command prompt by entering </w:t>
      </w:r>
      <w:r w:rsidR="00B64220">
        <w:t xml:space="preserve">     </w:t>
      </w:r>
      <w:r w:rsidR="00B64220">
        <w:rPr>
          <w:rStyle w:val="CodeChar"/>
        </w:rPr>
        <w:t xml:space="preserve">C:\&gt; </w:t>
      </w:r>
      <w:r w:rsidRPr="00B64220">
        <w:rPr>
          <w:rStyle w:val="CodeChar"/>
        </w:rPr>
        <w:t>set JAVA_HOME</w:t>
      </w:r>
      <w:r w:rsidR="00D24392">
        <w:t>.   You can configure multiple versions of tools on your build server.  Including the version in the name of the tool will help distinguish between multiple versions when you create your build job.</w:t>
      </w:r>
      <w:r w:rsidR="005D2B90">
        <w:t xml:space="preserve">  Hit the Apply button at the bottom of the screen to save your changes.</w:t>
      </w:r>
    </w:p>
    <w:p w:rsidR="00330FAA" w:rsidRDefault="00330FAA" w:rsidP="00330FAA">
      <w:pPr>
        <w:ind w:left="708"/>
      </w:pPr>
      <w:r>
        <w:rPr>
          <w:noProof/>
          <w:lang w:eastAsia="en-US"/>
        </w:rPr>
        <w:drawing>
          <wp:inline distT="0" distB="0" distL="0" distR="0" wp14:anchorId="21CBD367" wp14:editId="43D6D443">
            <wp:extent cx="4918586" cy="1285875"/>
            <wp:effectExtent l="19050" t="19050" r="1587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972865" cy="1300065"/>
                    </a:xfrm>
                    <a:prstGeom prst="rect">
                      <a:avLst/>
                    </a:prstGeom>
                    <a:ln>
                      <a:solidFill>
                        <a:schemeClr val="accent1"/>
                      </a:solidFill>
                    </a:ln>
                  </pic:spPr>
                </pic:pic>
              </a:graphicData>
            </a:graphic>
          </wp:inline>
        </w:drawing>
      </w:r>
    </w:p>
    <w:p w:rsidR="00330FAA" w:rsidRDefault="00330FAA" w:rsidP="00ED5ADA">
      <w:pPr>
        <w:pStyle w:val="ListParagraph"/>
        <w:numPr>
          <w:ilvl w:val="0"/>
          <w:numId w:val="7"/>
        </w:numPr>
      </w:pPr>
      <w:r>
        <w:t>Now scroll down to the Git section</w:t>
      </w:r>
      <w:r w:rsidR="00135A8C">
        <w:t xml:space="preserve"> and </w:t>
      </w:r>
      <w:r w:rsidR="00D24392">
        <w:t>click on the “Add Git” button</w:t>
      </w:r>
      <w:r w:rsidR="00D24392" w:rsidRPr="00D24392">
        <w:t xml:space="preserve"> </w:t>
      </w:r>
      <w:r w:rsidR="00D24392">
        <w:t>and unclick the “install automatically” checkbox.  A</w:t>
      </w:r>
      <w:r w:rsidR="00135A8C">
        <w:t>dd a name for your Git installation and the path to your git.exe file.  Note you need the full path including get.exe at the end as shown below.</w:t>
      </w:r>
      <w:r w:rsidR="005D2B90" w:rsidRPr="005D2B90">
        <w:t xml:space="preserve"> </w:t>
      </w:r>
      <w:r w:rsidR="005D2B90">
        <w:t xml:space="preserve"> Hit the Apply button at the bottom of the screen to save your changes.</w:t>
      </w:r>
      <w:r w:rsidR="00D75005">
        <w:t xml:space="preserve">  BTW, you can click on those blue question mark circles to get pop-up help on most fields in Jenkins!</w:t>
      </w:r>
    </w:p>
    <w:p w:rsidR="00135A8C" w:rsidRDefault="00135A8C" w:rsidP="00D24392">
      <w:pPr>
        <w:ind w:left="576"/>
      </w:pPr>
      <w:r>
        <w:rPr>
          <w:noProof/>
          <w:lang w:eastAsia="en-US"/>
        </w:rPr>
        <w:drawing>
          <wp:inline distT="0" distB="0" distL="0" distR="0" wp14:anchorId="46E08BAD" wp14:editId="2BA15670">
            <wp:extent cx="4581525" cy="1628987"/>
            <wp:effectExtent l="19050" t="19050" r="952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94267" cy="1633518"/>
                    </a:xfrm>
                    <a:prstGeom prst="rect">
                      <a:avLst/>
                    </a:prstGeom>
                    <a:ln>
                      <a:solidFill>
                        <a:schemeClr val="accent1"/>
                      </a:solidFill>
                    </a:ln>
                  </pic:spPr>
                </pic:pic>
              </a:graphicData>
            </a:graphic>
          </wp:inline>
        </w:drawing>
      </w:r>
    </w:p>
    <w:p w:rsidR="00D24392" w:rsidRDefault="00D24392" w:rsidP="00ED5ADA">
      <w:pPr>
        <w:pStyle w:val="ListParagraph"/>
        <w:numPr>
          <w:ilvl w:val="0"/>
          <w:numId w:val="7"/>
        </w:numPr>
      </w:pPr>
      <w:r>
        <w:t>Scroll down to the Gradle section and click on the “Add Gradle “  button</w:t>
      </w:r>
      <w:r w:rsidRPr="00D24392">
        <w:t xml:space="preserve"> </w:t>
      </w:r>
      <w:r>
        <w:t xml:space="preserve">and unclick the “install automatically” checkbox.   Add a name for your Gradle installation, including the version will help distinguish between multiple versions installed on your build server.  Then add the path </w:t>
      </w:r>
      <w:r w:rsidR="005D2B90">
        <w:t>to your Gradle installation in the GRADLE_HOME text box.  Hit the Apply button at the bottom of the screen to save your changes.</w:t>
      </w:r>
    </w:p>
    <w:p w:rsidR="00C70307" w:rsidRDefault="00C70307" w:rsidP="00C70307">
      <w:r w:rsidRPr="00C70307">
        <w:rPr>
          <w:rFonts w:cs="Consolas"/>
          <w:b/>
          <w:color w:val="000000"/>
          <w:sz w:val="20"/>
          <w:szCs w:val="20"/>
        </w:rPr>
        <w:t>Expected Result</w:t>
      </w:r>
      <w:r w:rsidRPr="00C70307">
        <w:rPr>
          <w:rFonts w:cs="Consolas"/>
          <w:color w:val="000000"/>
          <w:sz w:val="20"/>
          <w:szCs w:val="20"/>
        </w:rPr>
        <w:t>:</w:t>
      </w:r>
      <w:r>
        <w:rPr>
          <w:rFonts w:cs="Consolas"/>
          <w:color w:val="000000"/>
          <w:sz w:val="20"/>
          <w:szCs w:val="20"/>
        </w:rPr>
        <w:t xml:space="preserve">  </w:t>
      </w:r>
      <w:r>
        <w:t>Jenkins Continuous Integration Server installed and configured to do Java builds with Git and Gradle.</w:t>
      </w:r>
    </w:p>
    <w:p w:rsidR="00C70307" w:rsidRDefault="00C70307" w:rsidP="00C70307"/>
    <w:p w:rsidR="008A3132" w:rsidRDefault="008A3132" w:rsidP="008A3132">
      <w:pPr>
        <w:pStyle w:val="Heading2"/>
      </w:pPr>
      <w:bookmarkStart w:id="34" w:name="_Toc446171863"/>
      <w:r>
        <w:lastRenderedPageBreak/>
        <w:t>Adding Git Configuration Management</w:t>
      </w:r>
      <w:bookmarkEnd w:id="34"/>
    </w:p>
    <w:p w:rsidR="00E1659F" w:rsidRDefault="00E1659F" w:rsidP="00E1659F">
      <w:r>
        <w:t>We will be working with the project you created for Lab 3.2.</w:t>
      </w:r>
      <w:r w:rsidR="00E537EF">
        <w:t xml:space="preserve">  For Jenkins to see and build this project, it needs to be under a source control management system.  We’ll be using Git as our SCM and enabling it through Eclipse.  We already imported our Gradle Lab 3.2 into Eclipse, so all we need to do is enable Git.</w:t>
      </w:r>
    </w:p>
    <w:p w:rsidR="00D40AC4" w:rsidRDefault="00E537EF" w:rsidP="00ED5ADA">
      <w:pPr>
        <w:pStyle w:val="ListParagraph"/>
        <w:numPr>
          <w:ilvl w:val="0"/>
          <w:numId w:val="12"/>
        </w:numPr>
      </w:pPr>
      <w:r>
        <w:t>Open Eclipse and select the Lab 3.2 project we imported in Lab 4.1.  Right click on the project and select Team-&gt;Share Project</w:t>
      </w:r>
      <w:r w:rsidR="00D40AC4">
        <w:t xml:space="preserve">.  This will bring up either the Share Project window or the Configure Git Repository window.  If the Share Project window comes up, choose Git </w:t>
      </w:r>
      <w:r w:rsidR="00474F50">
        <w:t>and</w:t>
      </w:r>
      <w:r w:rsidR="00D40AC4">
        <w:t xml:space="preserve"> Next to get to the Configure Git Repository window.</w:t>
      </w:r>
    </w:p>
    <w:p w:rsidR="00D40AC4" w:rsidRDefault="00D40AC4" w:rsidP="00ED5ADA">
      <w:pPr>
        <w:pStyle w:val="ListParagraph"/>
        <w:numPr>
          <w:ilvl w:val="0"/>
          <w:numId w:val="12"/>
        </w:numPr>
      </w:pPr>
      <w:r>
        <w:t>In the Configure Git Repository window select the “Use or create repository in parent folder or project” checkbox.  Then select the project</w:t>
      </w:r>
      <w:r w:rsidR="00474F50">
        <w:t>.</w:t>
      </w:r>
      <w:r>
        <w:t xml:space="preserve">   This will </w:t>
      </w:r>
      <w:r w:rsidR="00474F50">
        <w:t xml:space="preserve">allow </w:t>
      </w:r>
      <w:r>
        <w:t>you to click the Create Repository button.</w:t>
      </w:r>
    </w:p>
    <w:p w:rsidR="00D40AC4" w:rsidRDefault="00D40AC4" w:rsidP="00D40AC4">
      <w:pPr>
        <w:ind w:left="576"/>
      </w:pPr>
      <w:r>
        <w:rPr>
          <w:noProof/>
          <w:lang w:eastAsia="en-US"/>
        </w:rPr>
        <w:drawing>
          <wp:inline distT="0" distB="0" distL="0" distR="0" wp14:anchorId="4DE44C28" wp14:editId="61AF8777">
            <wp:extent cx="3178629" cy="2089201"/>
            <wp:effectExtent l="0" t="0" r="3175" b="635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98608" cy="2102332"/>
                    </a:xfrm>
                    <a:prstGeom prst="rect">
                      <a:avLst/>
                    </a:prstGeom>
                  </pic:spPr>
                </pic:pic>
              </a:graphicData>
            </a:graphic>
          </wp:inline>
        </w:drawing>
      </w:r>
    </w:p>
    <w:p w:rsidR="00D40AC4" w:rsidRDefault="00D40AC4" w:rsidP="00ED5ADA">
      <w:pPr>
        <w:pStyle w:val="ListParagraph"/>
        <w:numPr>
          <w:ilvl w:val="0"/>
          <w:numId w:val="12"/>
        </w:numPr>
      </w:pPr>
      <w:r>
        <w:t>Click the Create Repository button then click the Finish button.</w:t>
      </w:r>
    </w:p>
    <w:p w:rsidR="00D40AC4" w:rsidRDefault="00D40AC4" w:rsidP="00ED5ADA">
      <w:pPr>
        <w:pStyle w:val="ListParagraph"/>
        <w:numPr>
          <w:ilvl w:val="0"/>
          <w:numId w:val="12"/>
        </w:numPr>
      </w:pPr>
      <w:r>
        <w:t>Now we need to do our initial commit.  Right click on the project in the Package Explorer and choose Team-&gt;Commit to bring up the Commit Changes window.</w:t>
      </w:r>
      <w:r w:rsidRPr="00D40AC4">
        <w:t xml:space="preserve"> </w:t>
      </w:r>
      <w:r>
        <w:t xml:space="preserve"> Note, you may get an Identify Yourself window asking for your Full name and E-mail.  Git uses this to correlate changes to the repository to an identity.  Enter your name and an email address and hit OK to continue.</w:t>
      </w:r>
    </w:p>
    <w:p w:rsidR="00D40AC4" w:rsidRDefault="00D40AC4" w:rsidP="00ED5ADA">
      <w:pPr>
        <w:pStyle w:val="ListParagraph"/>
        <w:numPr>
          <w:ilvl w:val="0"/>
          <w:numId w:val="12"/>
        </w:numPr>
      </w:pPr>
      <w:r>
        <w:t xml:space="preserve">Add a Commit message and select the build.gradle and java source file as shown below.  Then hit the Commit button.  </w:t>
      </w:r>
      <w:r w:rsidR="00C70307">
        <w:t>This gives us a baseline for our project in our local Git SCM repository.</w:t>
      </w:r>
    </w:p>
    <w:p w:rsidR="00D40AC4" w:rsidRDefault="00D40AC4" w:rsidP="00C70307">
      <w:pPr>
        <w:ind w:left="576"/>
      </w:pPr>
      <w:r>
        <w:rPr>
          <w:noProof/>
          <w:lang w:eastAsia="en-US"/>
        </w:rPr>
        <w:lastRenderedPageBreak/>
        <w:drawing>
          <wp:inline distT="0" distB="0" distL="0" distR="0" wp14:anchorId="64DE8203" wp14:editId="2E1CA90D">
            <wp:extent cx="3886200" cy="2475792"/>
            <wp:effectExtent l="0" t="0" r="0" b="127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96743" cy="2482509"/>
                    </a:xfrm>
                    <a:prstGeom prst="rect">
                      <a:avLst/>
                    </a:prstGeom>
                  </pic:spPr>
                </pic:pic>
              </a:graphicData>
            </a:graphic>
          </wp:inline>
        </w:drawing>
      </w:r>
    </w:p>
    <w:p w:rsidR="00C70307" w:rsidRDefault="00C70307" w:rsidP="00C70307">
      <w:r w:rsidRPr="00C70307">
        <w:rPr>
          <w:rFonts w:cs="Consolas"/>
          <w:b/>
          <w:color w:val="000000"/>
          <w:sz w:val="20"/>
          <w:szCs w:val="20"/>
        </w:rPr>
        <w:t>Expected Result</w:t>
      </w:r>
      <w:r w:rsidRPr="00C70307">
        <w:rPr>
          <w:rFonts w:cs="Consolas"/>
          <w:color w:val="000000"/>
          <w:sz w:val="20"/>
          <w:szCs w:val="20"/>
        </w:rPr>
        <w:t>:</w:t>
      </w:r>
      <w:r>
        <w:rPr>
          <w:rFonts w:cs="Consolas"/>
          <w:color w:val="000000"/>
          <w:sz w:val="20"/>
          <w:szCs w:val="20"/>
        </w:rPr>
        <w:t xml:space="preserve"> </w:t>
      </w:r>
      <w:r>
        <w:t>Gradle project controlled by local Git SCM reposito</w:t>
      </w:r>
      <w:r w:rsidR="00A12A6B">
        <w:t>r</w:t>
      </w:r>
      <w:r>
        <w:t>y</w:t>
      </w:r>
    </w:p>
    <w:p w:rsidR="008A3132" w:rsidRDefault="008A3132" w:rsidP="00D40AC4">
      <w:pPr>
        <w:pStyle w:val="Heading2"/>
      </w:pPr>
      <w:bookmarkStart w:id="35" w:name="_Toc446171864"/>
      <w:r>
        <w:t>Creating and Executing a Jenkins Build Job Using Gradle</w:t>
      </w:r>
      <w:bookmarkEnd w:id="35"/>
    </w:p>
    <w:p w:rsidR="00573086" w:rsidRDefault="00573086" w:rsidP="00573086">
      <w:r>
        <w:t>We now have Jenkins configured for Java Gradle builds from a Git repository, and we have our Java Gradle project controlled in a Git repository.  Everything is in place to cre</w:t>
      </w:r>
      <w:r w:rsidR="00C35068">
        <w:t>a</w:t>
      </w:r>
      <w:r>
        <w:t>te a Jenkins build job to pull our project from Git and build it whenever we make a change.</w:t>
      </w:r>
    </w:p>
    <w:p w:rsidR="00573086" w:rsidRDefault="00573086" w:rsidP="00ED5ADA">
      <w:pPr>
        <w:pStyle w:val="ListParagraph"/>
        <w:numPr>
          <w:ilvl w:val="0"/>
          <w:numId w:val="13"/>
        </w:numPr>
      </w:pPr>
      <w:r>
        <w:t xml:space="preserve">Ensure Jenkins is running and open the browser going to URL localhost:8080.  </w:t>
      </w:r>
    </w:p>
    <w:p w:rsidR="00573086" w:rsidRDefault="00573086" w:rsidP="00ED5ADA">
      <w:pPr>
        <w:pStyle w:val="ListParagraph"/>
        <w:numPr>
          <w:ilvl w:val="0"/>
          <w:numId w:val="13"/>
        </w:numPr>
      </w:pPr>
      <w:r>
        <w:t>In the Jenkins dashboard left hand menu, select New Item.  This will bring up the window to allow us to name and configure our new build job.</w:t>
      </w:r>
    </w:p>
    <w:p w:rsidR="00573086" w:rsidRDefault="00573086" w:rsidP="00ED5ADA">
      <w:pPr>
        <w:pStyle w:val="ListParagraph"/>
        <w:numPr>
          <w:ilvl w:val="0"/>
          <w:numId w:val="13"/>
        </w:numPr>
      </w:pPr>
      <w:r>
        <w:t>In the item name textbox enter build job “Jenkins Gradle”</w:t>
      </w:r>
      <w:r w:rsidR="00C35068">
        <w:t xml:space="preserve">, and select Freestyle </w:t>
      </w:r>
      <w:r w:rsidR="00DD67A1">
        <w:t>project</w:t>
      </w:r>
      <w:r>
        <w:t>.  All Gradle project will be of type Freestyle.</w:t>
      </w:r>
      <w:r w:rsidR="00C35068">
        <w:t xml:space="preserve"> </w:t>
      </w:r>
      <w:r w:rsidR="00C35068" w:rsidRPr="00C35068">
        <w:t xml:space="preserve"> </w:t>
      </w:r>
      <w:r w:rsidR="00C35068">
        <w:t>Select OK to bring up the job configuration page.</w:t>
      </w:r>
    </w:p>
    <w:p w:rsidR="00573086" w:rsidRDefault="00C35068" w:rsidP="00C35068">
      <w:pPr>
        <w:ind w:left="708"/>
      </w:pPr>
      <w:r>
        <w:rPr>
          <w:noProof/>
          <w:lang w:eastAsia="en-US"/>
        </w:rPr>
        <w:drawing>
          <wp:inline distT="0" distB="0" distL="0" distR="0" wp14:anchorId="54B00730" wp14:editId="60AD654F">
            <wp:extent cx="4652942" cy="2775857"/>
            <wp:effectExtent l="19050" t="19050" r="14605" b="2476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688007" cy="2796776"/>
                    </a:xfrm>
                    <a:prstGeom prst="rect">
                      <a:avLst/>
                    </a:prstGeom>
                    <a:ln>
                      <a:solidFill>
                        <a:schemeClr val="accent1"/>
                      </a:solidFill>
                    </a:ln>
                  </pic:spPr>
                </pic:pic>
              </a:graphicData>
            </a:graphic>
          </wp:inline>
        </w:drawing>
      </w:r>
    </w:p>
    <w:p w:rsidR="00C35068" w:rsidRDefault="00C35068" w:rsidP="00ED5ADA">
      <w:pPr>
        <w:pStyle w:val="ListParagraph"/>
        <w:numPr>
          <w:ilvl w:val="0"/>
          <w:numId w:val="13"/>
        </w:numPr>
      </w:pPr>
      <w:r>
        <w:lastRenderedPageBreak/>
        <w:t>On the job configuration page scroll down to the Source Code Management section.  Select the Git radio button.  In the Repository URL text box enter the path to your Lab 3.2 project.  Scroll to the bottom of the page to hit the Apply button to save your change.</w:t>
      </w:r>
    </w:p>
    <w:p w:rsidR="00C35068" w:rsidRDefault="00C35068" w:rsidP="001D2CC9">
      <w:pPr>
        <w:ind w:left="708"/>
      </w:pPr>
      <w:r>
        <w:rPr>
          <w:noProof/>
          <w:lang w:eastAsia="en-US"/>
        </w:rPr>
        <w:drawing>
          <wp:inline distT="0" distB="0" distL="0" distR="0" wp14:anchorId="6E3A4FD9" wp14:editId="65BBFFFD">
            <wp:extent cx="4846902" cy="1502229"/>
            <wp:effectExtent l="19050" t="19050" r="11430" b="222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871105" cy="1509730"/>
                    </a:xfrm>
                    <a:prstGeom prst="rect">
                      <a:avLst/>
                    </a:prstGeom>
                    <a:ln>
                      <a:solidFill>
                        <a:schemeClr val="accent1"/>
                      </a:solidFill>
                    </a:ln>
                  </pic:spPr>
                </pic:pic>
              </a:graphicData>
            </a:graphic>
          </wp:inline>
        </w:drawing>
      </w:r>
    </w:p>
    <w:p w:rsidR="00D75005" w:rsidRPr="00D75005" w:rsidRDefault="001D2CC9" w:rsidP="00ED5ADA">
      <w:pPr>
        <w:pStyle w:val="ListParagraph"/>
        <w:numPr>
          <w:ilvl w:val="0"/>
          <w:numId w:val="13"/>
        </w:numPr>
      </w:pPr>
      <w:r>
        <w:t>Scroll to the Build Triggers sections</w:t>
      </w:r>
      <w:r w:rsidR="00D75005">
        <w:t xml:space="preserve">.  Select the Poll SCM radio button.  In the Schedule box type 5 asterisks with a space between each one, </w:t>
      </w:r>
      <w:r w:rsidR="00D75005" w:rsidRPr="00D75005">
        <w:rPr>
          <w:rFonts w:ascii="Courier New" w:hAnsi="Courier New" w:cs="Courier New"/>
        </w:rPr>
        <w:t>* * * * *</w:t>
      </w:r>
      <w:r w:rsidR="00D75005">
        <w:rPr>
          <w:rFonts w:cs="Courier New"/>
        </w:rPr>
        <w:t>.  This will make Jenkins poll our Git repository every minute to see if anything has be changed.  If any committed file in project repository has changed, Jenkins will pull the entire project from GIT and perform the build steps we specify.</w:t>
      </w:r>
    </w:p>
    <w:p w:rsidR="001D2CC9" w:rsidRPr="00D75005" w:rsidRDefault="00D75005" w:rsidP="00ED5ADA">
      <w:pPr>
        <w:pStyle w:val="ListParagraph"/>
        <w:numPr>
          <w:ilvl w:val="0"/>
          <w:numId w:val="13"/>
        </w:numPr>
      </w:pPr>
      <w:r>
        <w:rPr>
          <w:rFonts w:cs="Courier New"/>
        </w:rPr>
        <w:t xml:space="preserve">Now scroll to the Build section to specify a build Step.  Click on the Add build step button and select Invoke Gradle Script.  In the Gradle script configuration section, add the build task to the Tasks option.  </w:t>
      </w:r>
    </w:p>
    <w:p w:rsidR="00D75005" w:rsidRDefault="00D75005" w:rsidP="00D75005">
      <w:pPr>
        <w:ind w:left="708"/>
      </w:pPr>
      <w:r>
        <w:rPr>
          <w:noProof/>
          <w:lang w:eastAsia="en-US"/>
        </w:rPr>
        <w:drawing>
          <wp:inline distT="0" distB="0" distL="0" distR="0" wp14:anchorId="1D17106F" wp14:editId="77B7657C">
            <wp:extent cx="4343400" cy="3431564"/>
            <wp:effectExtent l="19050" t="19050" r="19050" b="165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359477" cy="3444266"/>
                    </a:xfrm>
                    <a:prstGeom prst="rect">
                      <a:avLst/>
                    </a:prstGeom>
                    <a:ln>
                      <a:solidFill>
                        <a:schemeClr val="accent1"/>
                      </a:solidFill>
                    </a:ln>
                  </pic:spPr>
                </pic:pic>
              </a:graphicData>
            </a:graphic>
          </wp:inline>
        </w:drawing>
      </w:r>
    </w:p>
    <w:p w:rsidR="00D75005" w:rsidRDefault="00D75005" w:rsidP="00ED5ADA">
      <w:pPr>
        <w:pStyle w:val="ListParagraph"/>
        <w:numPr>
          <w:ilvl w:val="0"/>
          <w:numId w:val="13"/>
        </w:numPr>
      </w:pPr>
      <w:r>
        <w:t>That’s it!  Save your changes and you’ll find yourself in the Project Jenkins Gradle page.  Checkout the items in the left hand menu you can select for this build job.</w:t>
      </w:r>
    </w:p>
    <w:p w:rsidR="00D75005" w:rsidRDefault="00D75005" w:rsidP="00D75005">
      <w:pPr>
        <w:ind w:left="708"/>
      </w:pPr>
      <w:r>
        <w:rPr>
          <w:noProof/>
          <w:lang w:eastAsia="en-US"/>
        </w:rPr>
        <w:lastRenderedPageBreak/>
        <w:drawing>
          <wp:inline distT="0" distB="0" distL="0" distR="0" wp14:anchorId="2B8A0E05" wp14:editId="06708102">
            <wp:extent cx="4985103" cy="3744686"/>
            <wp:effectExtent l="19050" t="19050" r="25400" b="2730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989129" cy="3747710"/>
                    </a:xfrm>
                    <a:prstGeom prst="rect">
                      <a:avLst/>
                    </a:prstGeom>
                    <a:ln>
                      <a:solidFill>
                        <a:schemeClr val="accent1"/>
                      </a:solidFill>
                    </a:ln>
                  </pic:spPr>
                </pic:pic>
              </a:graphicData>
            </a:graphic>
          </wp:inline>
        </w:drawing>
      </w:r>
    </w:p>
    <w:p w:rsidR="00D75005" w:rsidRDefault="00D75005" w:rsidP="00ED5ADA">
      <w:pPr>
        <w:pStyle w:val="ListParagraph"/>
        <w:numPr>
          <w:ilvl w:val="0"/>
          <w:numId w:val="13"/>
        </w:numPr>
      </w:pPr>
      <w:r>
        <w:t>Within a minute a build will start in the Build History section.  Click on the build to get to the build page for this specific build.  The left hand menu shows you the options you can select to drill down into this specific build.  Click on Console Output in the left hand menu to see the output from the build.</w:t>
      </w:r>
    </w:p>
    <w:p w:rsidR="00D75005" w:rsidRDefault="00D75005" w:rsidP="0064544F">
      <w:pPr>
        <w:ind w:left="708"/>
      </w:pPr>
      <w:r>
        <w:rPr>
          <w:noProof/>
          <w:lang w:eastAsia="en-US"/>
        </w:rPr>
        <w:lastRenderedPageBreak/>
        <w:drawing>
          <wp:inline distT="0" distB="0" distL="0" distR="0" wp14:anchorId="5C16AA26" wp14:editId="01058B41">
            <wp:extent cx="5213047" cy="4811486"/>
            <wp:effectExtent l="19050" t="19050" r="26035" b="2730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22506" cy="4820216"/>
                    </a:xfrm>
                    <a:prstGeom prst="rect">
                      <a:avLst/>
                    </a:prstGeom>
                    <a:ln>
                      <a:solidFill>
                        <a:schemeClr val="accent1"/>
                      </a:solidFill>
                    </a:ln>
                  </pic:spPr>
                </pic:pic>
              </a:graphicData>
            </a:graphic>
          </wp:inline>
        </w:drawing>
      </w:r>
    </w:p>
    <w:p w:rsidR="0064544F" w:rsidRDefault="009D6959" w:rsidP="00ED5ADA">
      <w:pPr>
        <w:pStyle w:val="ListParagraph"/>
        <w:numPr>
          <w:ilvl w:val="0"/>
          <w:numId w:val="13"/>
        </w:numPr>
      </w:pPr>
      <w:r>
        <w:t>Though developers will not be configuring the Jenkins server itself, they will be configuring their Jenkins build jobs.  Click around in the Build page and Project page to understand the different options available to you as you configure your build jobs and investigate the outcome of each build.  If you like, change the code in the project from Eclipse and commit the changes to trigger off another Jenkins build.</w:t>
      </w:r>
    </w:p>
    <w:p w:rsidR="009D6959" w:rsidRDefault="009D6959" w:rsidP="009D6959">
      <w:r w:rsidRPr="009D6959">
        <w:rPr>
          <w:rFonts w:cs="Consolas"/>
          <w:b/>
          <w:color w:val="000000"/>
          <w:sz w:val="20"/>
          <w:szCs w:val="20"/>
        </w:rPr>
        <w:t>Expected Result</w:t>
      </w:r>
      <w:r w:rsidRPr="009D6959">
        <w:rPr>
          <w:rFonts w:cs="Consolas"/>
          <w:color w:val="000000"/>
          <w:sz w:val="20"/>
          <w:szCs w:val="20"/>
        </w:rPr>
        <w:t xml:space="preserve">: </w:t>
      </w:r>
      <w:r>
        <w:t>Gradle project configured in Jenkins server and built automatically whenever a new commit happens in the Project’s Git repository.</w:t>
      </w:r>
    </w:p>
    <w:p w:rsidR="00C35068" w:rsidRDefault="00C35068" w:rsidP="00C35068"/>
    <w:p w:rsidR="00547C8F" w:rsidRPr="00547C8F" w:rsidRDefault="00547C8F" w:rsidP="00547C8F">
      <w:pPr>
        <w:pStyle w:val="IntenseQuote"/>
      </w:pPr>
      <w:r>
        <w:t xml:space="preserve">End </w:t>
      </w:r>
      <w:r w:rsidR="00DD67A1">
        <w:t>of</w:t>
      </w:r>
      <w:r>
        <w:t xml:space="preserve"> Lab</w:t>
      </w:r>
    </w:p>
    <w:p w:rsidR="00C70307" w:rsidRPr="00C70307" w:rsidRDefault="00C70307" w:rsidP="00C70307"/>
    <w:sectPr w:rsidR="00C70307" w:rsidRPr="00C70307" w:rsidSect="006A1B10">
      <w:headerReference w:type="default" r:id="rId91"/>
      <w:footerReference w:type="default" r:id="rId92"/>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1DE7" w:rsidRDefault="00E81DE7" w:rsidP="00714D8E">
      <w:pPr>
        <w:spacing w:after="0" w:line="240" w:lineRule="auto"/>
      </w:pPr>
      <w:r>
        <w:separator/>
      </w:r>
    </w:p>
  </w:endnote>
  <w:endnote w:type="continuationSeparator" w:id="0">
    <w:p w:rsidR="00E81DE7" w:rsidRDefault="00E81DE7" w:rsidP="00714D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6AC6" w:rsidRPr="00262B80" w:rsidRDefault="00636AC6">
    <w:pPr>
      <w:pStyle w:val="Footer"/>
    </w:pPr>
    <w:r>
      <w:t>Elevated Learning Solutions</w:t>
    </w:r>
    <w:r w:rsidRPr="00714D8E">
      <w:rPr>
        <w:b/>
      </w:rPr>
      <w:ptab w:relativeTo="margin" w:alignment="right" w:leader="none"/>
    </w:r>
    <w:r w:rsidRPr="00714D8E">
      <w:rPr>
        <w:b/>
      </w:rPr>
      <w:t xml:space="preserve">Page </w:t>
    </w:r>
    <w:r w:rsidRPr="00714D8E">
      <w:rPr>
        <w:b/>
      </w:rPr>
      <w:fldChar w:fldCharType="begin"/>
    </w:r>
    <w:r w:rsidRPr="00714D8E">
      <w:rPr>
        <w:b/>
      </w:rPr>
      <w:instrText xml:space="preserve"> PAGE   \* MERGEFORMAT </w:instrText>
    </w:r>
    <w:r w:rsidRPr="00714D8E">
      <w:rPr>
        <w:b/>
      </w:rPr>
      <w:fldChar w:fldCharType="separate"/>
    </w:r>
    <w:r w:rsidR="00576E9C">
      <w:rPr>
        <w:b/>
        <w:noProof/>
      </w:rPr>
      <w:t>23</w:t>
    </w:r>
    <w:r w:rsidRPr="00714D8E">
      <w:rPr>
        <w:b/>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1DE7" w:rsidRDefault="00E81DE7" w:rsidP="00714D8E">
      <w:pPr>
        <w:spacing w:after="0" w:line="240" w:lineRule="auto"/>
      </w:pPr>
      <w:r>
        <w:separator/>
      </w:r>
    </w:p>
  </w:footnote>
  <w:footnote w:type="continuationSeparator" w:id="0">
    <w:p w:rsidR="00E81DE7" w:rsidRDefault="00E81DE7" w:rsidP="00714D8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6AC6" w:rsidRPr="00714D8E" w:rsidRDefault="00636AC6">
    <w:pPr>
      <w:pStyle w:val="Header"/>
      <w:rPr>
        <w:b/>
      </w:rPr>
    </w:pPr>
    <w:r w:rsidRPr="00714D8E">
      <w:rPr>
        <w:b/>
      </w:rPr>
      <w:t>Introduction to Gradle Lab Manual</w:t>
    </w:r>
  </w:p>
  <w:p w:rsidR="00636AC6" w:rsidRDefault="00636AC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A09A7"/>
    <w:multiLevelType w:val="hybridMultilevel"/>
    <w:tmpl w:val="067C2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98354B"/>
    <w:multiLevelType w:val="hybridMultilevel"/>
    <w:tmpl w:val="6B60CD1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986CE6"/>
    <w:multiLevelType w:val="hybridMultilevel"/>
    <w:tmpl w:val="3A94C6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120F19"/>
    <w:multiLevelType w:val="hybridMultilevel"/>
    <w:tmpl w:val="F79CA7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19699F"/>
    <w:multiLevelType w:val="hybridMultilevel"/>
    <w:tmpl w:val="E87455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E3027A"/>
    <w:multiLevelType w:val="hybridMultilevel"/>
    <w:tmpl w:val="6D2A7F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5D310C"/>
    <w:multiLevelType w:val="multilevel"/>
    <w:tmpl w:val="0EBA3C4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12A33459"/>
    <w:multiLevelType w:val="hybridMultilevel"/>
    <w:tmpl w:val="F8D489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982ACB"/>
    <w:multiLevelType w:val="hybridMultilevel"/>
    <w:tmpl w:val="C6D44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6F4F72"/>
    <w:multiLevelType w:val="hybridMultilevel"/>
    <w:tmpl w:val="350676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B104EB"/>
    <w:multiLevelType w:val="hybridMultilevel"/>
    <w:tmpl w:val="B876FA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C77900"/>
    <w:multiLevelType w:val="hybridMultilevel"/>
    <w:tmpl w:val="6FDA78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481FF9"/>
    <w:multiLevelType w:val="hybridMultilevel"/>
    <w:tmpl w:val="784C6A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871CF3"/>
    <w:multiLevelType w:val="hybridMultilevel"/>
    <w:tmpl w:val="199A69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6133CE"/>
    <w:multiLevelType w:val="hybridMultilevel"/>
    <w:tmpl w:val="397A5BB4"/>
    <w:lvl w:ilvl="0" w:tplc="82D475D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403FCD"/>
    <w:multiLevelType w:val="hybridMultilevel"/>
    <w:tmpl w:val="501E03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D30D14"/>
    <w:multiLevelType w:val="hybridMultilevel"/>
    <w:tmpl w:val="C67883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C221A1"/>
    <w:multiLevelType w:val="hybridMultilevel"/>
    <w:tmpl w:val="3F0E57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E31C6F"/>
    <w:multiLevelType w:val="hybridMultilevel"/>
    <w:tmpl w:val="8674A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7C4D13"/>
    <w:multiLevelType w:val="hybridMultilevel"/>
    <w:tmpl w:val="AD841C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CC608F"/>
    <w:multiLevelType w:val="hybridMultilevel"/>
    <w:tmpl w:val="3B4418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1E1876"/>
    <w:multiLevelType w:val="hybridMultilevel"/>
    <w:tmpl w:val="BEC07D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25360D"/>
    <w:multiLevelType w:val="hybridMultilevel"/>
    <w:tmpl w:val="13D40C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076900"/>
    <w:multiLevelType w:val="hybridMultilevel"/>
    <w:tmpl w:val="02A6D2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BB76AA"/>
    <w:multiLevelType w:val="hybridMultilevel"/>
    <w:tmpl w:val="3A94C6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52582D"/>
    <w:multiLevelType w:val="hybridMultilevel"/>
    <w:tmpl w:val="DA1010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F70A9C"/>
    <w:multiLevelType w:val="hybridMultilevel"/>
    <w:tmpl w:val="4816D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720EEC"/>
    <w:multiLevelType w:val="hybridMultilevel"/>
    <w:tmpl w:val="A83457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61046A"/>
    <w:multiLevelType w:val="hybridMultilevel"/>
    <w:tmpl w:val="23CA6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2D6B21"/>
    <w:multiLevelType w:val="hybridMultilevel"/>
    <w:tmpl w:val="56C2B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7C3F97"/>
    <w:multiLevelType w:val="hybridMultilevel"/>
    <w:tmpl w:val="18F4A7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022267"/>
    <w:multiLevelType w:val="hybridMultilevel"/>
    <w:tmpl w:val="B3FA1D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6507D9"/>
    <w:multiLevelType w:val="hybridMultilevel"/>
    <w:tmpl w:val="E8D617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E90FC9"/>
    <w:multiLevelType w:val="hybridMultilevel"/>
    <w:tmpl w:val="2F3EB5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EA6C78"/>
    <w:multiLevelType w:val="hybridMultilevel"/>
    <w:tmpl w:val="9F38A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3D1D64"/>
    <w:multiLevelType w:val="hybridMultilevel"/>
    <w:tmpl w:val="53287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E668A0"/>
    <w:multiLevelType w:val="hybridMultilevel"/>
    <w:tmpl w:val="90BC29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FFE0B71"/>
    <w:multiLevelType w:val="hybridMultilevel"/>
    <w:tmpl w:val="0ED677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5"/>
  </w:num>
  <w:num w:numId="3">
    <w:abstractNumId w:val="6"/>
  </w:num>
  <w:num w:numId="4">
    <w:abstractNumId w:val="14"/>
  </w:num>
  <w:num w:numId="5">
    <w:abstractNumId w:val="20"/>
  </w:num>
  <w:num w:numId="6">
    <w:abstractNumId w:val="33"/>
  </w:num>
  <w:num w:numId="7">
    <w:abstractNumId w:val="2"/>
  </w:num>
  <w:num w:numId="8">
    <w:abstractNumId w:val="27"/>
  </w:num>
  <w:num w:numId="9">
    <w:abstractNumId w:val="23"/>
  </w:num>
  <w:num w:numId="10">
    <w:abstractNumId w:val="7"/>
  </w:num>
  <w:num w:numId="11">
    <w:abstractNumId w:val="31"/>
  </w:num>
  <w:num w:numId="12">
    <w:abstractNumId w:val="24"/>
  </w:num>
  <w:num w:numId="13">
    <w:abstractNumId w:val="22"/>
  </w:num>
  <w:num w:numId="14">
    <w:abstractNumId w:val="11"/>
  </w:num>
  <w:num w:numId="15">
    <w:abstractNumId w:val="13"/>
  </w:num>
  <w:num w:numId="16">
    <w:abstractNumId w:val="37"/>
  </w:num>
  <w:num w:numId="17">
    <w:abstractNumId w:val="18"/>
  </w:num>
  <w:num w:numId="18">
    <w:abstractNumId w:val="15"/>
  </w:num>
  <w:num w:numId="19">
    <w:abstractNumId w:val="17"/>
  </w:num>
  <w:num w:numId="20">
    <w:abstractNumId w:val="28"/>
  </w:num>
  <w:num w:numId="21">
    <w:abstractNumId w:val="35"/>
  </w:num>
  <w:num w:numId="22">
    <w:abstractNumId w:val="16"/>
  </w:num>
  <w:num w:numId="23">
    <w:abstractNumId w:val="4"/>
  </w:num>
  <w:num w:numId="24">
    <w:abstractNumId w:val="21"/>
  </w:num>
  <w:num w:numId="25">
    <w:abstractNumId w:val="5"/>
  </w:num>
  <w:num w:numId="26">
    <w:abstractNumId w:val="9"/>
  </w:num>
  <w:num w:numId="27">
    <w:abstractNumId w:val="19"/>
  </w:num>
  <w:num w:numId="28">
    <w:abstractNumId w:val="36"/>
  </w:num>
  <w:num w:numId="29">
    <w:abstractNumId w:val="0"/>
  </w:num>
  <w:num w:numId="30">
    <w:abstractNumId w:val="32"/>
  </w:num>
  <w:num w:numId="31">
    <w:abstractNumId w:val="30"/>
  </w:num>
  <w:num w:numId="32">
    <w:abstractNumId w:val="1"/>
  </w:num>
  <w:num w:numId="33">
    <w:abstractNumId w:val="29"/>
  </w:num>
  <w:num w:numId="34">
    <w:abstractNumId w:val="26"/>
  </w:num>
  <w:num w:numId="35">
    <w:abstractNumId w:val="12"/>
  </w:num>
  <w:num w:numId="36">
    <w:abstractNumId w:val="3"/>
  </w:num>
  <w:num w:numId="37">
    <w:abstractNumId w:val="10"/>
  </w:num>
  <w:num w:numId="38">
    <w:abstractNumId w:val="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oNotDisplayPageBoundaries/>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1B10"/>
    <w:rsid w:val="00027C3E"/>
    <w:rsid w:val="00031570"/>
    <w:rsid w:val="0003601B"/>
    <w:rsid w:val="00046417"/>
    <w:rsid w:val="00046D48"/>
    <w:rsid w:val="00064727"/>
    <w:rsid w:val="00090255"/>
    <w:rsid w:val="00096CE2"/>
    <w:rsid w:val="00096F14"/>
    <w:rsid w:val="000C2531"/>
    <w:rsid w:val="000D4445"/>
    <w:rsid w:val="000E0E47"/>
    <w:rsid w:val="000E5418"/>
    <w:rsid w:val="000F1416"/>
    <w:rsid w:val="0011054A"/>
    <w:rsid w:val="00110585"/>
    <w:rsid w:val="00115DA8"/>
    <w:rsid w:val="00124BA5"/>
    <w:rsid w:val="00135A8C"/>
    <w:rsid w:val="0015599C"/>
    <w:rsid w:val="00163574"/>
    <w:rsid w:val="001650E5"/>
    <w:rsid w:val="00171029"/>
    <w:rsid w:val="00171115"/>
    <w:rsid w:val="00172779"/>
    <w:rsid w:val="001831E7"/>
    <w:rsid w:val="001C3A23"/>
    <w:rsid w:val="001D0007"/>
    <w:rsid w:val="001D2CC9"/>
    <w:rsid w:val="001D2FA4"/>
    <w:rsid w:val="001F3976"/>
    <w:rsid w:val="001F3E65"/>
    <w:rsid w:val="00201F4D"/>
    <w:rsid w:val="00211ABD"/>
    <w:rsid w:val="00214C0D"/>
    <w:rsid w:val="00216048"/>
    <w:rsid w:val="00221406"/>
    <w:rsid w:val="0023346D"/>
    <w:rsid w:val="002445C3"/>
    <w:rsid w:val="00250ADE"/>
    <w:rsid w:val="00262B80"/>
    <w:rsid w:val="00281E22"/>
    <w:rsid w:val="00295C1B"/>
    <w:rsid w:val="002B74BC"/>
    <w:rsid w:val="002C0CDC"/>
    <w:rsid w:val="002C10F3"/>
    <w:rsid w:val="00301277"/>
    <w:rsid w:val="00302D2D"/>
    <w:rsid w:val="00304013"/>
    <w:rsid w:val="0032427C"/>
    <w:rsid w:val="0032519D"/>
    <w:rsid w:val="00330C91"/>
    <w:rsid w:val="00330FAA"/>
    <w:rsid w:val="003361E5"/>
    <w:rsid w:val="0033724C"/>
    <w:rsid w:val="00343A75"/>
    <w:rsid w:val="003518E4"/>
    <w:rsid w:val="003560CD"/>
    <w:rsid w:val="003627D0"/>
    <w:rsid w:val="003714A8"/>
    <w:rsid w:val="00380078"/>
    <w:rsid w:val="003A733B"/>
    <w:rsid w:val="003A7977"/>
    <w:rsid w:val="003E3914"/>
    <w:rsid w:val="003F5A10"/>
    <w:rsid w:val="004161AC"/>
    <w:rsid w:val="00422898"/>
    <w:rsid w:val="00423AAD"/>
    <w:rsid w:val="00424578"/>
    <w:rsid w:val="00424AC2"/>
    <w:rsid w:val="00425DD9"/>
    <w:rsid w:val="00433D1D"/>
    <w:rsid w:val="00472A87"/>
    <w:rsid w:val="00474F50"/>
    <w:rsid w:val="004759A5"/>
    <w:rsid w:val="00475B6D"/>
    <w:rsid w:val="00482A15"/>
    <w:rsid w:val="00485CC3"/>
    <w:rsid w:val="00487247"/>
    <w:rsid w:val="00494F71"/>
    <w:rsid w:val="00496FD0"/>
    <w:rsid w:val="004A3F10"/>
    <w:rsid w:val="004A66D1"/>
    <w:rsid w:val="004B028C"/>
    <w:rsid w:val="004E1F43"/>
    <w:rsid w:val="004E333D"/>
    <w:rsid w:val="004E495C"/>
    <w:rsid w:val="004F0469"/>
    <w:rsid w:val="004F04AF"/>
    <w:rsid w:val="004F33C1"/>
    <w:rsid w:val="004F4504"/>
    <w:rsid w:val="004F70C1"/>
    <w:rsid w:val="005011BE"/>
    <w:rsid w:val="00510A3D"/>
    <w:rsid w:val="00511CBC"/>
    <w:rsid w:val="00536BFE"/>
    <w:rsid w:val="005378EE"/>
    <w:rsid w:val="00542E7D"/>
    <w:rsid w:val="005451BB"/>
    <w:rsid w:val="00547C8F"/>
    <w:rsid w:val="00565296"/>
    <w:rsid w:val="0057224D"/>
    <w:rsid w:val="00573086"/>
    <w:rsid w:val="00575850"/>
    <w:rsid w:val="00576E9C"/>
    <w:rsid w:val="0058161E"/>
    <w:rsid w:val="00595B57"/>
    <w:rsid w:val="005C2018"/>
    <w:rsid w:val="005D2B90"/>
    <w:rsid w:val="005E2A2D"/>
    <w:rsid w:val="005E569F"/>
    <w:rsid w:val="005E6257"/>
    <w:rsid w:val="005F2240"/>
    <w:rsid w:val="005F48AA"/>
    <w:rsid w:val="00617691"/>
    <w:rsid w:val="00617CEF"/>
    <w:rsid w:val="00620044"/>
    <w:rsid w:val="00620DDA"/>
    <w:rsid w:val="006303CE"/>
    <w:rsid w:val="0063171B"/>
    <w:rsid w:val="00633AF5"/>
    <w:rsid w:val="00635ABC"/>
    <w:rsid w:val="00636AC6"/>
    <w:rsid w:val="0064544F"/>
    <w:rsid w:val="006459EF"/>
    <w:rsid w:val="00653675"/>
    <w:rsid w:val="0066355C"/>
    <w:rsid w:val="00665894"/>
    <w:rsid w:val="00670689"/>
    <w:rsid w:val="00680149"/>
    <w:rsid w:val="006A1B10"/>
    <w:rsid w:val="006A385E"/>
    <w:rsid w:val="006B10B9"/>
    <w:rsid w:val="006C0343"/>
    <w:rsid w:val="006C2228"/>
    <w:rsid w:val="006C3AE1"/>
    <w:rsid w:val="006C5966"/>
    <w:rsid w:val="006E270D"/>
    <w:rsid w:val="006E4BB6"/>
    <w:rsid w:val="007030D7"/>
    <w:rsid w:val="00714D8E"/>
    <w:rsid w:val="007222B8"/>
    <w:rsid w:val="00732908"/>
    <w:rsid w:val="00743D42"/>
    <w:rsid w:val="0074702E"/>
    <w:rsid w:val="007477AB"/>
    <w:rsid w:val="00750961"/>
    <w:rsid w:val="00757085"/>
    <w:rsid w:val="007651D2"/>
    <w:rsid w:val="007664DA"/>
    <w:rsid w:val="00767FFD"/>
    <w:rsid w:val="00780C5A"/>
    <w:rsid w:val="007930E4"/>
    <w:rsid w:val="00794E17"/>
    <w:rsid w:val="007972FA"/>
    <w:rsid w:val="007A1923"/>
    <w:rsid w:val="007A78CC"/>
    <w:rsid w:val="007B48C6"/>
    <w:rsid w:val="007B4DE9"/>
    <w:rsid w:val="007C2EA2"/>
    <w:rsid w:val="007D1412"/>
    <w:rsid w:val="007D4DA5"/>
    <w:rsid w:val="007E0BB6"/>
    <w:rsid w:val="007E542C"/>
    <w:rsid w:val="007F111E"/>
    <w:rsid w:val="00802EAE"/>
    <w:rsid w:val="008202FA"/>
    <w:rsid w:val="00827C61"/>
    <w:rsid w:val="00837B24"/>
    <w:rsid w:val="0084705F"/>
    <w:rsid w:val="008502B7"/>
    <w:rsid w:val="008A2AA8"/>
    <w:rsid w:val="008A3132"/>
    <w:rsid w:val="008B280F"/>
    <w:rsid w:val="008B7B53"/>
    <w:rsid w:val="008C31C3"/>
    <w:rsid w:val="008D6738"/>
    <w:rsid w:val="008D76B0"/>
    <w:rsid w:val="008E2BA6"/>
    <w:rsid w:val="008E6C81"/>
    <w:rsid w:val="00902341"/>
    <w:rsid w:val="009031F7"/>
    <w:rsid w:val="009048E9"/>
    <w:rsid w:val="009110DB"/>
    <w:rsid w:val="0091662A"/>
    <w:rsid w:val="00924CF8"/>
    <w:rsid w:val="00931056"/>
    <w:rsid w:val="00944CC5"/>
    <w:rsid w:val="009726B0"/>
    <w:rsid w:val="00976318"/>
    <w:rsid w:val="00981004"/>
    <w:rsid w:val="00986D92"/>
    <w:rsid w:val="00986EEF"/>
    <w:rsid w:val="009900F8"/>
    <w:rsid w:val="009A442E"/>
    <w:rsid w:val="009B096C"/>
    <w:rsid w:val="009B2075"/>
    <w:rsid w:val="009B5F95"/>
    <w:rsid w:val="009C2B4F"/>
    <w:rsid w:val="009C7926"/>
    <w:rsid w:val="009D6959"/>
    <w:rsid w:val="009D6F47"/>
    <w:rsid w:val="009F175C"/>
    <w:rsid w:val="00A0128E"/>
    <w:rsid w:val="00A12A6B"/>
    <w:rsid w:val="00A2073C"/>
    <w:rsid w:val="00A21E70"/>
    <w:rsid w:val="00A444DD"/>
    <w:rsid w:val="00A46468"/>
    <w:rsid w:val="00A46F60"/>
    <w:rsid w:val="00A62AF5"/>
    <w:rsid w:val="00A63A67"/>
    <w:rsid w:val="00A63BDF"/>
    <w:rsid w:val="00A6484C"/>
    <w:rsid w:val="00A93DA8"/>
    <w:rsid w:val="00A94986"/>
    <w:rsid w:val="00AE5C80"/>
    <w:rsid w:val="00AF260C"/>
    <w:rsid w:val="00AF2AF3"/>
    <w:rsid w:val="00AF6676"/>
    <w:rsid w:val="00B102FF"/>
    <w:rsid w:val="00B10EA8"/>
    <w:rsid w:val="00B40C71"/>
    <w:rsid w:val="00B52093"/>
    <w:rsid w:val="00B57798"/>
    <w:rsid w:val="00B64220"/>
    <w:rsid w:val="00B72F9E"/>
    <w:rsid w:val="00B82CED"/>
    <w:rsid w:val="00B90ED1"/>
    <w:rsid w:val="00BA1758"/>
    <w:rsid w:val="00BA55C6"/>
    <w:rsid w:val="00BB1B20"/>
    <w:rsid w:val="00BD247B"/>
    <w:rsid w:val="00BD5015"/>
    <w:rsid w:val="00BF0E59"/>
    <w:rsid w:val="00C0020D"/>
    <w:rsid w:val="00C00E1E"/>
    <w:rsid w:val="00C0256F"/>
    <w:rsid w:val="00C04598"/>
    <w:rsid w:val="00C109BC"/>
    <w:rsid w:val="00C14420"/>
    <w:rsid w:val="00C20968"/>
    <w:rsid w:val="00C213C7"/>
    <w:rsid w:val="00C3386E"/>
    <w:rsid w:val="00C35068"/>
    <w:rsid w:val="00C355E0"/>
    <w:rsid w:val="00C36B7F"/>
    <w:rsid w:val="00C44518"/>
    <w:rsid w:val="00C545C0"/>
    <w:rsid w:val="00C64951"/>
    <w:rsid w:val="00C70307"/>
    <w:rsid w:val="00C91ECC"/>
    <w:rsid w:val="00C943FE"/>
    <w:rsid w:val="00C9774F"/>
    <w:rsid w:val="00CB2C0C"/>
    <w:rsid w:val="00CC0D62"/>
    <w:rsid w:val="00CC3D91"/>
    <w:rsid w:val="00CC56D7"/>
    <w:rsid w:val="00CD4148"/>
    <w:rsid w:val="00CF4F29"/>
    <w:rsid w:val="00D17FD7"/>
    <w:rsid w:val="00D237BA"/>
    <w:rsid w:val="00D24392"/>
    <w:rsid w:val="00D26BBB"/>
    <w:rsid w:val="00D368D9"/>
    <w:rsid w:val="00D37E03"/>
    <w:rsid w:val="00D40291"/>
    <w:rsid w:val="00D40AC4"/>
    <w:rsid w:val="00D62F3B"/>
    <w:rsid w:val="00D65B70"/>
    <w:rsid w:val="00D65BF4"/>
    <w:rsid w:val="00D66D1D"/>
    <w:rsid w:val="00D703FA"/>
    <w:rsid w:val="00D70940"/>
    <w:rsid w:val="00D7351F"/>
    <w:rsid w:val="00D73772"/>
    <w:rsid w:val="00D75005"/>
    <w:rsid w:val="00D96A6B"/>
    <w:rsid w:val="00DC4957"/>
    <w:rsid w:val="00DC69D3"/>
    <w:rsid w:val="00DC7BF7"/>
    <w:rsid w:val="00DD67A1"/>
    <w:rsid w:val="00DE363E"/>
    <w:rsid w:val="00E01D28"/>
    <w:rsid w:val="00E123FA"/>
    <w:rsid w:val="00E1659F"/>
    <w:rsid w:val="00E452A7"/>
    <w:rsid w:val="00E45E93"/>
    <w:rsid w:val="00E464F9"/>
    <w:rsid w:val="00E5325D"/>
    <w:rsid w:val="00E537EF"/>
    <w:rsid w:val="00E62867"/>
    <w:rsid w:val="00E65DD6"/>
    <w:rsid w:val="00E67A6A"/>
    <w:rsid w:val="00E81DE7"/>
    <w:rsid w:val="00E82F4E"/>
    <w:rsid w:val="00E85A2F"/>
    <w:rsid w:val="00E952C6"/>
    <w:rsid w:val="00EA44BA"/>
    <w:rsid w:val="00EC14F1"/>
    <w:rsid w:val="00EC1CD5"/>
    <w:rsid w:val="00EC214B"/>
    <w:rsid w:val="00EC2633"/>
    <w:rsid w:val="00EC2EE8"/>
    <w:rsid w:val="00EC5D21"/>
    <w:rsid w:val="00ED3894"/>
    <w:rsid w:val="00ED5ADA"/>
    <w:rsid w:val="00EE1FC4"/>
    <w:rsid w:val="00EF21E8"/>
    <w:rsid w:val="00F0192F"/>
    <w:rsid w:val="00F055DB"/>
    <w:rsid w:val="00F13271"/>
    <w:rsid w:val="00F13401"/>
    <w:rsid w:val="00F37979"/>
    <w:rsid w:val="00F50161"/>
    <w:rsid w:val="00F55F41"/>
    <w:rsid w:val="00F57310"/>
    <w:rsid w:val="00F60467"/>
    <w:rsid w:val="00F67655"/>
    <w:rsid w:val="00F73ABD"/>
    <w:rsid w:val="00FA4DE7"/>
    <w:rsid w:val="00FB3666"/>
    <w:rsid w:val="00FB592B"/>
    <w:rsid w:val="00FB7679"/>
    <w:rsid w:val="00FD0928"/>
    <w:rsid w:val="00FD7D89"/>
    <w:rsid w:val="00FE2CF0"/>
    <w:rsid w:val="00FF0B8B"/>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60E1AF-AFB9-414C-8EE6-658A284F9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96A6B"/>
    <w:pPr>
      <w:keepNext/>
      <w:keepLines/>
      <w:pageBreakBefore/>
      <w:numPr>
        <w:numId w:val="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pPr>
      <w:keepNext/>
      <w:keepLines/>
      <w:numPr>
        <w:ilvl w:val="2"/>
        <w:numId w:val="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pPr>
      <w:keepNext/>
      <w:keepLines/>
      <w:numPr>
        <w:ilvl w:val="3"/>
        <w:numId w:val="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3"/>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3"/>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A1B10"/>
    <w:pPr>
      <w:spacing w:after="0" w:line="240" w:lineRule="auto"/>
      <w:contextualSpacing/>
      <w:jc w:val="center"/>
    </w:pPr>
    <w:rPr>
      <w:rFonts w:asciiTheme="majorHAnsi" w:eastAsiaTheme="majorEastAsia" w:hAnsiTheme="majorHAnsi" w:cstheme="majorBidi"/>
      <w:color w:val="000000" w:themeColor="text1"/>
      <w:sz w:val="72"/>
      <w:szCs w:val="56"/>
    </w:rPr>
  </w:style>
  <w:style w:type="character" w:customStyle="1" w:styleId="TitleChar">
    <w:name w:val="Title Char"/>
    <w:basedOn w:val="DefaultParagraphFont"/>
    <w:link w:val="Title"/>
    <w:uiPriority w:val="10"/>
    <w:rsid w:val="006A1B10"/>
    <w:rPr>
      <w:rFonts w:asciiTheme="majorHAnsi" w:eastAsiaTheme="majorEastAsia" w:hAnsiTheme="majorHAnsi" w:cstheme="majorBidi"/>
      <w:color w:val="000000" w:themeColor="text1"/>
      <w:sz w:val="72"/>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sid w:val="00D96A6B"/>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sid w:val="00BA1758"/>
    <w:rPr>
      <w:rFonts w:asciiTheme="majorHAnsi" w:hAnsiTheme="majorHAnsi"/>
      <w:b/>
      <w:i w:val="0"/>
      <w:iCs/>
      <w:color w:val="auto"/>
      <w:sz w:val="24"/>
    </w:rPr>
  </w:style>
  <w:style w:type="character" w:styleId="IntenseEmphasis">
    <w:name w:val="Intense Emphasis"/>
    <w:basedOn w:val="DefaultParagraphFont"/>
    <w:uiPriority w:val="21"/>
    <w:qFormat/>
    <w:rsid w:val="006A1B10"/>
    <w:rPr>
      <w:rFonts w:asciiTheme="majorHAnsi" w:hAnsiTheme="majorHAnsi"/>
      <w:b/>
      <w:bCs/>
      <w:i w:val="0"/>
      <w:iCs/>
      <w:caps/>
      <w:sz w:val="28"/>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rsid w:val="00547C8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rFonts w:ascii="Arial Black" w:hAnsi="Arial Black"/>
      <w:color w:val="000000" w:themeColor="text1"/>
      <w:sz w:val="24"/>
      <w:u w:val="single"/>
    </w:rPr>
  </w:style>
  <w:style w:type="character" w:customStyle="1" w:styleId="IntenseQuoteChar">
    <w:name w:val="Intense Quote Char"/>
    <w:basedOn w:val="DefaultParagraphFont"/>
    <w:link w:val="IntenseQuote"/>
    <w:uiPriority w:val="30"/>
    <w:rsid w:val="00547C8F"/>
    <w:rPr>
      <w:rFonts w:ascii="Arial Black" w:hAnsi="Arial Black"/>
      <w:color w:val="000000" w:themeColor="text1"/>
      <w:sz w:val="24"/>
      <w:u w:val="single"/>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semiHidden/>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link w:val="NoSpacingChar"/>
    <w:uiPriority w:val="1"/>
    <w:qFormat/>
    <w:pPr>
      <w:spacing w:after="0" w:line="240" w:lineRule="auto"/>
    </w:pPr>
  </w:style>
  <w:style w:type="paragraph" w:styleId="ListParagraph">
    <w:name w:val="List Paragraph"/>
    <w:basedOn w:val="Normal"/>
    <w:link w:val="ListParagraphChar"/>
    <w:uiPriority w:val="34"/>
    <w:qFormat/>
    <w:pPr>
      <w:ind w:left="720"/>
      <w:contextualSpacing/>
    </w:pPr>
  </w:style>
  <w:style w:type="paragraph" w:styleId="TOC1">
    <w:name w:val="toc 1"/>
    <w:basedOn w:val="Normal"/>
    <w:next w:val="Normal"/>
    <w:autoRedefine/>
    <w:uiPriority w:val="39"/>
    <w:unhideWhenUsed/>
    <w:rsid w:val="006A1B10"/>
    <w:pPr>
      <w:spacing w:after="100"/>
    </w:pPr>
  </w:style>
  <w:style w:type="character" w:styleId="Hyperlink">
    <w:name w:val="Hyperlink"/>
    <w:basedOn w:val="DefaultParagraphFont"/>
    <w:uiPriority w:val="99"/>
    <w:unhideWhenUsed/>
    <w:rsid w:val="006A1B10"/>
    <w:rPr>
      <w:color w:val="6B9F25" w:themeColor="hyperlink"/>
      <w:u w:val="single"/>
    </w:rPr>
  </w:style>
  <w:style w:type="character" w:customStyle="1" w:styleId="NoSpacingChar">
    <w:name w:val="No Spacing Char"/>
    <w:basedOn w:val="DefaultParagraphFont"/>
    <w:link w:val="NoSpacing"/>
    <w:uiPriority w:val="1"/>
    <w:rsid w:val="006A1B10"/>
  </w:style>
  <w:style w:type="paragraph" w:styleId="Header">
    <w:name w:val="header"/>
    <w:basedOn w:val="Normal"/>
    <w:link w:val="HeaderChar"/>
    <w:uiPriority w:val="99"/>
    <w:unhideWhenUsed/>
    <w:rsid w:val="00714D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4D8E"/>
  </w:style>
  <w:style w:type="paragraph" w:styleId="Footer">
    <w:name w:val="footer"/>
    <w:basedOn w:val="Normal"/>
    <w:link w:val="FooterChar"/>
    <w:uiPriority w:val="99"/>
    <w:unhideWhenUsed/>
    <w:rsid w:val="00714D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4D8E"/>
  </w:style>
  <w:style w:type="paragraph" w:styleId="TOC2">
    <w:name w:val="toc 2"/>
    <w:basedOn w:val="Normal"/>
    <w:next w:val="Normal"/>
    <w:autoRedefine/>
    <w:uiPriority w:val="39"/>
    <w:unhideWhenUsed/>
    <w:rsid w:val="00F13401"/>
    <w:pPr>
      <w:spacing w:after="100"/>
      <w:ind w:left="220"/>
    </w:pPr>
  </w:style>
  <w:style w:type="paragraph" w:customStyle="1" w:styleId="Code">
    <w:name w:val="Code"/>
    <w:basedOn w:val="Normal"/>
    <w:link w:val="CodeChar"/>
    <w:qFormat/>
    <w:rsid w:val="006C5966"/>
    <w:pPr>
      <w:spacing w:before="60" w:after="60"/>
    </w:pPr>
    <w:rPr>
      <w:rFonts w:ascii="Courier New" w:hAnsi="Courier New" w:cs="Courier New"/>
      <w:b/>
      <w:color w:val="002060"/>
    </w:rPr>
  </w:style>
  <w:style w:type="character" w:customStyle="1" w:styleId="apple-converted-space">
    <w:name w:val="apple-converted-space"/>
    <w:basedOn w:val="DefaultParagraphFont"/>
    <w:rsid w:val="005C2018"/>
  </w:style>
  <w:style w:type="character" w:customStyle="1" w:styleId="ListParagraphChar">
    <w:name w:val="List Paragraph Char"/>
    <w:basedOn w:val="DefaultParagraphFont"/>
    <w:link w:val="ListParagraph"/>
    <w:uiPriority w:val="34"/>
    <w:rsid w:val="00B64220"/>
  </w:style>
  <w:style w:type="character" w:customStyle="1" w:styleId="CodeChar">
    <w:name w:val="Code Char"/>
    <w:basedOn w:val="ListParagraphChar"/>
    <w:link w:val="Code"/>
    <w:rsid w:val="006C5966"/>
    <w:rPr>
      <w:rFonts w:ascii="Courier New" w:hAnsi="Courier New" w:cs="Courier New"/>
      <w:b/>
      <w:color w:val="002060"/>
    </w:rPr>
  </w:style>
  <w:style w:type="character" w:styleId="HTMLCode">
    <w:name w:val="HTML Code"/>
    <w:basedOn w:val="DefaultParagraphFont"/>
    <w:uiPriority w:val="99"/>
    <w:semiHidden/>
    <w:unhideWhenUsed/>
    <w:rsid w:val="005C201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16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216048"/>
    <w:rPr>
      <w:rFonts w:ascii="Courier New" w:eastAsia="Times New Roman" w:hAnsi="Courier New" w:cs="Courier New"/>
      <w:sz w:val="20"/>
      <w:szCs w:val="20"/>
      <w:lang w:eastAsia="en-US"/>
    </w:rPr>
  </w:style>
  <w:style w:type="character" w:customStyle="1" w:styleId="hl-string">
    <w:name w:val="hl-string"/>
    <w:basedOn w:val="DefaultParagraphFont"/>
    <w:rsid w:val="00216048"/>
  </w:style>
  <w:style w:type="paragraph" w:styleId="NormalWeb">
    <w:name w:val="Normal (Web)"/>
    <w:basedOn w:val="Normal"/>
    <w:uiPriority w:val="99"/>
    <w:semiHidden/>
    <w:unhideWhenUsed/>
    <w:rsid w:val="00E85A2F"/>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FollowedHyperlink">
    <w:name w:val="FollowedHyperlink"/>
    <w:basedOn w:val="DefaultParagraphFont"/>
    <w:uiPriority w:val="99"/>
    <w:semiHidden/>
    <w:unhideWhenUsed/>
    <w:rsid w:val="008E2BA6"/>
    <w:rPr>
      <w:color w:val="B26B0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688899">
      <w:bodyDiv w:val="1"/>
      <w:marLeft w:val="0"/>
      <w:marRight w:val="0"/>
      <w:marTop w:val="0"/>
      <w:marBottom w:val="0"/>
      <w:divBdr>
        <w:top w:val="none" w:sz="0" w:space="0" w:color="auto"/>
        <w:left w:val="none" w:sz="0" w:space="0" w:color="auto"/>
        <w:bottom w:val="none" w:sz="0" w:space="0" w:color="auto"/>
        <w:right w:val="none" w:sz="0" w:space="0" w:color="auto"/>
      </w:divBdr>
    </w:div>
    <w:div w:id="243805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docs.gradle.org/current/userguide/build_init_plugin.html" TargetMode="External"/><Relationship Id="rId50" Type="http://schemas.openxmlformats.org/officeDocument/2006/relationships/hyperlink" Target="http://akhikhl.github.io/gretty-doc/" TargetMode="External"/><Relationship Id="rId55" Type="http://schemas.openxmlformats.org/officeDocument/2006/relationships/image" Target="media/image37.png"/><Relationship Id="rId63" Type="http://schemas.openxmlformats.org/officeDocument/2006/relationships/image" Target="media/image44.png"/><Relationship Id="rId68" Type="http://schemas.openxmlformats.org/officeDocument/2006/relationships/image" Target="media/image47.png"/><Relationship Id="rId76" Type="http://schemas.openxmlformats.org/officeDocument/2006/relationships/image" Target="media/image51.png"/><Relationship Id="rId84" Type="http://schemas.openxmlformats.org/officeDocument/2006/relationships/image" Target="media/image57.png"/><Relationship Id="rId89" Type="http://schemas.openxmlformats.org/officeDocument/2006/relationships/image" Target="media/image62.png"/><Relationship Id="rId7" Type="http://schemas.openxmlformats.org/officeDocument/2006/relationships/webSettings" Target="webSettings.xml"/><Relationship Id="rId71" Type="http://schemas.openxmlformats.org/officeDocument/2006/relationships/image" Target="media/image50.png"/><Relationship Id="rId9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5.png"/><Relationship Id="rId74" Type="http://schemas.openxmlformats.org/officeDocument/2006/relationships/hyperlink" Target="https://docs.gradle.org/current/userguide/dependency_management.html" TargetMode="External"/><Relationship Id="rId79" Type="http://schemas.openxmlformats.org/officeDocument/2006/relationships/image" Target="media/image53.png"/><Relationship Id="rId87" Type="http://schemas.openxmlformats.org/officeDocument/2006/relationships/image" Target="media/image60.png"/><Relationship Id="rId5" Type="http://schemas.openxmlformats.org/officeDocument/2006/relationships/styles" Target="styles.xml"/><Relationship Id="rId61" Type="http://schemas.openxmlformats.org/officeDocument/2006/relationships/hyperlink" Target="http://gradle.org/press-release/eclipse-gradle/" TargetMode="External"/><Relationship Id="rId82" Type="http://schemas.openxmlformats.org/officeDocument/2006/relationships/image" Target="media/image55.png"/><Relationship Id="rId90" Type="http://schemas.openxmlformats.org/officeDocument/2006/relationships/image" Target="media/image63.png"/><Relationship Id="rId19" Type="http://schemas.openxmlformats.org/officeDocument/2006/relationships/image" Target="media/image8.png"/><Relationship Id="rId14" Type="http://schemas.openxmlformats.org/officeDocument/2006/relationships/hyperlink" Target="http://gradle.org/post-download-gradle/"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plugins.gradle.org/" TargetMode="External"/><Relationship Id="rId48" Type="http://schemas.openxmlformats.org/officeDocument/2006/relationships/hyperlink" Target="https://docs.gradle.org/current/userguide/java_plugin.html" TargetMode="External"/><Relationship Id="rId56" Type="http://schemas.openxmlformats.org/officeDocument/2006/relationships/image" Target="media/image38.png"/><Relationship Id="rId64" Type="http://schemas.openxmlformats.org/officeDocument/2006/relationships/hyperlink" Target="https://docs.gradle.org/current/userguide/custom_plugins.html" TargetMode="External"/><Relationship Id="rId69" Type="http://schemas.openxmlformats.org/officeDocument/2006/relationships/image" Target="media/image48.png"/><Relationship Id="rId77" Type="http://schemas.openxmlformats.org/officeDocument/2006/relationships/image" Target="media/image52.png"/><Relationship Id="rId8" Type="http://schemas.openxmlformats.org/officeDocument/2006/relationships/footnotes" Target="footnotes.xml"/><Relationship Id="rId51" Type="http://schemas.openxmlformats.org/officeDocument/2006/relationships/image" Target="media/image34.png"/><Relationship Id="rId72" Type="http://schemas.openxmlformats.org/officeDocument/2006/relationships/hyperlink" Target="https://docs.gradle.org/current/userguide/multi_project_builds.html" TargetMode="External"/><Relationship Id="rId80" Type="http://schemas.openxmlformats.org/officeDocument/2006/relationships/hyperlink" Target="http://localhost:8080" TargetMode="External"/><Relationship Id="rId85" Type="http://schemas.openxmlformats.org/officeDocument/2006/relationships/image" Target="media/image58.png"/><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gradle.org/gradle-download/"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1.png"/><Relationship Id="rId67" Type="http://schemas.openxmlformats.org/officeDocument/2006/relationships/image" Target="media/image46.png"/><Relationship Id="rId20" Type="http://schemas.openxmlformats.org/officeDocument/2006/relationships/hyperlink" Target="https://docs.gradle.org/current/dsl/" TargetMode="External"/><Relationship Id="rId41" Type="http://schemas.openxmlformats.org/officeDocument/2006/relationships/image" Target="media/image29.png"/><Relationship Id="rId54" Type="http://schemas.openxmlformats.org/officeDocument/2006/relationships/image" Target="media/image36.png"/><Relationship Id="rId62" Type="http://schemas.openxmlformats.org/officeDocument/2006/relationships/image" Target="media/image43.png"/><Relationship Id="rId70" Type="http://schemas.openxmlformats.org/officeDocument/2006/relationships/image" Target="media/image49.png"/><Relationship Id="rId75" Type="http://schemas.openxmlformats.org/officeDocument/2006/relationships/hyperlink" Target="https://docs.gradle.org/current/userguide/java_plugin.html" TargetMode="External"/><Relationship Id="rId83" Type="http://schemas.openxmlformats.org/officeDocument/2006/relationships/image" Target="media/image56.png"/><Relationship Id="rId88" Type="http://schemas.openxmlformats.org/officeDocument/2006/relationships/image" Target="media/image61.pn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docs.gradle.org/current/userguide/war_plugin.html" TargetMode="External"/><Relationship Id="rId57" Type="http://schemas.openxmlformats.org/officeDocument/2006/relationships/image" Target="media/image39.png"/><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yperlink" Target="http://dist.springsource.com/release/TOOLS/gradle" TargetMode="External"/><Relationship Id="rId60" Type="http://schemas.openxmlformats.org/officeDocument/2006/relationships/image" Target="media/image42.png"/><Relationship Id="rId65" Type="http://schemas.openxmlformats.org/officeDocument/2006/relationships/hyperlink" Target="https://docs.gradle.org/current/userguide/javaGradle_plugin.html" TargetMode="External"/><Relationship Id="rId73" Type="http://schemas.openxmlformats.org/officeDocument/2006/relationships/hyperlink" Target="https://docs.gradle.org/current/userguide/custom_tasks.html" TargetMode="External"/><Relationship Id="rId78" Type="http://schemas.openxmlformats.org/officeDocument/2006/relationships/hyperlink" Target="http://jenkins-ci.org/" TargetMode="External"/><Relationship Id="rId81" Type="http://schemas.openxmlformats.org/officeDocument/2006/relationships/image" Target="media/image54.png"/><Relationship Id="rId86" Type="http://schemas.openxmlformats.org/officeDocument/2006/relationships/image" Target="media/image59.png"/><Relationship Id="rId9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birze\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This is the companion Lab Manual to the Introduction to Gradle Course.
Note: Gradle is a dynamic tools which continually offers features which are incubating.  This means Gradle does not guarantee the will run correctly in every circumstance, and that they may change in future version of Gradle.  When these features are used in these labs, they are clearly marked as incubating or in the incubating phase.  For more information see section C.12 of the Gradle User’s Guide. </Abstract>
  <CompanyAddress/>
  <CompanyPhone/>
  <CompanyFax/>
  <CompanyEmail>info@elevatedlearning.com</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DF133127-D015-489A-8A89-05CE00B9C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606</TotalTime>
  <Pages>65</Pages>
  <Words>11690</Words>
  <Characters>66635</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Introduction to Gradle</vt:lpstr>
    </vt:vector>
  </TitlesOfParts>
  <Company/>
  <LinksUpToDate>false</LinksUpToDate>
  <CharactersWithSpaces>78169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Gradle</dc:title>
  <dc:subject>Lab Manual</dc:subject>
  <dc:creator>Elevated Learning Solutions</dc:creator>
  <cp:keywords/>
  <cp:lastModifiedBy>bbirze</cp:lastModifiedBy>
  <cp:revision>180</cp:revision>
  <dcterms:created xsi:type="dcterms:W3CDTF">2016-03-18T21:20:00Z</dcterms:created>
  <dcterms:modified xsi:type="dcterms:W3CDTF">2016-03-19T22:28:00Z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